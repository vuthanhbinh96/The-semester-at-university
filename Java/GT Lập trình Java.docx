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6"/>
          <w:szCs w:val="22"/>
        </w:rPr>
        <w:id w:val="47784515"/>
        <w:docPartObj>
          <w:docPartGallery w:val="Table of Contents"/>
          <w:docPartUnique/>
        </w:docPartObj>
      </w:sdtPr>
      <w:sdtContent>
        <w:p w:rsidR="00E12DD6" w:rsidRDefault="00E12DD6" w:rsidP="00E12DD6">
          <w:pPr>
            <w:pStyle w:val="TOCHeading"/>
            <w:jc w:val="center"/>
          </w:pPr>
          <w:r>
            <w:t>MỤC LỤC</w:t>
          </w:r>
        </w:p>
        <w:p w:rsidR="00D40E17" w:rsidRDefault="00A528EF">
          <w:pPr>
            <w:pStyle w:val="TOC1"/>
            <w:tabs>
              <w:tab w:val="right" w:leader="dot" w:pos="9350"/>
            </w:tabs>
            <w:rPr>
              <w:rFonts w:asciiTheme="minorHAnsi" w:eastAsiaTheme="minorEastAsia" w:hAnsiTheme="minorHAnsi"/>
              <w:noProof/>
              <w:sz w:val="22"/>
            </w:rPr>
          </w:pPr>
          <w:r w:rsidRPr="008B6981">
            <w:fldChar w:fldCharType="begin"/>
          </w:r>
          <w:r w:rsidR="00E12DD6" w:rsidRPr="008B6981">
            <w:instrText xml:space="preserve"> TOC \o "1-3" \h \z \u </w:instrText>
          </w:r>
          <w:r w:rsidRPr="008B6981">
            <w:fldChar w:fldCharType="separate"/>
          </w:r>
          <w:hyperlink w:anchor="_Toc436137891" w:history="1">
            <w:r w:rsidR="00D40E17" w:rsidRPr="00C13EF1">
              <w:rPr>
                <w:rStyle w:val="Hyperlink"/>
                <w:noProof/>
                <w:shd w:val="clear" w:color="auto" w:fill="FFFFFF"/>
                <w:lang w:val="it-IT"/>
              </w:rPr>
              <w:t>CHƯƠNG 1</w:t>
            </w:r>
            <w:r w:rsidR="00D40E17">
              <w:rPr>
                <w:noProof/>
                <w:webHidden/>
              </w:rPr>
              <w:tab/>
            </w:r>
            <w:r>
              <w:rPr>
                <w:noProof/>
                <w:webHidden/>
              </w:rPr>
              <w:fldChar w:fldCharType="begin"/>
            </w:r>
            <w:r w:rsidR="00D40E17">
              <w:rPr>
                <w:noProof/>
                <w:webHidden/>
              </w:rPr>
              <w:instrText xml:space="preserve"> PAGEREF _Toc436137891 \h </w:instrText>
            </w:r>
            <w:r>
              <w:rPr>
                <w:noProof/>
                <w:webHidden/>
              </w:rPr>
            </w:r>
            <w:r>
              <w:rPr>
                <w:noProof/>
                <w:webHidden/>
              </w:rPr>
              <w:fldChar w:fldCharType="separate"/>
            </w:r>
            <w:r w:rsidR="00D40E17">
              <w:rPr>
                <w:noProof/>
                <w:webHidden/>
              </w:rPr>
              <w:t>5</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892" w:history="1">
            <w:r w:rsidR="00D40E17" w:rsidRPr="00C13EF1">
              <w:rPr>
                <w:rStyle w:val="Hyperlink"/>
                <w:noProof/>
                <w:lang w:val="it-IT"/>
              </w:rPr>
              <w:t>TỔNG QUAN VỀ NGÔN NGỮ LẬP TRÌNH JAVA</w:t>
            </w:r>
            <w:r w:rsidR="00D40E17">
              <w:rPr>
                <w:noProof/>
                <w:webHidden/>
              </w:rPr>
              <w:tab/>
            </w:r>
            <w:r>
              <w:rPr>
                <w:noProof/>
                <w:webHidden/>
              </w:rPr>
              <w:fldChar w:fldCharType="begin"/>
            </w:r>
            <w:r w:rsidR="00D40E17">
              <w:rPr>
                <w:noProof/>
                <w:webHidden/>
              </w:rPr>
              <w:instrText xml:space="preserve"> PAGEREF _Toc436137892 \h </w:instrText>
            </w:r>
            <w:r>
              <w:rPr>
                <w:noProof/>
                <w:webHidden/>
              </w:rPr>
            </w:r>
            <w:r>
              <w:rPr>
                <w:noProof/>
                <w:webHidden/>
              </w:rPr>
              <w:fldChar w:fldCharType="separate"/>
            </w:r>
            <w:r w:rsidR="00D40E17">
              <w:rPr>
                <w:noProof/>
                <w:webHidden/>
              </w:rPr>
              <w:t>5</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893" w:history="1">
            <w:r w:rsidR="00D40E17" w:rsidRPr="00C13EF1">
              <w:rPr>
                <w:rStyle w:val="Hyperlink"/>
                <w:noProof/>
                <w:lang w:val="it-IT"/>
              </w:rPr>
              <w:t>1.1</w:t>
            </w:r>
            <w:r w:rsidR="00D40E17">
              <w:rPr>
                <w:rFonts w:asciiTheme="minorHAnsi" w:eastAsiaTheme="minorEastAsia" w:hAnsiTheme="minorHAnsi"/>
                <w:noProof/>
                <w:sz w:val="22"/>
              </w:rPr>
              <w:tab/>
            </w:r>
            <w:r w:rsidR="00D40E17" w:rsidRPr="00C13EF1">
              <w:rPr>
                <w:rStyle w:val="Hyperlink"/>
                <w:noProof/>
                <w:lang w:val="it-IT"/>
              </w:rPr>
              <w:t>Giới thiệu về ngôn ngữ Java</w:t>
            </w:r>
            <w:r w:rsidR="00D40E17">
              <w:rPr>
                <w:noProof/>
                <w:webHidden/>
              </w:rPr>
              <w:tab/>
            </w:r>
            <w:r>
              <w:rPr>
                <w:noProof/>
                <w:webHidden/>
              </w:rPr>
              <w:fldChar w:fldCharType="begin"/>
            </w:r>
            <w:r w:rsidR="00D40E17">
              <w:rPr>
                <w:noProof/>
                <w:webHidden/>
              </w:rPr>
              <w:instrText xml:space="preserve"> PAGEREF _Toc436137893 \h </w:instrText>
            </w:r>
            <w:r>
              <w:rPr>
                <w:noProof/>
                <w:webHidden/>
              </w:rPr>
            </w:r>
            <w:r>
              <w:rPr>
                <w:noProof/>
                <w:webHidden/>
              </w:rPr>
              <w:fldChar w:fldCharType="separate"/>
            </w:r>
            <w:r w:rsidR="00D40E17">
              <w:rPr>
                <w:noProof/>
                <w:webHidden/>
              </w:rPr>
              <w:t>5</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894" w:history="1">
            <w:r w:rsidR="00D40E17" w:rsidRPr="00C13EF1">
              <w:rPr>
                <w:rStyle w:val="Hyperlink"/>
                <w:noProof/>
                <w:lang w:val="it-IT"/>
              </w:rPr>
              <w:t>1.1.1</w:t>
            </w:r>
            <w:r w:rsidR="00D40E17">
              <w:rPr>
                <w:rFonts w:asciiTheme="minorHAnsi" w:eastAsiaTheme="minorEastAsia" w:hAnsiTheme="minorHAnsi"/>
                <w:noProof/>
                <w:sz w:val="22"/>
              </w:rPr>
              <w:tab/>
            </w:r>
            <w:r w:rsidR="00D40E17" w:rsidRPr="00C13EF1">
              <w:rPr>
                <w:rStyle w:val="Hyperlink"/>
                <w:noProof/>
                <w:lang w:val="it-IT"/>
              </w:rPr>
              <w:t>Các ứng dụng của Java</w:t>
            </w:r>
            <w:r w:rsidR="00D40E17">
              <w:rPr>
                <w:noProof/>
                <w:webHidden/>
              </w:rPr>
              <w:tab/>
            </w:r>
            <w:r>
              <w:rPr>
                <w:noProof/>
                <w:webHidden/>
              </w:rPr>
              <w:fldChar w:fldCharType="begin"/>
            </w:r>
            <w:r w:rsidR="00D40E17">
              <w:rPr>
                <w:noProof/>
                <w:webHidden/>
              </w:rPr>
              <w:instrText xml:space="preserve"> PAGEREF _Toc436137894 \h </w:instrText>
            </w:r>
            <w:r>
              <w:rPr>
                <w:noProof/>
                <w:webHidden/>
              </w:rPr>
            </w:r>
            <w:r>
              <w:rPr>
                <w:noProof/>
                <w:webHidden/>
              </w:rPr>
              <w:fldChar w:fldCharType="separate"/>
            </w:r>
            <w:r w:rsidR="00D40E17">
              <w:rPr>
                <w:noProof/>
                <w:webHidden/>
              </w:rPr>
              <w:t>5</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895" w:history="1">
            <w:r w:rsidR="00D40E17" w:rsidRPr="00C13EF1">
              <w:rPr>
                <w:rStyle w:val="Hyperlink"/>
                <w:noProof/>
                <w:lang w:val="it-IT"/>
              </w:rPr>
              <w:t>1.1.2</w:t>
            </w:r>
            <w:r w:rsidR="00D40E17">
              <w:rPr>
                <w:rFonts w:asciiTheme="minorHAnsi" w:eastAsiaTheme="minorEastAsia" w:hAnsiTheme="minorHAnsi"/>
                <w:noProof/>
                <w:sz w:val="22"/>
              </w:rPr>
              <w:tab/>
            </w:r>
            <w:r w:rsidR="00D40E17" w:rsidRPr="00C13EF1">
              <w:rPr>
                <w:rStyle w:val="Hyperlink"/>
                <w:noProof/>
                <w:lang w:val="it-IT"/>
              </w:rPr>
              <w:t>Biên dịch và thực thi chương trình Java</w:t>
            </w:r>
            <w:r w:rsidR="00D40E17">
              <w:rPr>
                <w:noProof/>
                <w:webHidden/>
              </w:rPr>
              <w:tab/>
            </w:r>
            <w:r>
              <w:rPr>
                <w:noProof/>
                <w:webHidden/>
              </w:rPr>
              <w:fldChar w:fldCharType="begin"/>
            </w:r>
            <w:r w:rsidR="00D40E17">
              <w:rPr>
                <w:noProof/>
                <w:webHidden/>
              </w:rPr>
              <w:instrText xml:space="preserve"> PAGEREF _Toc436137895 \h </w:instrText>
            </w:r>
            <w:r>
              <w:rPr>
                <w:noProof/>
                <w:webHidden/>
              </w:rPr>
            </w:r>
            <w:r>
              <w:rPr>
                <w:noProof/>
                <w:webHidden/>
              </w:rPr>
              <w:fldChar w:fldCharType="separate"/>
            </w:r>
            <w:r w:rsidR="00D40E17">
              <w:rPr>
                <w:noProof/>
                <w:webHidden/>
              </w:rPr>
              <w:t>6</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896" w:history="1">
            <w:r w:rsidR="00D40E17" w:rsidRPr="00C13EF1">
              <w:rPr>
                <w:rStyle w:val="Hyperlink"/>
                <w:noProof/>
              </w:rPr>
              <w:t>1.1.3</w:t>
            </w:r>
            <w:r w:rsidR="00D40E17">
              <w:rPr>
                <w:rFonts w:asciiTheme="minorHAnsi" w:eastAsiaTheme="minorEastAsia" w:hAnsiTheme="minorHAnsi"/>
                <w:noProof/>
                <w:sz w:val="22"/>
              </w:rPr>
              <w:tab/>
            </w:r>
            <w:r w:rsidR="00D40E17" w:rsidRPr="00C13EF1">
              <w:rPr>
                <w:rStyle w:val="Hyperlink"/>
                <w:noProof/>
              </w:rPr>
              <w:t>Xây dựng chương trình Java đầu tiên</w:t>
            </w:r>
            <w:r w:rsidR="00D40E17">
              <w:rPr>
                <w:noProof/>
                <w:webHidden/>
              </w:rPr>
              <w:tab/>
            </w:r>
            <w:r>
              <w:rPr>
                <w:noProof/>
                <w:webHidden/>
              </w:rPr>
              <w:fldChar w:fldCharType="begin"/>
            </w:r>
            <w:r w:rsidR="00D40E17">
              <w:rPr>
                <w:noProof/>
                <w:webHidden/>
              </w:rPr>
              <w:instrText xml:space="preserve"> PAGEREF _Toc436137896 \h </w:instrText>
            </w:r>
            <w:r>
              <w:rPr>
                <w:noProof/>
                <w:webHidden/>
              </w:rPr>
            </w:r>
            <w:r>
              <w:rPr>
                <w:noProof/>
                <w:webHidden/>
              </w:rPr>
              <w:fldChar w:fldCharType="separate"/>
            </w:r>
            <w:r w:rsidR="00D40E17">
              <w:rPr>
                <w:noProof/>
                <w:webHidden/>
              </w:rPr>
              <w:t>7</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897" w:history="1">
            <w:r w:rsidR="00D40E17" w:rsidRPr="00C13EF1">
              <w:rPr>
                <w:rStyle w:val="Hyperlink"/>
                <w:noProof/>
                <w:lang w:val="it-IT"/>
              </w:rPr>
              <w:t>1.1.4</w:t>
            </w:r>
            <w:r w:rsidR="00D40E17">
              <w:rPr>
                <w:rFonts w:asciiTheme="minorHAnsi" w:eastAsiaTheme="minorEastAsia" w:hAnsiTheme="minorHAnsi"/>
                <w:noProof/>
                <w:sz w:val="22"/>
              </w:rPr>
              <w:tab/>
            </w:r>
            <w:r w:rsidR="00D40E17" w:rsidRPr="00C13EF1">
              <w:rPr>
                <w:rStyle w:val="Hyperlink"/>
                <w:noProof/>
                <w:lang w:val="it-IT"/>
              </w:rPr>
              <w:t>Công cụ và môi trường lập trình</w:t>
            </w:r>
            <w:r w:rsidR="00D40E17">
              <w:rPr>
                <w:noProof/>
                <w:webHidden/>
              </w:rPr>
              <w:tab/>
            </w:r>
            <w:r>
              <w:rPr>
                <w:noProof/>
                <w:webHidden/>
              </w:rPr>
              <w:fldChar w:fldCharType="begin"/>
            </w:r>
            <w:r w:rsidR="00D40E17">
              <w:rPr>
                <w:noProof/>
                <w:webHidden/>
              </w:rPr>
              <w:instrText xml:space="preserve"> PAGEREF _Toc436137897 \h </w:instrText>
            </w:r>
            <w:r>
              <w:rPr>
                <w:noProof/>
                <w:webHidden/>
              </w:rPr>
            </w:r>
            <w:r>
              <w:rPr>
                <w:noProof/>
                <w:webHidden/>
              </w:rPr>
              <w:fldChar w:fldCharType="separate"/>
            </w:r>
            <w:r w:rsidR="00D40E17">
              <w:rPr>
                <w:noProof/>
                <w:webHidden/>
              </w:rPr>
              <w:t>8</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898" w:history="1">
            <w:r w:rsidR="00D40E17" w:rsidRPr="00C13EF1">
              <w:rPr>
                <w:rStyle w:val="Hyperlink"/>
                <w:noProof/>
                <w:lang w:val="it-IT"/>
              </w:rPr>
              <w:t>1.2</w:t>
            </w:r>
            <w:r w:rsidR="00D40E17">
              <w:rPr>
                <w:rFonts w:asciiTheme="minorHAnsi" w:eastAsiaTheme="minorEastAsia" w:hAnsiTheme="minorHAnsi"/>
                <w:noProof/>
                <w:sz w:val="22"/>
              </w:rPr>
              <w:tab/>
            </w:r>
            <w:r w:rsidR="00D40E17" w:rsidRPr="00C13EF1">
              <w:rPr>
                <w:rStyle w:val="Hyperlink"/>
                <w:noProof/>
                <w:lang w:val="it-IT"/>
              </w:rPr>
              <w:t>Biến và cách sử dụng biến</w:t>
            </w:r>
            <w:r w:rsidR="00D40E17">
              <w:rPr>
                <w:noProof/>
                <w:webHidden/>
              </w:rPr>
              <w:tab/>
            </w:r>
            <w:r>
              <w:rPr>
                <w:noProof/>
                <w:webHidden/>
              </w:rPr>
              <w:fldChar w:fldCharType="begin"/>
            </w:r>
            <w:r w:rsidR="00D40E17">
              <w:rPr>
                <w:noProof/>
                <w:webHidden/>
              </w:rPr>
              <w:instrText xml:space="preserve"> PAGEREF _Toc436137898 \h </w:instrText>
            </w:r>
            <w:r>
              <w:rPr>
                <w:noProof/>
                <w:webHidden/>
              </w:rPr>
            </w:r>
            <w:r>
              <w:rPr>
                <w:noProof/>
                <w:webHidden/>
              </w:rPr>
              <w:fldChar w:fldCharType="separate"/>
            </w:r>
            <w:r w:rsidR="00D40E17">
              <w:rPr>
                <w:noProof/>
                <w:webHidden/>
              </w:rPr>
              <w:t>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899" w:history="1">
            <w:r w:rsidR="00D40E17" w:rsidRPr="00C13EF1">
              <w:rPr>
                <w:rStyle w:val="Hyperlink"/>
                <w:noProof/>
                <w:lang w:val="it-IT"/>
              </w:rPr>
              <w:t>1.2.1</w:t>
            </w:r>
            <w:r w:rsidR="00D40E17">
              <w:rPr>
                <w:rFonts w:asciiTheme="minorHAnsi" w:eastAsiaTheme="minorEastAsia" w:hAnsiTheme="minorHAnsi"/>
                <w:noProof/>
                <w:sz w:val="22"/>
              </w:rPr>
              <w:tab/>
            </w:r>
            <w:r w:rsidR="00D40E17" w:rsidRPr="00C13EF1">
              <w:rPr>
                <w:rStyle w:val="Hyperlink"/>
                <w:noProof/>
                <w:lang w:val="it-IT"/>
              </w:rPr>
              <w:t>Định nghĩa</w:t>
            </w:r>
            <w:r w:rsidR="00D40E17">
              <w:rPr>
                <w:noProof/>
                <w:webHidden/>
              </w:rPr>
              <w:tab/>
            </w:r>
            <w:r>
              <w:rPr>
                <w:noProof/>
                <w:webHidden/>
              </w:rPr>
              <w:fldChar w:fldCharType="begin"/>
            </w:r>
            <w:r w:rsidR="00D40E17">
              <w:rPr>
                <w:noProof/>
                <w:webHidden/>
              </w:rPr>
              <w:instrText xml:space="preserve"> PAGEREF _Toc436137899 \h </w:instrText>
            </w:r>
            <w:r>
              <w:rPr>
                <w:noProof/>
                <w:webHidden/>
              </w:rPr>
            </w:r>
            <w:r>
              <w:rPr>
                <w:noProof/>
                <w:webHidden/>
              </w:rPr>
              <w:fldChar w:fldCharType="separate"/>
            </w:r>
            <w:r w:rsidR="00D40E17">
              <w:rPr>
                <w:noProof/>
                <w:webHidden/>
              </w:rPr>
              <w:t>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00" w:history="1">
            <w:r w:rsidR="00D40E17" w:rsidRPr="00C13EF1">
              <w:rPr>
                <w:rStyle w:val="Hyperlink"/>
                <w:noProof/>
              </w:rPr>
              <w:t>1.2.2</w:t>
            </w:r>
            <w:r w:rsidR="00D40E17">
              <w:rPr>
                <w:rFonts w:asciiTheme="minorHAnsi" w:eastAsiaTheme="minorEastAsia" w:hAnsiTheme="minorHAnsi"/>
                <w:noProof/>
                <w:sz w:val="22"/>
              </w:rPr>
              <w:tab/>
            </w:r>
            <w:r w:rsidR="00D40E17" w:rsidRPr="00C13EF1">
              <w:rPr>
                <w:rStyle w:val="Hyperlink"/>
                <w:noProof/>
              </w:rPr>
              <w:t>Khai báo biến trong Java</w:t>
            </w:r>
            <w:r w:rsidR="00D40E17">
              <w:rPr>
                <w:noProof/>
                <w:webHidden/>
              </w:rPr>
              <w:tab/>
            </w:r>
            <w:r>
              <w:rPr>
                <w:noProof/>
                <w:webHidden/>
              </w:rPr>
              <w:fldChar w:fldCharType="begin"/>
            </w:r>
            <w:r w:rsidR="00D40E17">
              <w:rPr>
                <w:noProof/>
                <w:webHidden/>
              </w:rPr>
              <w:instrText xml:space="preserve"> PAGEREF _Toc436137900 \h </w:instrText>
            </w:r>
            <w:r>
              <w:rPr>
                <w:noProof/>
                <w:webHidden/>
              </w:rPr>
            </w:r>
            <w:r>
              <w:rPr>
                <w:noProof/>
                <w:webHidden/>
              </w:rPr>
              <w:fldChar w:fldCharType="separate"/>
            </w:r>
            <w:r w:rsidR="00D40E17">
              <w:rPr>
                <w:noProof/>
                <w:webHidden/>
              </w:rPr>
              <w:t>9</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01" w:history="1">
            <w:r w:rsidR="00D40E17" w:rsidRPr="00C13EF1">
              <w:rPr>
                <w:rStyle w:val="Hyperlink"/>
                <w:noProof/>
                <w:lang w:val="it-IT"/>
              </w:rPr>
              <w:t>1.3</w:t>
            </w:r>
            <w:r w:rsidR="00D40E17">
              <w:rPr>
                <w:rFonts w:asciiTheme="minorHAnsi" w:eastAsiaTheme="minorEastAsia" w:hAnsiTheme="minorHAnsi"/>
                <w:noProof/>
                <w:sz w:val="22"/>
              </w:rPr>
              <w:tab/>
            </w:r>
            <w:r w:rsidR="00D40E17" w:rsidRPr="00C13EF1">
              <w:rPr>
                <w:rStyle w:val="Hyperlink"/>
                <w:noProof/>
                <w:lang w:val="it-IT"/>
              </w:rPr>
              <w:t>Các kiểu dữ liệu cơ sở</w:t>
            </w:r>
            <w:r w:rsidR="00D40E17">
              <w:rPr>
                <w:noProof/>
                <w:webHidden/>
              </w:rPr>
              <w:tab/>
            </w:r>
            <w:r>
              <w:rPr>
                <w:noProof/>
                <w:webHidden/>
              </w:rPr>
              <w:fldChar w:fldCharType="begin"/>
            </w:r>
            <w:r w:rsidR="00D40E17">
              <w:rPr>
                <w:noProof/>
                <w:webHidden/>
              </w:rPr>
              <w:instrText xml:space="preserve"> PAGEREF _Toc436137901 \h </w:instrText>
            </w:r>
            <w:r>
              <w:rPr>
                <w:noProof/>
                <w:webHidden/>
              </w:rPr>
            </w:r>
            <w:r>
              <w:rPr>
                <w:noProof/>
                <w:webHidden/>
              </w:rPr>
              <w:fldChar w:fldCharType="separate"/>
            </w:r>
            <w:r w:rsidR="00D40E17">
              <w:rPr>
                <w:noProof/>
                <w:webHidden/>
              </w:rPr>
              <w:t>10</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02" w:history="1">
            <w:r w:rsidR="00D40E17" w:rsidRPr="00C13EF1">
              <w:rPr>
                <w:rStyle w:val="Hyperlink"/>
                <w:noProof/>
                <w:lang w:val="it-IT"/>
              </w:rPr>
              <w:t>1.3.1</w:t>
            </w:r>
            <w:r w:rsidR="00D40E17">
              <w:rPr>
                <w:rFonts w:asciiTheme="minorHAnsi" w:eastAsiaTheme="minorEastAsia" w:hAnsiTheme="minorHAnsi"/>
                <w:noProof/>
                <w:sz w:val="22"/>
              </w:rPr>
              <w:tab/>
            </w:r>
            <w:r w:rsidR="00D40E17" w:rsidRPr="00C13EF1">
              <w:rPr>
                <w:rStyle w:val="Hyperlink"/>
                <w:noProof/>
                <w:lang w:val="it-IT"/>
              </w:rPr>
              <w:t>Kiểu số nguyên</w:t>
            </w:r>
            <w:r w:rsidR="00D40E17">
              <w:rPr>
                <w:noProof/>
                <w:webHidden/>
              </w:rPr>
              <w:tab/>
            </w:r>
            <w:r>
              <w:rPr>
                <w:noProof/>
                <w:webHidden/>
              </w:rPr>
              <w:fldChar w:fldCharType="begin"/>
            </w:r>
            <w:r w:rsidR="00D40E17">
              <w:rPr>
                <w:noProof/>
                <w:webHidden/>
              </w:rPr>
              <w:instrText xml:space="preserve"> PAGEREF _Toc436137902 \h </w:instrText>
            </w:r>
            <w:r>
              <w:rPr>
                <w:noProof/>
                <w:webHidden/>
              </w:rPr>
            </w:r>
            <w:r>
              <w:rPr>
                <w:noProof/>
                <w:webHidden/>
              </w:rPr>
              <w:fldChar w:fldCharType="separate"/>
            </w:r>
            <w:r w:rsidR="00D40E17">
              <w:rPr>
                <w:noProof/>
                <w:webHidden/>
              </w:rPr>
              <w:t>10</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03" w:history="1">
            <w:r w:rsidR="00D40E17" w:rsidRPr="00C13EF1">
              <w:rPr>
                <w:rStyle w:val="Hyperlink"/>
                <w:noProof/>
                <w:lang w:val="it-IT"/>
              </w:rPr>
              <w:t>1.3.2</w:t>
            </w:r>
            <w:r w:rsidR="00D40E17">
              <w:rPr>
                <w:rFonts w:asciiTheme="minorHAnsi" w:eastAsiaTheme="minorEastAsia" w:hAnsiTheme="minorHAnsi"/>
                <w:noProof/>
                <w:sz w:val="22"/>
              </w:rPr>
              <w:tab/>
            </w:r>
            <w:r w:rsidR="00D40E17" w:rsidRPr="00C13EF1">
              <w:rPr>
                <w:rStyle w:val="Hyperlink"/>
                <w:noProof/>
                <w:lang w:val="it-IT"/>
              </w:rPr>
              <w:t>Kiểu dấu chấm động</w:t>
            </w:r>
            <w:r w:rsidR="00D40E17">
              <w:rPr>
                <w:noProof/>
                <w:webHidden/>
              </w:rPr>
              <w:tab/>
            </w:r>
            <w:r>
              <w:rPr>
                <w:noProof/>
                <w:webHidden/>
              </w:rPr>
              <w:fldChar w:fldCharType="begin"/>
            </w:r>
            <w:r w:rsidR="00D40E17">
              <w:rPr>
                <w:noProof/>
                <w:webHidden/>
              </w:rPr>
              <w:instrText xml:space="preserve"> PAGEREF _Toc436137903 \h </w:instrText>
            </w:r>
            <w:r>
              <w:rPr>
                <w:noProof/>
                <w:webHidden/>
              </w:rPr>
            </w:r>
            <w:r>
              <w:rPr>
                <w:noProof/>
                <w:webHidden/>
              </w:rPr>
              <w:fldChar w:fldCharType="separate"/>
            </w:r>
            <w:r w:rsidR="00D40E17">
              <w:rPr>
                <w:noProof/>
                <w:webHidden/>
              </w:rPr>
              <w:t>10</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04" w:history="1">
            <w:r w:rsidR="00D40E17" w:rsidRPr="00C13EF1">
              <w:rPr>
                <w:rStyle w:val="Hyperlink"/>
                <w:noProof/>
                <w:lang w:val="it-IT"/>
              </w:rPr>
              <w:t>1.3.3</w:t>
            </w:r>
            <w:r w:rsidR="00D40E17">
              <w:rPr>
                <w:rFonts w:asciiTheme="minorHAnsi" w:eastAsiaTheme="minorEastAsia" w:hAnsiTheme="minorHAnsi"/>
                <w:noProof/>
                <w:sz w:val="22"/>
              </w:rPr>
              <w:tab/>
            </w:r>
            <w:r w:rsidR="00D40E17" w:rsidRPr="00C13EF1">
              <w:rPr>
                <w:rStyle w:val="Hyperlink"/>
                <w:noProof/>
                <w:lang w:val="it-IT"/>
              </w:rPr>
              <w:t>Kiểu ký tự</w:t>
            </w:r>
            <w:r w:rsidR="00D40E17">
              <w:rPr>
                <w:noProof/>
                <w:webHidden/>
              </w:rPr>
              <w:tab/>
            </w:r>
            <w:r>
              <w:rPr>
                <w:noProof/>
                <w:webHidden/>
              </w:rPr>
              <w:fldChar w:fldCharType="begin"/>
            </w:r>
            <w:r w:rsidR="00D40E17">
              <w:rPr>
                <w:noProof/>
                <w:webHidden/>
              </w:rPr>
              <w:instrText xml:space="preserve"> PAGEREF _Toc436137904 \h </w:instrText>
            </w:r>
            <w:r>
              <w:rPr>
                <w:noProof/>
                <w:webHidden/>
              </w:rPr>
            </w:r>
            <w:r>
              <w:rPr>
                <w:noProof/>
                <w:webHidden/>
              </w:rPr>
              <w:fldChar w:fldCharType="separate"/>
            </w:r>
            <w:r w:rsidR="00D40E17">
              <w:rPr>
                <w:noProof/>
                <w:webHidden/>
              </w:rPr>
              <w:t>10</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05" w:history="1">
            <w:r w:rsidR="00D40E17" w:rsidRPr="00C13EF1">
              <w:rPr>
                <w:rStyle w:val="Hyperlink"/>
                <w:noProof/>
                <w:lang w:val="it-IT"/>
              </w:rPr>
              <w:t>1.3.4</w:t>
            </w:r>
            <w:r w:rsidR="00D40E17">
              <w:rPr>
                <w:rFonts w:asciiTheme="minorHAnsi" w:eastAsiaTheme="minorEastAsia" w:hAnsiTheme="minorHAnsi"/>
                <w:noProof/>
                <w:sz w:val="22"/>
              </w:rPr>
              <w:tab/>
            </w:r>
            <w:r w:rsidR="00D40E17" w:rsidRPr="00C13EF1">
              <w:rPr>
                <w:rStyle w:val="Hyperlink"/>
                <w:noProof/>
                <w:lang w:val="it-IT"/>
              </w:rPr>
              <w:t>Kiểu logic (Boolean)</w:t>
            </w:r>
            <w:r w:rsidR="00D40E17">
              <w:rPr>
                <w:noProof/>
                <w:webHidden/>
              </w:rPr>
              <w:tab/>
            </w:r>
            <w:r>
              <w:rPr>
                <w:noProof/>
                <w:webHidden/>
              </w:rPr>
              <w:fldChar w:fldCharType="begin"/>
            </w:r>
            <w:r w:rsidR="00D40E17">
              <w:rPr>
                <w:noProof/>
                <w:webHidden/>
              </w:rPr>
              <w:instrText xml:space="preserve"> PAGEREF _Toc436137905 \h </w:instrText>
            </w:r>
            <w:r>
              <w:rPr>
                <w:noProof/>
                <w:webHidden/>
              </w:rPr>
            </w:r>
            <w:r>
              <w:rPr>
                <w:noProof/>
                <w:webHidden/>
              </w:rPr>
              <w:fldChar w:fldCharType="separate"/>
            </w:r>
            <w:r w:rsidR="00D40E17">
              <w:rPr>
                <w:noProof/>
                <w:webHidden/>
              </w:rPr>
              <w:t>11</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06" w:history="1">
            <w:r w:rsidR="00D40E17" w:rsidRPr="00C13EF1">
              <w:rPr>
                <w:rStyle w:val="Hyperlink"/>
                <w:noProof/>
                <w:lang w:val="it-IT"/>
              </w:rPr>
              <w:t>1.4</w:t>
            </w:r>
            <w:r w:rsidR="00D40E17">
              <w:rPr>
                <w:rFonts w:asciiTheme="minorHAnsi" w:eastAsiaTheme="minorEastAsia" w:hAnsiTheme="minorHAnsi"/>
                <w:noProof/>
                <w:sz w:val="22"/>
              </w:rPr>
              <w:tab/>
            </w:r>
            <w:r w:rsidR="00D40E17" w:rsidRPr="00C13EF1">
              <w:rPr>
                <w:rStyle w:val="Hyperlink"/>
                <w:noProof/>
                <w:lang w:val="it-IT"/>
              </w:rPr>
              <w:t>Hằng</w:t>
            </w:r>
            <w:r w:rsidR="00D40E17">
              <w:rPr>
                <w:noProof/>
                <w:webHidden/>
              </w:rPr>
              <w:tab/>
            </w:r>
            <w:r>
              <w:rPr>
                <w:noProof/>
                <w:webHidden/>
              </w:rPr>
              <w:fldChar w:fldCharType="begin"/>
            </w:r>
            <w:r w:rsidR="00D40E17">
              <w:rPr>
                <w:noProof/>
                <w:webHidden/>
              </w:rPr>
              <w:instrText xml:space="preserve"> PAGEREF _Toc436137906 \h </w:instrText>
            </w:r>
            <w:r>
              <w:rPr>
                <w:noProof/>
                <w:webHidden/>
              </w:rPr>
            </w:r>
            <w:r>
              <w:rPr>
                <w:noProof/>
                <w:webHidden/>
              </w:rPr>
              <w:fldChar w:fldCharType="separate"/>
            </w:r>
            <w:r w:rsidR="00D40E17">
              <w:rPr>
                <w:noProof/>
                <w:webHidden/>
              </w:rPr>
              <w:t>11</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07" w:history="1">
            <w:r w:rsidR="00D40E17" w:rsidRPr="00C13EF1">
              <w:rPr>
                <w:rStyle w:val="Hyperlink"/>
                <w:noProof/>
                <w:lang w:val="it-IT"/>
              </w:rPr>
              <w:t>1.5</w:t>
            </w:r>
            <w:r w:rsidR="00D40E17">
              <w:rPr>
                <w:rFonts w:asciiTheme="minorHAnsi" w:eastAsiaTheme="minorEastAsia" w:hAnsiTheme="minorHAnsi"/>
                <w:noProof/>
                <w:sz w:val="22"/>
              </w:rPr>
              <w:tab/>
            </w:r>
            <w:r w:rsidR="00D40E17" w:rsidRPr="00C13EF1">
              <w:rPr>
                <w:rStyle w:val="Hyperlink"/>
                <w:noProof/>
                <w:lang w:val="it-IT"/>
              </w:rPr>
              <w:t>Lệnh và khối lệnh</w:t>
            </w:r>
            <w:r w:rsidR="00D40E17">
              <w:rPr>
                <w:noProof/>
                <w:webHidden/>
              </w:rPr>
              <w:tab/>
            </w:r>
            <w:r>
              <w:rPr>
                <w:noProof/>
                <w:webHidden/>
              </w:rPr>
              <w:fldChar w:fldCharType="begin"/>
            </w:r>
            <w:r w:rsidR="00D40E17">
              <w:rPr>
                <w:noProof/>
                <w:webHidden/>
              </w:rPr>
              <w:instrText xml:space="preserve"> PAGEREF _Toc436137907 \h </w:instrText>
            </w:r>
            <w:r>
              <w:rPr>
                <w:noProof/>
                <w:webHidden/>
              </w:rPr>
            </w:r>
            <w:r>
              <w:rPr>
                <w:noProof/>
                <w:webHidden/>
              </w:rPr>
              <w:fldChar w:fldCharType="separate"/>
            </w:r>
            <w:r w:rsidR="00D40E17">
              <w:rPr>
                <w:noProof/>
                <w:webHidden/>
              </w:rPr>
              <w:t>11</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08" w:history="1">
            <w:r w:rsidR="00D40E17" w:rsidRPr="00C13EF1">
              <w:rPr>
                <w:rStyle w:val="Hyperlink"/>
                <w:noProof/>
                <w:lang w:val="it-IT"/>
              </w:rPr>
              <w:t>1.5.1</w:t>
            </w:r>
            <w:r w:rsidR="00D40E17">
              <w:rPr>
                <w:rFonts w:asciiTheme="minorHAnsi" w:eastAsiaTheme="minorEastAsia" w:hAnsiTheme="minorHAnsi"/>
                <w:noProof/>
                <w:sz w:val="22"/>
              </w:rPr>
              <w:tab/>
            </w:r>
            <w:r w:rsidR="00D40E17" w:rsidRPr="00C13EF1">
              <w:rPr>
                <w:rStyle w:val="Hyperlink"/>
                <w:noProof/>
                <w:lang w:val="it-IT"/>
              </w:rPr>
              <w:t>Khái niệm</w:t>
            </w:r>
            <w:r w:rsidR="00D40E17">
              <w:rPr>
                <w:noProof/>
                <w:webHidden/>
              </w:rPr>
              <w:tab/>
            </w:r>
            <w:r>
              <w:rPr>
                <w:noProof/>
                <w:webHidden/>
              </w:rPr>
              <w:fldChar w:fldCharType="begin"/>
            </w:r>
            <w:r w:rsidR="00D40E17">
              <w:rPr>
                <w:noProof/>
                <w:webHidden/>
              </w:rPr>
              <w:instrText xml:space="preserve"> PAGEREF _Toc436137908 \h </w:instrText>
            </w:r>
            <w:r>
              <w:rPr>
                <w:noProof/>
                <w:webHidden/>
              </w:rPr>
            </w:r>
            <w:r>
              <w:rPr>
                <w:noProof/>
                <w:webHidden/>
              </w:rPr>
              <w:fldChar w:fldCharType="separate"/>
            </w:r>
            <w:r w:rsidR="00D40E17">
              <w:rPr>
                <w:noProof/>
                <w:webHidden/>
              </w:rPr>
              <w:t>11</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09" w:history="1">
            <w:r w:rsidR="00D40E17" w:rsidRPr="00C13EF1">
              <w:rPr>
                <w:rStyle w:val="Hyperlink"/>
                <w:noProof/>
                <w:lang w:val="it-IT"/>
              </w:rPr>
              <w:t>1.5.2</w:t>
            </w:r>
            <w:r w:rsidR="00D40E17">
              <w:rPr>
                <w:rFonts w:asciiTheme="minorHAnsi" w:eastAsiaTheme="minorEastAsia" w:hAnsiTheme="minorHAnsi"/>
                <w:noProof/>
                <w:sz w:val="22"/>
              </w:rPr>
              <w:tab/>
            </w:r>
            <w:r w:rsidR="00D40E17" w:rsidRPr="00C13EF1">
              <w:rPr>
                <w:rStyle w:val="Hyperlink"/>
                <w:noProof/>
                <w:lang w:val="it-IT"/>
              </w:rPr>
              <w:t>Phạm vi của biến</w:t>
            </w:r>
            <w:r w:rsidR="00D40E17">
              <w:rPr>
                <w:noProof/>
                <w:webHidden/>
              </w:rPr>
              <w:tab/>
            </w:r>
            <w:r>
              <w:rPr>
                <w:noProof/>
                <w:webHidden/>
              </w:rPr>
              <w:fldChar w:fldCharType="begin"/>
            </w:r>
            <w:r w:rsidR="00D40E17">
              <w:rPr>
                <w:noProof/>
                <w:webHidden/>
              </w:rPr>
              <w:instrText xml:space="preserve"> PAGEREF _Toc436137909 \h </w:instrText>
            </w:r>
            <w:r>
              <w:rPr>
                <w:noProof/>
                <w:webHidden/>
              </w:rPr>
            </w:r>
            <w:r>
              <w:rPr>
                <w:noProof/>
                <w:webHidden/>
              </w:rPr>
              <w:fldChar w:fldCharType="separate"/>
            </w:r>
            <w:r w:rsidR="00D40E17">
              <w:rPr>
                <w:noProof/>
                <w:webHidden/>
              </w:rPr>
              <w:t>11</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10" w:history="1">
            <w:r w:rsidR="00D40E17" w:rsidRPr="00C13EF1">
              <w:rPr>
                <w:rStyle w:val="Hyperlink"/>
                <w:noProof/>
                <w:lang w:val="it-IT"/>
              </w:rPr>
              <w:t>1.6</w:t>
            </w:r>
            <w:r w:rsidR="00D40E17">
              <w:rPr>
                <w:rFonts w:asciiTheme="minorHAnsi" w:eastAsiaTheme="minorEastAsia" w:hAnsiTheme="minorHAnsi"/>
                <w:noProof/>
                <w:sz w:val="22"/>
              </w:rPr>
              <w:tab/>
            </w:r>
            <w:r w:rsidR="00D40E17" w:rsidRPr="00C13EF1">
              <w:rPr>
                <w:rStyle w:val="Hyperlink"/>
                <w:noProof/>
                <w:lang w:val="it-IT"/>
              </w:rPr>
              <w:t>Toán tử và biểu thức</w:t>
            </w:r>
            <w:r w:rsidR="00D40E17">
              <w:rPr>
                <w:noProof/>
                <w:webHidden/>
              </w:rPr>
              <w:tab/>
            </w:r>
            <w:r>
              <w:rPr>
                <w:noProof/>
                <w:webHidden/>
              </w:rPr>
              <w:fldChar w:fldCharType="begin"/>
            </w:r>
            <w:r w:rsidR="00D40E17">
              <w:rPr>
                <w:noProof/>
                <w:webHidden/>
              </w:rPr>
              <w:instrText xml:space="preserve"> PAGEREF _Toc436137910 \h </w:instrText>
            </w:r>
            <w:r>
              <w:rPr>
                <w:noProof/>
                <w:webHidden/>
              </w:rPr>
            </w:r>
            <w:r>
              <w:rPr>
                <w:noProof/>
                <w:webHidden/>
              </w:rPr>
              <w:fldChar w:fldCharType="separate"/>
            </w:r>
            <w:r w:rsidR="00D40E17">
              <w:rPr>
                <w:noProof/>
                <w:webHidden/>
              </w:rPr>
              <w:t>12</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1" w:history="1">
            <w:r w:rsidR="00D40E17" w:rsidRPr="00C13EF1">
              <w:rPr>
                <w:rStyle w:val="Hyperlink"/>
                <w:noProof/>
                <w:lang w:val="it-IT"/>
              </w:rPr>
              <w:t>1.6.1</w:t>
            </w:r>
            <w:r w:rsidR="00D40E17">
              <w:rPr>
                <w:rFonts w:asciiTheme="minorHAnsi" w:eastAsiaTheme="minorEastAsia" w:hAnsiTheme="minorHAnsi"/>
                <w:noProof/>
                <w:sz w:val="22"/>
              </w:rPr>
              <w:tab/>
            </w:r>
            <w:r w:rsidR="00D40E17" w:rsidRPr="00C13EF1">
              <w:rPr>
                <w:rStyle w:val="Hyperlink"/>
                <w:noProof/>
                <w:lang w:val="it-IT"/>
              </w:rPr>
              <w:t>Phép gán</w:t>
            </w:r>
            <w:r w:rsidR="00D40E17">
              <w:rPr>
                <w:noProof/>
                <w:webHidden/>
              </w:rPr>
              <w:tab/>
            </w:r>
            <w:r>
              <w:rPr>
                <w:noProof/>
                <w:webHidden/>
              </w:rPr>
              <w:fldChar w:fldCharType="begin"/>
            </w:r>
            <w:r w:rsidR="00D40E17">
              <w:rPr>
                <w:noProof/>
                <w:webHidden/>
              </w:rPr>
              <w:instrText xml:space="preserve"> PAGEREF _Toc436137911 \h </w:instrText>
            </w:r>
            <w:r>
              <w:rPr>
                <w:noProof/>
                <w:webHidden/>
              </w:rPr>
            </w:r>
            <w:r>
              <w:rPr>
                <w:noProof/>
                <w:webHidden/>
              </w:rPr>
              <w:fldChar w:fldCharType="separate"/>
            </w:r>
            <w:r w:rsidR="00D40E17">
              <w:rPr>
                <w:noProof/>
                <w:webHidden/>
              </w:rPr>
              <w:t>12</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2" w:history="1">
            <w:r w:rsidR="00D40E17" w:rsidRPr="00C13EF1">
              <w:rPr>
                <w:rStyle w:val="Hyperlink"/>
                <w:noProof/>
              </w:rPr>
              <w:t>1.6.2</w:t>
            </w:r>
            <w:r w:rsidR="00D40E17">
              <w:rPr>
                <w:rFonts w:asciiTheme="minorHAnsi" w:eastAsiaTheme="minorEastAsia" w:hAnsiTheme="minorHAnsi"/>
                <w:noProof/>
                <w:sz w:val="22"/>
              </w:rPr>
              <w:tab/>
            </w:r>
            <w:r w:rsidR="00D40E17" w:rsidRPr="00C13EF1">
              <w:rPr>
                <w:rStyle w:val="Hyperlink"/>
                <w:noProof/>
              </w:rPr>
              <w:t>Toán tử toán học</w:t>
            </w:r>
            <w:r w:rsidR="00D40E17">
              <w:rPr>
                <w:noProof/>
                <w:webHidden/>
              </w:rPr>
              <w:tab/>
            </w:r>
            <w:r>
              <w:rPr>
                <w:noProof/>
                <w:webHidden/>
              </w:rPr>
              <w:fldChar w:fldCharType="begin"/>
            </w:r>
            <w:r w:rsidR="00D40E17">
              <w:rPr>
                <w:noProof/>
                <w:webHidden/>
              </w:rPr>
              <w:instrText xml:space="preserve"> PAGEREF _Toc436137912 \h </w:instrText>
            </w:r>
            <w:r>
              <w:rPr>
                <w:noProof/>
                <w:webHidden/>
              </w:rPr>
            </w:r>
            <w:r>
              <w:rPr>
                <w:noProof/>
                <w:webHidden/>
              </w:rPr>
              <w:fldChar w:fldCharType="separate"/>
            </w:r>
            <w:r w:rsidR="00D40E17">
              <w:rPr>
                <w:noProof/>
                <w:webHidden/>
              </w:rPr>
              <w:t>12</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3" w:history="1">
            <w:r w:rsidR="00D40E17" w:rsidRPr="00C13EF1">
              <w:rPr>
                <w:rStyle w:val="Hyperlink"/>
                <w:noProof/>
              </w:rPr>
              <w:t>1.6.3</w:t>
            </w:r>
            <w:r w:rsidR="00D40E17">
              <w:rPr>
                <w:rFonts w:asciiTheme="minorHAnsi" w:eastAsiaTheme="minorEastAsia" w:hAnsiTheme="minorHAnsi"/>
                <w:noProof/>
                <w:sz w:val="22"/>
              </w:rPr>
              <w:tab/>
            </w:r>
            <w:r w:rsidR="00D40E17" w:rsidRPr="00C13EF1">
              <w:rPr>
                <w:rStyle w:val="Hyperlink"/>
                <w:noProof/>
              </w:rPr>
              <w:t>Toán tử tăng, giảm</w:t>
            </w:r>
            <w:r w:rsidR="00D40E17">
              <w:rPr>
                <w:noProof/>
                <w:webHidden/>
              </w:rPr>
              <w:tab/>
            </w:r>
            <w:r>
              <w:rPr>
                <w:noProof/>
                <w:webHidden/>
              </w:rPr>
              <w:fldChar w:fldCharType="begin"/>
            </w:r>
            <w:r w:rsidR="00D40E17">
              <w:rPr>
                <w:noProof/>
                <w:webHidden/>
              </w:rPr>
              <w:instrText xml:space="preserve"> PAGEREF _Toc436137913 \h </w:instrText>
            </w:r>
            <w:r>
              <w:rPr>
                <w:noProof/>
                <w:webHidden/>
              </w:rPr>
            </w:r>
            <w:r>
              <w:rPr>
                <w:noProof/>
                <w:webHidden/>
              </w:rPr>
              <w:fldChar w:fldCharType="separate"/>
            </w:r>
            <w:r w:rsidR="00D40E17">
              <w:rPr>
                <w:noProof/>
                <w:webHidden/>
              </w:rPr>
              <w:t>13</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4" w:history="1">
            <w:r w:rsidR="00D40E17" w:rsidRPr="00C13EF1">
              <w:rPr>
                <w:rStyle w:val="Hyperlink"/>
                <w:noProof/>
              </w:rPr>
              <w:t>1.6.4</w:t>
            </w:r>
            <w:r w:rsidR="00D40E17">
              <w:rPr>
                <w:rFonts w:asciiTheme="minorHAnsi" w:eastAsiaTheme="minorEastAsia" w:hAnsiTheme="minorHAnsi"/>
                <w:noProof/>
                <w:sz w:val="22"/>
              </w:rPr>
              <w:tab/>
            </w:r>
            <w:r w:rsidR="00D40E17" w:rsidRPr="00C13EF1">
              <w:rPr>
                <w:rStyle w:val="Hyperlink"/>
                <w:noProof/>
              </w:rPr>
              <w:t>Phép toán quan hệ</w:t>
            </w:r>
            <w:r w:rsidR="00D40E17">
              <w:rPr>
                <w:noProof/>
                <w:webHidden/>
              </w:rPr>
              <w:tab/>
            </w:r>
            <w:r>
              <w:rPr>
                <w:noProof/>
                <w:webHidden/>
              </w:rPr>
              <w:fldChar w:fldCharType="begin"/>
            </w:r>
            <w:r w:rsidR="00D40E17">
              <w:rPr>
                <w:noProof/>
                <w:webHidden/>
              </w:rPr>
              <w:instrText xml:space="preserve"> PAGEREF _Toc436137914 \h </w:instrText>
            </w:r>
            <w:r>
              <w:rPr>
                <w:noProof/>
                <w:webHidden/>
              </w:rPr>
            </w:r>
            <w:r>
              <w:rPr>
                <w:noProof/>
                <w:webHidden/>
              </w:rPr>
              <w:fldChar w:fldCharType="separate"/>
            </w:r>
            <w:r w:rsidR="00D40E17">
              <w:rPr>
                <w:noProof/>
                <w:webHidden/>
              </w:rPr>
              <w:t>14</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5" w:history="1">
            <w:r w:rsidR="00D40E17" w:rsidRPr="00C13EF1">
              <w:rPr>
                <w:rStyle w:val="Hyperlink"/>
                <w:noProof/>
              </w:rPr>
              <w:t>1.6.5</w:t>
            </w:r>
            <w:r w:rsidR="00D40E17">
              <w:rPr>
                <w:rFonts w:asciiTheme="minorHAnsi" w:eastAsiaTheme="minorEastAsia" w:hAnsiTheme="minorHAnsi"/>
                <w:noProof/>
                <w:sz w:val="22"/>
              </w:rPr>
              <w:tab/>
            </w:r>
            <w:r w:rsidR="00D40E17" w:rsidRPr="00C13EF1">
              <w:rPr>
                <w:rStyle w:val="Hyperlink"/>
                <w:noProof/>
              </w:rPr>
              <w:t>Phép toán logic</w:t>
            </w:r>
            <w:r w:rsidR="00D40E17">
              <w:rPr>
                <w:noProof/>
                <w:webHidden/>
              </w:rPr>
              <w:tab/>
            </w:r>
            <w:r>
              <w:rPr>
                <w:noProof/>
                <w:webHidden/>
              </w:rPr>
              <w:fldChar w:fldCharType="begin"/>
            </w:r>
            <w:r w:rsidR="00D40E17">
              <w:rPr>
                <w:noProof/>
                <w:webHidden/>
              </w:rPr>
              <w:instrText xml:space="preserve"> PAGEREF _Toc436137915 \h </w:instrText>
            </w:r>
            <w:r>
              <w:rPr>
                <w:noProof/>
                <w:webHidden/>
              </w:rPr>
            </w:r>
            <w:r>
              <w:rPr>
                <w:noProof/>
                <w:webHidden/>
              </w:rPr>
              <w:fldChar w:fldCharType="separate"/>
            </w:r>
            <w:r w:rsidR="00D40E17">
              <w:rPr>
                <w:noProof/>
                <w:webHidden/>
              </w:rPr>
              <w:t>16</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6" w:history="1">
            <w:r w:rsidR="00D40E17" w:rsidRPr="00C13EF1">
              <w:rPr>
                <w:rStyle w:val="Hyperlink"/>
                <w:noProof/>
                <w:lang w:val="it-IT"/>
              </w:rPr>
              <w:t>1.6.6</w:t>
            </w:r>
            <w:r w:rsidR="00D40E17">
              <w:rPr>
                <w:rFonts w:asciiTheme="minorHAnsi" w:eastAsiaTheme="minorEastAsia" w:hAnsiTheme="minorHAnsi"/>
                <w:noProof/>
                <w:sz w:val="22"/>
              </w:rPr>
              <w:tab/>
            </w:r>
            <w:r w:rsidR="00D40E17" w:rsidRPr="00C13EF1">
              <w:rPr>
                <w:rStyle w:val="Hyperlink"/>
                <w:noProof/>
                <w:lang w:val="it-IT"/>
              </w:rPr>
              <w:t>Toán tử ép kiểu</w:t>
            </w:r>
            <w:r w:rsidR="00D40E17">
              <w:rPr>
                <w:noProof/>
                <w:webHidden/>
              </w:rPr>
              <w:tab/>
            </w:r>
            <w:r>
              <w:rPr>
                <w:noProof/>
                <w:webHidden/>
              </w:rPr>
              <w:fldChar w:fldCharType="begin"/>
            </w:r>
            <w:r w:rsidR="00D40E17">
              <w:rPr>
                <w:noProof/>
                <w:webHidden/>
              </w:rPr>
              <w:instrText xml:space="preserve"> PAGEREF _Toc436137916 \h </w:instrText>
            </w:r>
            <w:r>
              <w:rPr>
                <w:noProof/>
                <w:webHidden/>
              </w:rPr>
            </w:r>
            <w:r>
              <w:rPr>
                <w:noProof/>
                <w:webHidden/>
              </w:rPr>
              <w:fldChar w:fldCharType="separate"/>
            </w:r>
            <w:r w:rsidR="00D40E17">
              <w:rPr>
                <w:noProof/>
                <w:webHidden/>
              </w:rPr>
              <w:t>16</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17" w:history="1">
            <w:r w:rsidR="00D40E17" w:rsidRPr="00C13EF1">
              <w:rPr>
                <w:rStyle w:val="Hyperlink"/>
                <w:noProof/>
                <w:lang w:val="it-IT"/>
              </w:rPr>
              <w:t>1.7</w:t>
            </w:r>
            <w:r w:rsidR="00D40E17">
              <w:rPr>
                <w:rFonts w:asciiTheme="minorHAnsi" w:eastAsiaTheme="minorEastAsia" w:hAnsiTheme="minorHAnsi"/>
                <w:noProof/>
                <w:sz w:val="22"/>
              </w:rPr>
              <w:tab/>
            </w:r>
            <w:r w:rsidR="00D40E17" w:rsidRPr="00C13EF1">
              <w:rPr>
                <w:rStyle w:val="Hyperlink"/>
                <w:noProof/>
                <w:lang w:val="it-IT"/>
              </w:rPr>
              <w:t>Cấu trúc điều khiển</w:t>
            </w:r>
            <w:r w:rsidR="00D40E17">
              <w:rPr>
                <w:noProof/>
                <w:webHidden/>
              </w:rPr>
              <w:tab/>
            </w:r>
            <w:r>
              <w:rPr>
                <w:noProof/>
                <w:webHidden/>
              </w:rPr>
              <w:fldChar w:fldCharType="begin"/>
            </w:r>
            <w:r w:rsidR="00D40E17">
              <w:rPr>
                <w:noProof/>
                <w:webHidden/>
              </w:rPr>
              <w:instrText xml:space="preserve"> PAGEREF _Toc436137917 \h </w:instrText>
            </w:r>
            <w:r>
              <w:rPr>
                <w:noProof/>
                <w:webHidden/>
              </w:rPr>
            </w:r>
            <w:r>
              <w:rPr>
                <w:noProof/>
                <w:webHidden/>
              </w:rPr>
              <w:fldChar w:fldCharType="separate"/>
            </w:r>
            <w:r w:rsidR="00D40E17">
              <w:rPr>
                <w:noProof/>
                <w:webHidden/>
              </w:rPr>
              <w:t>17</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8" w:history="1">
            <w:r w:rsidR="00D40E17" w:rsidRPr="00C13EF1">
              <w:rPr>
                <w:rStyle w:val="Hyperlink"/>
                <w:noProof/>
              </w:rPr>
              <w:t>1.7.1</w:t>
            </w:r>
            <w:r w:rsidR="00D40E17">
              <w:rPr>
                <w:rFonts w:asciiTheme="minorHAnsi" w:eastAsiaTheme="minorEastAsia" w:hAnsiTheme="minorHAnsi"/>
                <w:noProof/>
                <w:sz w:val="22"/>
              </w:rPr>
              <w:tab/>
            </w:r>
            <w:r w:rsidR="00D40E17" w:rsidRPr="00C13EF1">
              <w:rPr>
                <w:rStyle w:val="Hyperlink"/>
                <w:noProof/>
              </w:rPr>
              <w:t>Cấu trúc rẽ nhánh</w:t>
            </w:r>
            <w:r w:rsidR="00D40E17">
              <w:rPr>
                <w:noProof/>
                <w:webHidden/>
              </w:rPr>
              <w:tab/>
            </w:r>
            <w:r>
              <w:rPr>
                <w:noProof/>
                <w:webHidden/>
              </w:rPr>
              <w:fldChar w:fldCharType="begin"/>
            </w:r>
            <w:r w:rsidR="00D40E17">
              <w:rPr>
                <w:noProof/>
                <w:webHidden/>
              </w:rPr>
              <w:instrText xml:space="preserve"> PAGEREF _Toc436137918 \h </w:instrText>
            </w:r>
            <w:r>
              <w:rPr>
                <w:noProof/>
                <w:webHidden/>
              </w:rPr>
            </w:r>
            <w:r>
              <w:rPr>
                <w:noProof/>
                <w:webHidden/>
              </w:rPr>
              <w:fldChar w:fldCharType="separate"/>
            </w:r>
            <w:r w:rsidR="00D40E17">
              <w:rPr>
                <w:noProof/>
                <w:webHidden/>
              </w:rPr>
              <w:t>17</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19" w:history="1">
            <w:r w:rsidR="00D40E17" w:rsidRPr="00C13EF1">
              <w:rPr>
                <w:rStyle w:val="Hyperlink"/>
                <w:noProof/>
              </w:rPr>
              <w:t>1.7.2</w:t>
            </w:r>
            <w:r w:rsidR="00D40E17">
              <w:rPr>
                <w:rFonts w:asciiTheme="minorHAnsi" w:eastAsiaTheme="minorEastAsia" w:hAnsiTheme="minorHAnsi"/>
                <w:noProof/>
                <w:sz w:val="22"/>
              </w:rPr>
              <w:tab/>
            </w:r>
            <w:r w:rsidR="00D40E17" w:rsidRPr="00C13EF1">
              <w:rPr>
                <w:rStyle w:val="Hyperlink"/>
                <w:noProof/>
              </w:rPr>
              <w:t>Cấu trúc lặp</w:t>
            </w:r>
            <w:r w:rsidR="00D40E17">
              <w:rPr>
                <w:noProof/>
                <w:webHidden/>
              </w:rPr>
              <w:tab/>
            </w:r>
            <w:r>
              <w:rPr>
                <w:noProof/>
                <w:webHidden/>
              </w:rPr>
              <w:fldChar w:fldCharType="begin"/>
            </w:r>
            <w:r w:rsidR="00D40E17">
              <w:rPr>
                <w:noProof/>
                <w:webHidden/>
              </w:rPr>
              <w:instrText xml:space="preserve"> PAGEREF _Toc436137919 \h </w:instrText>
            </w:r>
            <w:r>
              <w:rPr>
                <w:noProof/>
                <w:webHidden/>
              </w:rPr>
            </w:r>
            <w:r>
              <w:rPr>
                <w:noProof/>
                <w:webHidden/>
              </w:rPr>
              <w:fldChar w:fldCharType="separate"/>
            </w:r>
            <w:r w:rsidR="00D40E17">
              <w:rPr>
                <w:noProof/>
                <w:webHidden/>
              </w:rPr>
              <w:t>21</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20" w:history="1">
            <w:r w:rsidR="00D40E17" w:rsidRPr="00C13EF1">
              <w:rPr>
                <w:rStyle w:val="Hyperlink"/>
                <w:noProof/>
                <w:lang w:val="it-IT"/>
              </w:rPr>
              <w:t>1.8</w:t>
            </w:r>
            <w:r w:rsidR="00D40E17">
              <w:rPr>
                <w:rFonts w:asciiTheme="minorHAnsi" w:eastAsiaTheme="minorEastAsia" w:hAnsiTheme="minorHAnsi"/>
                <w:noProof/>
                <w:sz w:val="22"/>
              </w:rPr>
              <w:tab/>
            </w:r>
            <w:r w:rsidR="00D40E17" w:rsidRPr="00C13EF1">
              <w:rPr>
                <w:rStyle w:val="Hyperlink"/>
                <w:noProof/>
                <w:lang w:val="it-IT"/>
              </w:rPr>
              <w:t>Lớp bảo vệ dữ liệu cơ sở</w:t>
            </w:r>
            <w:r w:rsidR="00D40E17">
              <w:rPr>
                <w:noProof/>
                <w:webHidden/>
              </w:rPr>
              <w:tab/>
            </w:r>
            <w:r>
              <w:rPr>
                <w:noProof/>
                <w:webHidden/>
              </w:rPr>
              <w:fldChar w:fldCharType="begin"/>
            </w:r>
            <w:r w:rsidR="00D40E17">
              <w:rPr>
                <w:noProof/>
                <w:webHidden/>
              </w:rPr>
              <w:instrText xml:space="preserve"> PAGEREF _Toc436137920 \h </w:instrText>
            </w:r>
            <w:r>
              <w:rPr>
                <w:noProof/>
                <w:webHidden/>
              </w:rPr>
            </w:r>
            <w:r>
              <w:rPr>
                <w:noProof/>
                <w:webHidden/>
              </w:rPr>
              <w:fldChar w:fldCharType="separate"/>
            </w:r>
            <w:r w:rsidR="00D40E17">
              <w:rPr>
                <w:noProof/>
                <w:webHidden/>
              </w:rPr>
              <w:t>25</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21" w:history="1">
            <w:r w:rsidR="00D40E17" w:rsidRPr="00C13EF1">
              <w:rPr>
                <w:rStyle w:val="Hyperlink"/>
                <w:noProof/>
                <w:lang w:val="it-IT"/>
              </w:rPr>
              <w:t>1.9</w:t>
            </w:r>
            <w:r w:rsidR="00D40E17">
              <w:rPr>
                <w:rFonts w:asciiTheme="minorHAnsi" w:eastAsiaTheme="minorEastAsia" w:hAnsiTheme="minorHAnsi"/>
                <w:noProof/>
                <w:sz w:val="22"/>
              </w:rPr>
              <w:tab/>
            </w:r>
            <w:r w:rsidR="00D40E17" w:rsidRPr="00C13EF1">
              <w:rPr>
                <w:rStyle w:val="Hyperlink"/>
                <w:noProof/>
                <w:lang w:val="it-IT"/>
              </w:rPr>
              <w:t>Kiểu dữ liệu mảng</w:t>
            </w:r>
            <w:r w:rsidR="00D40E17">
              <w:rPr>
                <w:noProof/>
                <w:webHidden/>
              </w:rPr>
              <w:tab/>
            </w:r>
            <w:r>
              <w:rPr>
                <w:noProof/>
                <w:webHidden/>
              </w:rPr>
              <w:fldChar w:fldCharType="begin"/>
            </w:r>
            <w:r w:rsidR="00D40E17">
              <w:rPr>
                <w:noProof/>
                <w:webHidden/>
              </w:rPr>
              <w:instrText xml:space="preserve"> PAGEREF _Toc436137921 \h </w:instrText>
            </w:r>
            <w:r>
              <w:rPr>
                <w:noProof/>
                <w:webHidden/>
              </w:rPr>
            </w:r>
            <w:r>
              <w:rPr>
                <w:noProof/>
                <w:webHidden/>
              </w:rPr>
              <w:fldChar w:fldCharType="separate"/>
            </w:r>
            <w:r w:rsidR="00D40E17">
              <w:rPr>
                <w:noProof/>
                <w:webHidden/>
              </w:rPr>
              <w:t>25</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22" w:history="1">
            <w:r w:rsidR="00D40E17" w:rsidRPr="00C13EF1">
              <w:rPr>
                <w:rStyle w:val="Hyperlink"/>
                <w:noProof/>
                <w:lang w:val="it-IT"/>
              </w:rPr>
              <w:t>1.9.1</w:t>
            </w:r>
            <w:r w:rsidR="00D40E17">
              <w:rPr>
                <w:rFonts w:asciiTheme="minorHAnsi" w:eastAsiaTheme="minorEastAsia" w:hAnsiTheme="minorHAnsi"/>
                <w:noProof/>
                <w:sz w:val="22"/>
              </w:rPr>
              <w:tab/>
            </w:r>
            <w:r w:rsidR="00D40E17" w:rsidRPr="00C13EF1">
              <w:rPr>
                <w:rStyle w:val="Hyperlink"/>
                <w:noProof/>
                <w:lang w:val="it-IT"/>
              </w:rPr>
              <w:t>Khai báo mảng</w:t>
            </w:r>
            <w:r w:rsidR="00D40E17">
              <w:rPr>
                <w:noProof/>
                <w:webHidden/>
              </w:rPr>
              <w:tab/>
            </w:r>
            <w:r>
              <w:rPr>
                <w:noProof/>
                <w:webHidden/>
              </w:rPr>
              <w:fldChar w:fldCharType="begin"/>
            </w:r>
            <w:r w:rsidR="00D40E17">
              <w:rPr>
                <w:noProof/>
                <w:webHidden/>
              </w:rPr>
              <w:instrText xml:space="preserve"> PAGEREF _Toc436137922 \h </w:instrText>
            </w:r>
            <w:r>
              <w:rPr>
                <w:noProof/>
                <w:webHidden/>
              </w:rPr>
            </w:r>
            <w:r>
              <w:rPr>
                <w:noProof/>
                <w:webHidden/>
              </w:rPr>
              <w:fldChar w:fldCharType="separate"/>
            </w:r>
            <w:r w:rsidR="00D40E17">
              <w:rPr>
                <w:noProof/>
                <w:webHidden/>
              </w:rPr>
              <w:t>26</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23" w:history="1">
            <w:r w:rsidR="00D40E17" w:rsidRPr="00C13EF1">
              <w:rPr>
                <w:rStyle w:val="Hyperlink"/>
                <w:noProof/>
                <w:lang w:val="it-IT"/>
              </w:rPr>
              <w:t>1.9.2</w:t>
            </w:r>
            <w:r w:rsidR="00D40E17">
              <w:rPr>
                <w:rFonts w:asciiTheme="minorHAnsi" w:eastAsiaTheme="minorEastAsia" w:hAnsiTheme="minorHAnsi"/>
                <w:noProof/>
                <w:sz w:val="22"/>
              </w:rPr>
              <w:tab/>
            </w:r>
            <w:r w:rsidR="00D40E17" w:rsidRPr="00C13EF1">
              <w:rPr>
                <w:rStyle w:val="Hyperlink"/>
                <w:noProof/>
                <w:lang w:val="it-IT"/>
              </w:rPr>
              <w:t>Cấp phát mảng</w:t>
            </w:r>
            <w:r w:rsidR="00D40E17">
              <w:rPr>
                <w:noProof/>
                <w:webHidden/>
              </w:rPr>
              <w:tab/>
            </w:r>
            <w:r>
              <w:rPr>
                <w:noProof/>
                <w:webHidden/>
              </w:rPr>
              <w:fldChar w:fldCharType="begin"/>
            </w:r>
            <w:r w:rsidR="00D40E17">
              <w:rPr>
                <w:noProof/>
                <w:webHidden/>
              </w:rPr>
              <w:instrText xml:space="preserve"> PAGEREF _Toc436137923 \h </w:instrText>
            </w:r>
            <w:r>
              <w:rPr>
                <w:noProof/>
                <w:webHidden/>
              </w:rPr>
            </w:r>
            <w:r>
              <w:rPr>
                <w:noProof/>
                <w:webHidden/>
              </w:rPr>
              <w:fldChar w:fldCharType="separate"/>
            </w:r>
            <w:r w:rsidR="00D40E17">
              <w:rPr>
                <w:noProof/>
                <w:webHidden/>
              </w:rPr>
              <w:t>26</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24" w:history="1">
            <w:r w:rsidR="00D40E17" w:rsidRPr="00C13EF1">
              <w:rPr>
                <w:rStyle w:val="Hyperlink"/>
                <w:noProof/>
                <w:lang w:val="it-IT"/>
              </w:rPr>
              <w:t>1.9.3</w:t>
            </w:r>
            <w:r w:rsidR="00D40E17">
              <w:rPr>
                <w:rFonts w:asciiTheme="minorHAnsi" w:eastAsiaTheme="minorEastAsia" w:hAnsiTheme="minorHAnsi"/>
                <w:noProof/>
                <w:sz w:val="22"/>
              </w:rPr>
              <w:tab/>
            </w:r>
            <w:r w:rsidR="00D40E17" w:rsidRPr="00C13EF1">
              <w:rPr>
                <w:rStyle w:val="Hyperlink"/>
                <w:noProof/>
                <w:lang w:val="it-IT"/>
              </w:rPr>
              <w:t>Khởi tạo</w:t>
            </w:r>
            <w:r w:rsidR="00D40E17">
              <w:rPr>
                <w:noProof/>
                <w:webHidden/>
              </w:rPr>
              <w:tab/>
            </w:r>
            <w:r>
              <w:rPr>
                <w:noProof/>
                <w:webHidden/>
              </w:rPr>
              <w:fldChar w:fldCharType="begin"/>
            </w:r>
            <w:r w:rsidR="00D40E17">
              <w:rPr>
                <w:noProof/>
                <w:webHidden/>
              </w:rPr>
              <w:instrText xml:space="preserve"> PAGEREF _Toc436137924 \h </w:instrText>
            </w:r>
            <w:r>
              <w:rPr>
                <w:noProof/>
                <w:webHidden/>
              </w:rPr>
            </w:r>
            <w:r>
              <w:rPr>
                <w:noProof/>
                <w:webHidden/>
              </w:rPr>
              <w:fldChar w:fldCharType="separate"/>
            </w:r>
            <w:r w:rsidR="00D40E17">
              <w:rPr>
                <w:noProof/>
                <w:webHidden/>
              </w:rPr>
              <w:t>27</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25" w:history="1">
            <w:r w:rsidR="00D40E17" w:rsidRPr="00C13EF1">
              <w:rPr>
                <w:rStyle w:val="Hyperlink"/>
                <w:noProof/>
                <w:lang w:val="it-IT"/>
              </w:rPr>
              <w:t>1.9.4</w:t>
            </w:r>
            <w:r w:rsidR="00D40E17">
              <w:rPr>
                <w:rFonts w:asciiTheme="minorHAnsi" w:eastAsiaTheme="minorEastAsia" w:hAnsiTheme="minorHAnsi"/>
                <w:noProof/>
                <w:sz w:val="22"/>
              </w:rPr>
              <w:tab/>
            </w:r>
            <w:r w:rsidR="00D40E17" w:rsidRPr="00C13EF1">
              <w:rPr>
                <w:rStyle w:val="Hyperlink"/>
                <w:noProof/>
                <w:lang w:val="it-IT"/>
              </w:rPr>
              <w:t>Truy cập mảng</w:t>
            </w:r>
            <w:r w:rsidR="00D40E17">
              <w:rPr>
                <w:noProof/>
                <w:webHidden/>
              </w:rPr>
              <w:tab/>
            </w:r>
            <w:r>
              <w:rPr>
                <w:noProof/>
                <w:webHidden/>
              </w:rPr>
              <w:fldChar w:fldCharType="begin"/>
            </w:r>
            <w:r w:rsidR="00D40E17">
              <w:rPr>
                <w:noProof/>
                <w:webHidden/>
              </w:rPr>
              <w:instrText xml:space="preserve"> PAGEREF _Toc436137925 \h </w:instrText>
            </w:r>
            <w:r>
              <w:rPr>
                <w:noProof/>
                <w:webHidden/>
              </w:rPr>
            </w:r>
            <w:r>
              <w:rPr>
                <w:noProof/>
                <w:webHidden/>
              </w:rPr>
              <w:fldChar w:fldCharType="separate"/>
            </w:r>
            <w:r w:rsidR="00D40E17">
              <w:rPr>
                <w:noProof/>
                <w:webHidden/>
              </w:rPr>
              <w:t>27</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926" w:history="1">
            <w:r w:rsidR="00D40E17" w:rsidRPr="00C13EF1">
              <w:rPr>
                <w:rStyle w:val="Hyperlink"/>
                <w:noProof/>
                <w:lang w:val="it-IT"/>
              </w:rPr>
              <w:t>CHƯƠNG 2.</w:t>
            </w:r>
            <w:r w:rsidR="00D40E17">
              <w:rPr>
                <w:noProof/>
                <w:webHidden/>
              </w:rPr>
              <w:tab/>
            </w:r>
            <w:r>
              <w:rPr>
                <w:noProof/>
                <w:webHidden/>
              </w:rPr>
              <w:fldChar w:fldCharType="begin"/>
            </w:r>
            <w:r w:rsidR="00D40E17">
              <w:rPr>
                <w:noProof/>
                <w:webHidden/>
              </w:rPr>
              <w:instrText xml:space="preserve"> PAGEREF _Toc436137926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927" w:history="1">
            <w:r w:rsidR="00D40E17" w:rsidRPr="00C13EF1">
              <w:rPr>
                <w:rStyle w:val="Hyperlink"/>
                <w:noProof/>
                <w:lang w:val="it-IT"/>
              </w:rPr>
              <w:t>LẬP TRÌNH HƯỚNG ĐỐI TƯỢNG TRONG JAVA</w:t>
            </w:r>
            <w:r w:rsidR="00D40E17">
              <w:rPr>
                <w:noProof/>
                <w:webHidden/>
              </w:rPr>
              <w:tab/>
            </w:r>
            <w:r>
              <w:rPr>
                <w:noProof/>
                <w:webHidden/>
              </w:rPr>
              <w:fldChar w:fldCharType="begin"/>
            </w:r>
            <w:r w:rsidR="00D40E17">
              <w:rPr>
                <w:noProof/>
                <w:webHidden/>
              </w:rPr>
              <w:instrText xml:space="preserve"> PAGEREF _Toc436137927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28" w:history="1">
            <w:r w:rsidR="00D40E17" w:rsidRPr="00C13EF1">
              <w:rPr>
                <w:rStyle w:val="Hyperlink"/>
                <w:noProof/>
              </w:rPr>
              <w:t>2.1</w:t>
            </w:r>
            <w:r w:rsidR="00D40E17">
              <w:rPr>
                <w:rFonts w:asciiTheme="minorHAnsi" w:eastAsiaTheme="minorEastAsia" w:hAnsiTheme="minorHAnsi"/>
                <w:noProof/>
                <w:sz w:val="22"/>
              </w:rPr>
              <w:tab/>
            </w:r>
            <w:r w:rsidR="00D40E17" w:rsidRPr="00C13EF1">
              <w:rPr>
                <w:rStyle w:val="Hyperlink"/>
                <w:noProof/>
              </w:rPr>
              <w:t>Tổng quan về hướng đối tượng (Trang 21)</w:t>
            </w:r>
            <w:r w:rsidR="00D40E17">
              <w:rPr>
                <w:noProof/>
                <w:webHidden/>
              </w:rPr>
              <w:tab/>
            </w:r>
            <w:r>
              <w:rPr>
                <w:noProof/>
                <w:webHidden/>
              </w:rPr>
              <w:fldChar w:fldCharType="begin"/>
            </w:r>
            <w:r w:rsidR="00D40E17">
              <w:rPr>
                <w:noProof/>
                <w:webHidden/>
              </w:rPr>
              <w:instrText xml:space="preserve"> PAGEREF _Toc436137928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29" w:history="1">
            <w:r w:rsidR="00D40E17" w:rsidRPr="00C13EF1">
              <w:rPr>
                <w:rStyle w:val="Hyperlink"/>
                <w:noProof/>
              </w:rPr>
              <w:t>2.1.1</w:t>
            </w:r>
            <w:r w:rsidR="00D40E17">
              <w:rPr>
                <w:rFonts w:asciiTheme="minorHAnsi" w:eastAsiaTheme="minorEastAsia" w:hAnsiTheme="minorHAnsi"/>
                <w:noProof/>
                <w:sz w:val="22"/>
              </w:rPr>
              <w:tab/>
            </w:r>
            <w:r w:rsidR="00D40E17" w:rsidRPr="00C13EF1">
              <w:rPr>
                <w:rStyle w:val="Hyperlink"/>
                <w:noProof/>
              </w:rPr>
              <w:t>Sơ lược lịch sử lập trình</w:t>
            </w:r>
            <w:r w:rsidR="00D40E17">
              <w:rPr>
                <w:noProof/>
                <w:webHidden/>
              </w:rPr>
              <w:tab/>
            </w:r>
            <w:r>
              <w:rPr>
                <w:noProof/>
                <w:webHidden/>
              </w:rPr>
              <w:fldChar w:fldCharType="begin"/>
            </w:r>
            <w:r w:rsidR="00D40E17">
              <w:rPr>
                <w:noProof/>
                <w:webHidden/>
              </w:rPr>
              <w:instrText xml:space="preserve"> PAGEREF _Toc436137929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0" w:history="1">
            <w:r w:rsidR="00D40E17" w:rsidRPr="00C13EF1">
              <w:rPr>
                <w:rStyle w:val="Hyperlink"/>
                <w:noProof/>
              </w:rPr>
              <w:t>2.1.2</w:t>
            </w:r>
            <w:r w:rsidR="00D40E17">
              <w:rPr>
                <w:rFonts w:asciiTheme="minorHAnsi" w:eastAsiaTheme="minorEastAsia" w:hAnsiTheme="minorHAnsi"/>
                <w:noProof/>
                <w:sz w:val="22"/>
              </w:rPr>
              <w:tab/>
            </w:r>
            <w:r w:rsidR="00D40E17" w:rsidRPr="00C13EF1">
              <w:rPr>
                <w:rStyle w:val="Hyperlink"/>
                <w:noProof/>
              </w:rPr>
              <w:t>Đối tượng</w:t>
            </w:r>
            <w:r w:rsidR="00D40E17">
              <w:rPr>
                <w:noProof/>
                <w:webHidden/>
              </w:rPr>
              <w:tab/>
            </w:r>
            <w:r>
              <w:rPr>
                <w:noProof/>
                <w:webHidden/>
              </w:rPr>
              <w:fldChar w:fldCharType="begin"/>
            </w:r>
            <w:r w:rsidR="00D40E17">
              <w:rPr>
                <w:noProof/>
                <w:webHidden/>
              </w:rPr>
              <w:instrText xml:space="preserve"> PAGEREF _Toc436137930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1" w:history="1">
            <w:r w:rsidR="00D40E17" w:rsidRPr="00C13EF1">
              <w:rPr>
                <w:rStyle w:val="Hyperlink"/>
                <w:noProof/>
              </w:rPr>
              <w:t>2.1.3</w:t>
            </w:r>
            <w:r w:rsidR="00D40E17">
              <w:rPr>
                <w:rFonts w:asciiTheme="minorHAnsi" w:eastAsiaTheme="minorEastAsia" w:hAnsiTheme="minorHAnsi"/>
                <w:noProof/>
                <w:sz w:val="22"/>
              </w:rPr>
              <w:tab/>
            </w:r>
            <w:r w:rsidR="00D40E17" w:rsidRPr="00C13EF1">
              <w:rPr>
                <w:rStyle w:val="Hyperlink"/>
                <w:noProof/>
              </w:rPr>
              <w:t>Java và hướng đối tượng</w:t>
            </w:r>
            <w:r w:rsidR="00D40E17">
              <w:rPr>
                <w:noProof/>
                <w:webHidden/>
              </w:rPr>
              <w:tab/>
            </w:r>
            <w:r>
              <w:rPr>
                <w:noProof/>
                <w:webHidden/>
              </w:rPr>
              <w:fldChar w:fldCharType="begin"/>
            </w:r>
            <w:r w:rsidR="00D40E17">
              <w:rPr>
                <w:noProof/>
                <w:webHidden/>
              </w:rPr>
              <w:instrText xml:space="preserve"> PAGEREF _Toc436137931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2" w:history="1">
            <w:r w:rsidR="00D40E17" w:rsidRPr="00C13EF1">
              <w:rPr>
                <w:rStyle w:val="Hyperlink"/>
                <w:noProof/>
              </w:rPr>
              <w:t>2.1.4</w:t>
            </w:r>
            <w:r w:rsidR="00D40E17">
              <w:rPr>
                <w:rFonts w:asciiTheme="minorHAnsi" w:eastAsiaTheme="minorEastAsia" w:hAnsiTheme="minorHAnsi"/>
                <w:noProof/>
                <w:sz w:val="22"/>
              </w:rPr>
              <w:tab/>
            </w:r>
            <w:r w:rsidR="00D40E17" w:rsidRPr="00C13EF1">
              <w:rPr>
                <w:rStyle w:val="Hyperlink"/>
                <w:noProof/>
              </w:rPr>
              <w:t>Sự kế thừa và thiết kế OOP</w:t>
            </w:r>
            <w:r w:rsidR="00D40E17">
              <w:rPr>
                <w:noProof/>
                <w:webHidden/>
              </w:rPr>
              <w:tab/>
            </w:r>
            <w:r>
              <w:rPr>
                <w:noProof/>
                <w:webHidden/>
              </w:rPr>
              <w:fldChar w:fldCharType="begin"/>
            </w:r>
            <w:r w:rsidR="00D40E17">
              <w:rPr>
                <w:noProof/>
                <w:webHidden/>
              </w:rPr>
              <w:instrText xml:space="preserve"> PAGEREF _Toc436137932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33" w:history="1">
            <w:r w:rsidR="00D40E17" w:rsidRPr="00C13EF1">
              <w:rPr>
                <w:rStyle w:val="Hyperlink"/>
                <w:noProof/>
              </w:rPr>
              <w:t>2.2</w:t>
            </w:r>
            <w:r w:rsidR="00D40E17">
              <w:rPr>
                <w:rFonts w:asciiTheme="minorHAnsi" w:eastAsiaTheme="minorEastAsia" w:hAnsiTheme="minorHAnsi"/>
                <w:noProof/>
                <w:sz w:val="22"/>
              </w:rPr>
              <w:tab/>
            </w:r>
            <w:r w:rsidR="00D40E17" w:rsidRPr="00C13EF1">
              <w:rPr>
                <w:rStyle w:val="Hyperlink"/>
                <w:noProof/>
              </w:rPr>
              <w:t>Khái niệm về lớp (Class)</w:t>
            </w:r>
            <w:r w:rsidR="00D40E17">
              <w:rPr>
                <w:noProof/>
                <w:webHidden/>
              </w:rPr>
              <w:tab/>
            </w:r>
            <w:r>
              <w:rPr>
                <w:noProof/>
                <w:webHidden/>
              </w:rPr>
              <w:fldChar w:fldCharType="begin"/>
            </w:r>
            <w:r w:rsidR="00D40E17">
              <w:rPr>
                <w:noProof/>
                <w:webHidden/>
              </w:rPr>
              <w:instrText xml:space="preserve"> PAGEREF _Toc436137933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4" w:history="1">
            <w:r w:rsidR="00D40E17" w:rsidRPr="00C13EF1">
              <w:rPr>
                <w:rStyle w:val="Hyperlink"/>
                <w:noProof/>
              </w:rPr>
              <w:t>2.2.1</w:t>
            </w:r>
            <w:r w:rsidR="00D40E17">
              <w:rPr>
                <w:rFonts w:asciiTheme="minorHAnsi" w:eastAsiaTheme="minorEastAsia" w:hAnsiTheme="minorHAnsi"/>
                <w:noProof/>
                <w:sz w:val="22"/>
              </w:rPr>
              <w:tab/>
            </w:r>
            <w:r w:rsidR="00D40E17" w:rsidRPr="00C13EF1">
              <w:rPr>
                <w:rStyle w:val="Hyperlink"/>
                <w:noProof/>
              </w:rPr>
              <w:t>Khai báo, định nghĩa lớp</w:t>
            </w:r>
            <w:r w:rsidR="00D40E17">
              <w:rPr>
                <w:noProof/>
                <w:webHidden/>
              </w:rPr>
              <w:tab/>
            </w:r>
            <w:r>
              <w:rPr>
                <w:noProof/>
                <w:webHidden/>
              </w:rPr>
              <w:fldChar w:fldCharType="begin"/>
            </w:r>
            <w:r w:rsidR="00D40E17">
              <w:rPr>
                <w:noProof/>
                <w:webHidden/>
              </w:rPr>
              <w:instrText xml:space="preserve"> PAGEREF _Toc436137934 \h </w:instrText>
            </w:r>
            <w:r>
              <w:rPr>
                <w:noProof/>
                <w:webHidden/>
              </w:rPr>
            </w:r>
            <w:r>
              <w:rPr>
                <w:noProof/>
                <w:webHidden/>
              </w:rPr>
              <w:fldChar w:fldCharType="separate"/>
            </w:r>
            <w:r w:rsidR="00D40E17">
              <w:rPr>
                <w:noProof/>
                <w:webHidden/>
              </w:rPr>
              <w:t>28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5" w:history="1">
            <w:r w:rsidR="00D40E17" w:rsidRPr="00C13EF1">
              <w:rPr>
                <w:rStyle w:val="Hyperlink"/>
                <w:noProof/>
              </w:rPr>
              <w:t>2.2.2</w:t>
            </w:r>
            <w:r w:rsidR="00D40E17">
              <w:rPr>
                <w:rFonts w:asciiTheme="minorHAnsi" w:eastAsiaTheme="minorEastAsia" w:hAnsiTheme="minorHAnsi"/>
                <w:noProof/>
                <w:sz w:val="22"/>
              </w:rPr>
              <w:tab/>
            </w:r>
            <w:r w:rsidR="00D40E17" w:rsidRPr="00C13EF1">
              <w:rPr>
                <w:rStyle w:val="Hyperlink"/>
                <w:noProof/>
              </w:rPr>
              <w:t>Tạo đối tượng của lớp</w:t>
            </w:r>
            <w:r w:rsidR="00D40E17">
              <w:rPr>
                <w:noProof/>
                <w:webHidden/>
              </w:rPr>
              <w:tab/>
            </w:r>
            <w:r>
              <w:rPr>
                <w:noProof/>
                <w:webHidden/>
              </w:rPr>
              <w:fldChar w:fldCharType="begin"/>
            </w:r>
            <w:r w:rsidR="00D40E17">
              <w:rPr>
                <w:noProof/>
                <w:webHidden/>
              </w:rPr>
              <w:instrText xml:space="preserve"> PAGEREF _Toc436137935 \h </w:instrText>
            </w:r>
            <w:r>
              <w:rPr>
                <w:noProof/>
                <w:webHidden/>
              </w:rPr>
            </w:r>
            <w:r>
              <w:rPr>
                <w:noProof/>
                <w:webHidden/>
              </w:rPr>
              <w:fldChar w:fldCharType="separate"/>
            </w:r>
            <w:r w:rsidR="00D40E17">
              <w:rPr>
                <w:noProof/>
                <w:webHidden/>
              </w:rPr>
              <w:t>29</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6" w:history="1">
            <w:r w:rsidR="00D40E17" w:rsidRPr="00C13EF1">
              <w:rPr>
                <w:rStyle w:val="Hyperlink"/>
                <w:noProof/>
              </w:rPr>
              <w:t>2.2.3</w:t>
            </w:r>
            <w:r w:rsidR="00D40E17">
              <w:rPr>
                <w:rFonts w:asciiTheme="minorHAnsi" w:eastAsiaTheme="minorEastAsia" w:hAnsiTheme="minorHAnsi"/>
                <w:noProof/>
                <w:sz w:val="22"/>
              </w:rPr>
              <w:tab/>
            </w:r>
            <w:r w:rsidR="00D40E17" w:rsidRPr="00C13EF1">
              <w:rPr>
                <w:rStyle w:val="Hyperlink"/>
                <w:noProof/>
              </w:rPr>
              <w:t>Thuộc tính của lớp</w:t>
            </w:r>
            <w:r w:rsidR="00D40E17">
              <w:rPr>
                <w:noProof/>
                <w:webHidden/>
              </w:rPr>
              <w:tab/>
            </w:r>
            <w:r>
              <w:rPr>
                <w:noProof/>
                <w:webHidden/>
              </w:rPr>
              <w:fldChar w:fldCharType="begin"/>
            </w:r>
            <w:r w:rsidR="00D40E17">
              <w:rPr>
                <w:noProof/>
                <w:webHidden/>
              </w:rPr>
              <w:instrText xml:space="preserve"> PAGEREF _Toc436137936 \h </w:instrText>
            </w:r>
            <w:r>
              <w:rPr>
                <w:noProof/>
                <w:webHidden/>
              </w:rPr>
            </w:r>
            <w:r>
              <w:rPr>
                <w:noProof/>
                <w:webHidden/>
              </w:rPr>
              <w:fldChar w:fldCharType="separate"/>
            </w:r>
            <w:r w:rsidR="00D40E17">
              <w:rPr>
                <w:noProof/>
                <w:webHidden/>
              </w:rPr>
              <w:t>29</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7" w:history="1">
            <w:r w:rsidR="00D40E17" w:rsidRPr="00C13EF1">
              <w:rPr>
                <w:rStyle w:val="Hyperlink"/>
                <w:noProof/>
              </w:rPr>
              <w:t>2.2.4</w:t>
            </w:r>
            <w:r w:rsidR="00D40E17">
              <w:rPr>
                <w:rFonts w:asciiTheme="minorHAnsi" w:eastAsiaTheme="minorEastAsia" w:hAnsiTheme="minorHAnsi"/>
                <w:noProof/>
                <w:sz w:val="22"/>
              </w:rPr>
              <w:tab/>
            </w:r>
            <w:r w:rsidR="00D40E17" w:rsidRPr="00C13EF1">
              <w:rPr>
                <w:rStyle w:val="Hyperlink"/>
                <w:noProof/>
              </w:rPr>
              <w:t>Hàm - phương thức của lớp</w:t>
            </w:r>
            <w:r w:rsidR="00D40E17">
              <w:rPr>
                <w:noProof/>
                <w:webHidden/>
              </w:rPr>
              <w:tab/>
            </w:r>
            <w:r>
              <w:rPr>
                <w:noProof/>
                <w:webHidden/>
              </w:rPr>
              <w:fldChar w:fldCharType="begin"/>
            </w:r>
            <w:r w:rsidR="00D40E17">
              <w:rPr>
                <w:noProof/>
                <w:webHidden/>
              </w:rPr>
              <w:instrText xml:space="preserve"> PAGEREF _Toc436137937 \h </w:instrText>
            </w:r>
            <w:r>
              <w:rPr>
                <w:noProof/>
                <w:webHidden/>
              </w:rPr>
            </w:r>
            <w:r>
              <w:rPr>
                <w:noProof/>
                <w:webHidden/>
              </w:rPr>
              <w:fldChar w:fldCharType="separate"/>
            </w:r>
            <w:r w:rsidR="00D40E17">
              <w:rPr>
                <w:noProof/>
                <w:webHidden/>
              </w:rPr>
              <w:t>30</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8" w:history="1">
            <w:r w:rsidR="00D40E17" w:rsidRPr="00C13EF1">
              <w:rPr>
                <w:rStyle w:val="Hyperlink"/>
                <w:noProof/>
              </w:rPr>
              <w:t>2.2.5</w:t>
            </w:r>
            <w:r w:rsidR="00D40E17">
              <w:rPr>
                <w:rFonts w:asciiTheme="minorHAnsi" w:eastAsiaTheme="minorEastAsia" w:hAnsiTheme="minorHAnsi"/>
                <w:noProof/>
                <w:sz w:val="22"/>
              </w:rPr>
              <w:tab/>
            </w:r>
            <w:r w:rsidR="00D40E17" w:rsidRPr="00C13EF1">
              <w:rPr>
                <w:rStyle w:val="Hyperlink"/>
                <w:noProof/>
              </w:rPr>
              <w:t>Phương thức nạp chồng</w:t>
            </w:r>
            <w:r w:rsidR="00D40E17">
              <w:rPr>
                <w:noProof/>
                <w:webHidden/>
              </w:rPr>
              <w:tab/>
            </w:r>
            <w:r>
              <w:rPr>
                <w:noProof/>
                <w:webHidden/>
              </w:rPr>
              <w:fldChar w:fldCharType="begin"/>
            </w:r>
            <w:r w:rsidR="00D40E17">
              <w:rPr>
                <w:noProof/>
                <w:webHidden/>
              </w:rPr>
              <w:instrText xml:space="preserve"> PAGEREF _Toc436137938 \h </w:instrText>
            </w:r>
            <w:r>
              <w:rPr>
                <w:noProof/>
                <w:webHidden/>
              </w:rPr>
            </w:r>
            <w:r>
              <w:rPr>
                <w:noProof/>
                <w:webHidden/>
              </w:rPr>
              <w:fldChar w:fldCharType="separate"/>
            </w:r>
            <w:r w:rsidR="00D40E17">
              <w:rPr>
                <w:noProof/>
                <w:webHidden/>
              </w:rPr>
              <w:t>32</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39" w:history="1">
            <w:r w:rsidR="00D40E17" w:rsidRPr="00C13EF1">
              <w:rPr>
                <w:rStyle w:val="Hyperlink"/>
                <w:noProof/>
              </w:rPr>
              <w:t>2.2.6</w:t>
            </w:r>
            <w:r w:rsidR="00D40E17">
              <w:rPr>
                <w:rFonts w:asciiTheme="minorHAnsi" w:eastAsiaTheme="minorEastAsia" w:hAnsiTheme="minorHAnsi"/>
                <w:noProof/>
                <w:sz w:val="22"/>
              </w:rPr>
              <w:tab/>
            </w:r>
            <w:r w:rsidR="00D40E17" w:rsidRPr="00C13EF1">
              <w:rPr>
                <w:rStyle w:val="Hyperlink"/>
                <w:noProof/>
              </w:rPr>
              <w:t>Constructor (Toán tử khởi tạo)</w:t>
            </w:r>
            <w:r w:rsidR="00D40E17">
              <w:rPr>
                <w:noProof/>
                <w:webHidden/>
              </w:rPr>
              <w:tab/>
            </w:r>
            <w:r>
              <w:rPr>
                <w:noProof/>
                <w:webHidden/>
              </w:rPr>
              <w:fldChar w:fldCharType="begin"/>
            </w:r>
            <w:r w:rsidR="00D40E17">
              <w:rPr>
                <w:noProof/>
                <w:webHidden/>
              </w:rPr>
              <w:instrText xml:space="preserve"> PAGEREF _Toc436137939 \h </w:instrText>
            </w:r>
            <w:r>
              <w:rPr>
                <w:noProof/>
                <w:webHidden/>
              </w:rPr>
            </w:r>
            <w:r>
              <w:rPr>
                <w:noProof/>
                <w:webHidden/>
              </w:rPr>
              <w:fldChar w:fldCharType="separate"/>
            </w:r>
            <w:r w:rsidR="00D40E17">
              <w:rPr>
                <w:noProof/>
                <w:webHidden/>
              </w:rPr>
              <w:t>33</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40" w:history="1">
            <w:r w:rsidR="00D40E17" w:rsidRPr="00C13EF1">
              <w:rPr>
                <w:rStyle w:val="Hyperlink"/>
                <w:noProof/>
              </w:rPr>
              <w:t>2.3</w:t>
            </w:r>
            <w:r w:rsidR="00D40E17">
              <w:rPr>
                <w:rFonts w:asciiTheme="minorHAnsi" w:eastAsiaTheme="minorEastAsia" w:hAnsiTheme="minorHAnsi"/>
                <w:noProof/>
                <w:sz w:val="22"/>
              </w:rPr>
              <w:tab/>
            </w:r>
            <w:r w:rsidR="00D40E17" w:rsidRPr="00C13EF1">
              <w:rPr>
                <w:rStyle w:val="Hyperlink"/>
                <w:noProof/>
              </w:rPr>
              <w:t>Đặc điểm của lập trình hướng đối tượng</w:t>
            </w:r>
            <w:r w:rsidR="00D40E17">
              <w:rPr>
                <w:noProof/>
                <w:webHidden/>
              </w:rPr>
              <w:tab/>
            </w:r>
            <w:r>
              <w:rPr>
                <w:noProof/>
                <w:webHidden/>
              </w:rPr>
              <w:fldChar w:fldCharType="begin"/>
            </w:r>
            <w:r w:rsidR="00D40E17">
              <w:rPr>
                <w:noProof/>
                <w:webHidden/>
              </w:rPr>
              <w:instrText xml:space="preserve"> PAGEREF _Toc436137940 \h </w:instrText>
            </w:r>
            <w:r>
              <w:rPr>
                <w:noProof/>
                <w:webHidden/>
              </w:rPr>
            </w:r>
            <w:r>
              <w:rPr>
                <w:noProof/>
                <w:webHidden/>
              </w:rPr>
              <w:fldChar w:fldCharType="separate"/>
            </w:r>
            <w:r w:rsidR="00D40E17">
              <w:rPr>
                <w:noProof/>
                <w:webHidden/>
              </w:rPr>
              <w:t>34</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41" w:history="1">
            <w:r w:rsidR="00D40E17" w:rsidRPr="00C13EF1">
              <w:rPr>
                <w:rStyle w:val="Hyperlink"/>
                <w:noProof/>
              </w:rPr>
              <w:t>2.3.1</w:t>
            </w:r>
            <w:r w:rsidR="00D40E17">
              <w:rPr>
                <w:rFonts w:asciiTheme="minorHAnsi" w:eastAsiaTheme="minorEastAsia" w:hAnsiTheme="minorHAnsi"/>
                <w:noProof/>
                <w:sz w:val="22"/>
              </w:rPr>
              <w:tab/>
            </w:r>
            <w:r w:rsidR="00D40E17" w:rsidRPr="00C13EF1">
              <w:rPr>
                <w:rStyle w:val="Hyperlink"/>
                <w:noProof/>
              </w:rPr>
              <w:t>Đóng gói</w:t>
            </w:r>
            <w:r w:rsidR="00D40E17">
              <w:rPr>
                <w:noProof/>
                <w:webHidden/>
              </w:rPr>
              <w:tab/>
            </w:r>
            <w:r>
              <w:rPr>
                <w:noProof/>
                <w:webHidden/>
              </w:rPr>
              <w:fldChar w:fldCharType="begin"/>
            </w:r>
            <w:r w:rsidR="00D40E17">
              <w:rPr>
                <w:noProof/>
                <w:webHidden/>
              </w:rPr>
              <w:instrText xml:space="preserve"> PAGEREF _Toc436137941 \h </w:instrText>
            </w:r>
            <w:r>
              <w:rPr>
                <w:noProof/>
                <w:webHidden/>
              </w:rPr>
            </w:r>
            <w:r>
              <w:rPr>
                <w:noProof/>
                <w:webHidden/>
              </w:rPr>
              <w:fldChar w:fldCharType="separate"/>
            </w:r>
            <w:r w:rsidR="00D40E17">
              <w:rPr>
                <w:noProof/>
                <w:webHidden/>
              </w:rPr>
              <w:t>34</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42" w:history="1">
            <w:r w:rsidR="00D40E17" w:rsidRPr="00C13EF1">
              <w:rPr>
                <w:rStyle w:val="Hyperlink"/>
                <w:noProof/>
              </w:rPr>
              <w:t>2.3.2</w:t>
            </w:r>
            <w:r w:rsidR="00D40E17">
              <w:rPr>
                <w:rFonts w:asciiTheme="minorHAnsi" w:eastAsiaTheme="minorEastAsia" w:hAnsiTheme="minorHAnsi"/>
                <w:noProof/>
                <w:sz w:val="22"/>
              </w:rPr>
              <w:tab/>
            </w:r>
            <w:r w:rsidR="00D40E17" w:rsidRPr="00C13EF1">
              <w:rPr>
                <w:rStyle w:val="Hyperlink"/>
                <w:noProof/>
              </w:rPr>
              <w:t>Tính đa hình (Cần xem lại)</w:t>
            </w:r>
            <w:r w:rsidR="00D40E17">
              <w:rPr>
                <w:noProof/>
                <w:webHidden/>
              </w:rPr>
              <w:tab/>
            </w:r>
            <w:r>
              <w:rPr>
                <w:noProof/>
                <w:webHidden/>
              </w:rPr>
              <w:fldChar w:fldCharType="begin"/>
            </w:r>
            <w:r w:rsidR="00D40E17">
              <w:rPr>
                <w:noProof/>
                <w:webHidden/>
              </w:rPr>
              <w:instrText xml:space="preserve"> PAGEREF _Toc436137942 \h </w:instrText>
            </w:r>
            <w:r>
              <w:rPr>
                <w:noProof/>
                <w:webHidden/>
              </w:rPr>
            </w:r>
            <w:r>
              <w:rPr>
                <w:noProof/>
                <w:webHidden/>
              </w:rPr>
              <w:fldChar w:fldCharType="separate"/>
            </w:r>
            <w:r w:rsidR="00D40E17">
              <w:rPr>
                <w:noProof/>
                <w:webHidden/>
              </w:rPr>
              <w:t>35</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43" w:history="1">
            <w:r w:rsidR="00D40E17" w:rsidRPr="00C13EF1">
              <w:rPr>
                <w:rStyle w:val="Hyperlink"/>
                <w:noProof/>
              </w:rPr>
              <w:t>2.3.3</w:t>
            </w:r>
            <w:r w:rsidR="00D40E17">
              <w:rPr>
                <w:rFonts w:asciiTheme="minorHAnsi" w:eastAsiaTheme="minorEastAsia" w:hAnsiTheme="minorHAnsi"/>
                <w:noProof/>
                <w:sz w:val="22"/>
              </w:rPr>
              <w:tab/>
            </w:r>
            <w:r w:rsidR="00D40E17" w:rsidRPr="00C13EF1">
              <w:rPr>
                <w:rStyle w:val="Hyperlink"/>
                <w:noProof/>
              </w:rPr>
              <w:t>Tính kế thừa</w:t>
            </w:r>
            <w:r w:rsidR="00D40E17">
              <w:rPr>
                <w:noProof/>
                <w:webHidden/>
              </w:rPr>
              <w:tab/>
            </w:r>
            <w:r>
              <w:rPr>
                <w:noProof/>
                <w:webHidden/>
              </w:rPr>
              <w:fldChar w:fldCharType="begin"/>
            </w:r>
            <w:r w:rsidR="00D40E17">
              <w:rPr>
                <w:noProof/>
                <w:webHidden/>
              </w:rPr>
              <w:instrText xml:space="preserve"> PAGEREF _Toc436137943 \h </w:instrText>
            </w:r>
            <w:r>
              <w:rPr>
                <w:noProof/>
                <w:webHidden/>
              </w:rPr>
            </w:r>
            <w:r>
              <w:rPr>
                <w:noProof/>
                <w:webHidden/>
              </w:rPr>
              <w:fldChar w:fldCharType="separate"/>
            </w:r>
            <w:r w:rsidR="00D40E17">
              <w:rPr>
                <w:noProof/>
                <w:webHidden/>
              </w:rPr>
              <w:t>35</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44" w:history="1">
            <w:r w:rsidR="00D40E17" w:rsidRPr="00C13EF1">
              <w:rPr>
                <w:rStyle w:val="Hyperlink"/>
                <w:noProof/>
              </w:rPr>
              <w:t>2.4</w:t>
            </w:r>
            <w:r w:rsidR="00D40E17">
              <w:rPr>
                <w:rFonts w:asciiTheme="minorHAnsi" w:eastAsiaTheme="minorEastAsia" w:hAnsiTheme="minorHAnsi"/>
                <w:noProof/>
                <w:sz w:val="22"/>
              </w:rPr>
              <w:tab/>
            </w:r>
            <w:r w:rsidR="00D40E17" w:rsidRPr="00C13EF1">
              <w:rPr>
                <w:rStyle w:val="Hyperlink"/>
                <w:noProof/>
              </w:rPr>
              <w:t>Gói (Package) trong Java</w:t>
            </w:r>
            <w:r w:rsidR="00D40E17">
              <w:rPr>
                <w:noProof/>
                <w:webHidden/>
              </w:rPr>
              <w:tab/>
            </w:r>
            <w:r>
              <w:rPr>
                <w:noProof/>
                <w:webHidden/>
              </w:rPr>
              <w:fldChar w:fldCharType="begin"/>
            </w:r>
            <w:r w:rsidR="00D40E17">
              <w:rPr>
                <w:noProof/>
                <w:webHidden/>
              </w:rPr>
              <w:instrText xml:space="preserve"> PAGEREF _Toc436137944 \h </w:instrText>
            </w:r>
            <w:r>
              <w:rPr>
                <w:noProof/>
                <w:webHidden/>
              </w:rPr>
            </w:r>
            <w:r>
              <w:rPr>
                <w:noProof/>
                <w:webHidden/>
              </w:rPr>
              <w:fldChar w:fldCharType="separate"/>
            </w:r>
            <w:r w:rsidR="00D40E17">
              <w:rPr>
                <w:noProof/>
                <w:webHidden/>
              </w:rPr>
              <w:t>36</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945" w:history="1">
            <w:r w:rsidR="00D40E17" w:rsidRPr="00C13EF1">
              <w:rPr>
                <w:rStyle w:val="Hyperlink"/>
                <w:noProof/>
                <w:lang w:val="it-IT"/>
              </w:rPr>
              <w:t>CHƯƠNG 3.</w:t>
            </w:r>
            <w:r w:rsidR="00D40E17">
              <w:rPr>
                <w:noProof/>
                <w:webHidden/>
              </w:rPr>
              <w:tab/>
            </w:r>
            <w:r>
              <w:rPr>
                <w:noProof/>
                <w:webHidden/>
              </w:rPr>
              <w:fldChar w:fldCharType="begin"/>
            </w:r>
            <w:r w:rsidR="00D40E17">
              <w:rPr>
                <w:noProof/>
                <w:webHidden/>
              </w:rPr>
              <w:instrText xml:space="preserve"> PAGEREF _Toc436137945 \h </w:instrText>
            </w:r>
            <w:r>
              <w:rPr>
                <w:noProof/>
                <w:webHidden/>
              </w:rPr>
            </w:r>
            <w:r>
              <w:rPr>
                <w:noProof/>
                <w:webHidden/>
              </w:rPr>
              <w:fldChar w:fldCharType="separate"/>
            </w:r>
            <w:r w:rsidR="00D40E17">
              <w:rPr>
                <w:noProof/>
                <w:webHidden/>
              </w:rPr>
              <w:t>39</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946" w:history="1">
            <w:r w:rsidR="00D40E17" w:rsidRPr="00C13EF1">
              <w:rPr>
                <w:rStyle w:val="Hyperlink"/>
                <w:noProof/>
                <w:lang w:val="it-IT"/>
              </w:rPr>
              <w:t>XÂY DỰNG GIAO DIỆN NGƯỜI DÙNG</w:t>
            </w:r>
            <w:r w:rsidR="00D40E17">
              <w:rPr>
                <w:noProof/>
                <w:webHidden/>
              </w:rPr>
              <w:tab/>
            </w:r>
            <w:r>
              <w:rPr>
                <w:noProof/>
                <w:webHidden/>
              </w:rPr>
              <w:fldChar w:fldCharType="begin"/>
            </w:r>
            <w:r w:rsidR="00D40E17">
              <w:rPr>
                <w:noProof/>
                <w:webHidden/>
              </w:rPr>
              <w:instrText xml:space="preserve"> PAGEREF _Toc436137946 \h </w:instrText>
            </w:r>
            <w:r>
              <w:rPr>
                <w:noProof/>
                <w:webHidden/>
              </w:rPr>
            </w:r>
            <w:r>
              <w:rPr>
                <w:noProof/>
                <w:webHidden/>
              </w:rPr>
              <w:fldChar w:fldCharType="separate"/>
            </w:r>
            <w:r w:rsidR="00D40E17">
              <w:rPr>
                <w:noProof/>
                <w:webHidden/>
              </w:rPr>
              <w:t>39</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47" w:history="1">
            <w:r w:rsidR="00D40E17" w:rsidRPr="00C13EF1">
              <w:rPr>
                <w:rStyle w:val="Hyperlink"/>
                <w:noProof/>
              </w:rPr>
              <w:t>3.1</w:t>
            </w:r>
            <w:r w:rsidR="00D40E17">
              <w:rPr>
                <w:rFonts w:asciiTheme="minorHAnsi" w:eastAsiaTheme="minorEastAsia" w:hAnsiTheme="minorHAnsi"/>
                <w:noProof/>
                <w:sz w:val="22"/>
              </w:rPr>
              <w:tab/>
            </w:r>
            <w:r w:rsidR="00D40E17" w:rsidRPr="00C13EF1">
              <w:rPr>
                <w:rStyle w:val="Hyperlink"/>
                <w:noProof/>
              </w:rPr>
              <w:t>Tổng quan về xây dựng giao diện người dùng</w:t>
            </w:r>
            <w:r w:rsidR="00D40E17">
              <w:rPr>
                <w:noProof/>
                <w:webHidden/>
              </w:rPr>
              <w:tab/>
            </w:r>
            <w:r>
              <w:rPr>
                <w:noProof/>
                <w:webHidden/>
              </w:rPr>
              <w:fldChar w:fldCharType="begin"/>
            </w:r>
            <w:r w:rsidR="00D40E17">
              <w:rPr>
                <w:noProof/>
                <w:webHidden/>
              </w:rPr>
              <w:instrText xml:space="preserve"> PAGEREF _Toc436137947 \h </w:instrText>
            </w:r>
            <w:r>
              <w:rPr>
                <w:noProof/>
                <w:webHidden/>
              </w:rPr>
            </w:r>
            <w:r>
              <w:rPr>
                <w:noProof/>
                <w:webHidden/>
              </w:rPr>
              <w:fldChar w:fldCharType="separate"/>
            </w:r>
            <w:r w:rsidR="00D40E17">
              <w:rPr>
                <w:noProof/>
                <w:webHidden/>
              </w:rPr>
              <w:t>39</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48" w:history="1">
            <w:r w:rsidR="00D40E17" w:rsidRPr="00C13EF1">
              <w:rPr>
                <w:rStyle w:val="Hyperlink"/>
                <w:noProof/>
              </w:rPr>
              <w:t>3.2</w:t>
            </w:r>
            <w:r w:rsidR="00D40E17">
              <w:rPr>
                <w:rFonts w:asciiTheme="minorHAnsi" w:eastAsiaTheme="minorEastAsia" w:hAnsiTheme="minorHAnsi"/>
                <w:noProof/>
                <w:sz w:val="22"/>
              </w:rPr>
              <w:tab/>
            </w:r>
            <w:r w:rsidR="00D40E17" w:rsidRPr="00C13EF1">
              <w:rPr>
                <w:rStyle w:val="Hyperlink"/>
                <w:noProof/>
              </w:rPr>
              <w:t>Giới thiệu thư viện AWT, SWING</w:t>
            </w:r>
            <w:r w:rsidR="00D40E17">
              <w:rPr>
                <w:noProof/>
                <w:webHidden/>
              </w:rPr>
              <w:tab/>
            </w:r>
            <w:r>
              <w:rPr>
                <w:noProof/>
                <w:webHidden/>
              </w:rPr>
              <w:fldChar w:fldCharType="begin"/>
            </w:r>
            <w:r w:rsidR="00D40E17">
              <w:rPr>
                <w:noProof/>
                <w:webHidden/>
              </w:rPr>
              <w:instrText xml:space="preserve"> PAGEREF _Toc436137948 \h </w:instrText>
            </w:r>
            <w:r>
              <w:rPr>
                <w:noProof/>
                <w:webHidden/>
              </w:rPr>
            </w:r>
            <w:r>
              <w:rPr>
                <w:noProof/>
                <w:webHidden/>
              </w:rPr>
              <w:fldChar w:fldCharType="separate"/>
            </w:r>
            <w:r w:rsidR="00D40E17">
              <w:rPr>
                <w:noProof/>
                <w:webHidden/>
              </w:rPr>
              <w:t>40</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49" w:history="1">
            <w:r w:rsidR="00D40E17" w:rsidRPr="00C13EF1">
              <w:rPr>
                <w:rStyle w:val="Hyperlink"/>
                <w:noProof/>
              </w:rPr>
              <w:t>3.2.1</w:t>
            </w:r>
            <w:r w:rsidR="00D40E17">
              <w:rPr>
                <w:rFonts w:asciiTheme="minorHAnsi" w:eastAsiaTheme="minorEastAsia" w:hAnsiTheme="minorHAnsi"/>
                <w:noProof/>
                <w:sz w:val="22"/>
              </w:rPr>
              <w:tab/>
            </w:r>
            <w:r w:rsidR="00D40E17" w:rsidRPr="00C13EF1">
              <w:rPr>
                <w:rStyle w:val="Hyperlink"/>
                <w:noProof/>
              </w:rPr>
              <w:t>Java AWT</w:t>
            </w:r>
            <w:r w:rsidR="00D40E17">
              <w:rPr>
                <w:noProof/>
                <w:webHidden/>
              </w:rPr>
              <w:tab/>
            </w:r>
            <w:r>
              <w:rPr>
                <w:noProof/>
                <w:webHidden/>
              </w:rPr>
              <w:fldChar w:fldCharType="begin"/>
            </w:r>
            <w:r w:rsidR="00D40E17">
              <w:rPr>
                <w:noProof/>
                <w:webHidden/>
              </w:rPr>
              <w:instrText xml:space="preserve"> PAGEREF _Toc436137949 \h </w:instrText>
            </w:r>
            <w:r>
              <w:rPr>
                <w:noProof/>
                <w:webHidden/>
              </w:rPr>
            </w:r>
            <w:r>
              <w:rPr>
                <w:noProof/>
                <w:webHidden/>
              </w:rPr>
              <w:fldChar w:fldCharType="separate"/>
            </w:r>
            <w:r w:rsidR="00D40E17">
              <w:rPr>
                <w:noProof/>
                <w:webHidden/>
              </w:rPr>
              <w:t>40</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50" w:history="1">
            <w:r w:rsidR="00D40E17" w:rsidRPr="00C13EF1">
              <w:rPr>
                <w:rStyle w:val="Hyperlink"/>
                <w:noProof/>
              </w:rPr>
              <w:t>3.2.2</w:t>
            </w:r>
            <w:r w:rsidR="00D40E17">
              <w:rPr>
                <w:rFonts w:asciiTheme="minorHAnsi" w:eastAsiaTheme="minorEastAsia" w:hAnsiTheme="minorHAnsi"/>
                <w:noProof/>
                <w:sz w:val="22"/>
              </w:rPr>
              <w:tab/>
            </w:r>
            <w:r w:rsidR="00D40E17" w:rsidRPr="00C13EF1">
              <w:rPr>
                <w:rStyle w:val="Hyperlink"/>
                <w:noProof/>
              </w:rPr>
              <w:t>Java Swing</w:t>
            </w:r>
            <w:r w:rsidR="00D40E17">
              <w:rPr>
                <w:noProof/>
                <w:webHidden/>
              </w:rPr>
              <w:tab/>
            </w:r>
            <w:r>
              <w:rPr>
                <w:noProof/>
                <w:webHidden/>
              </w:rPr>
              <w:fldChar w:fldCharType="begin"/>
            </w:r>
            <w:r w:rsidR="00D40E17">
              <w:rPr>
                <w:noProof/>
                <w:webHidden/>
              </w:rPr>
              <w:instrText xml:space="preserve"> PAGEREF _Toc436137950 \h </w:instrText>
            </w:r>
            <w:r>
              <w:rPr>
                <w:noProof/>
                <w:webHidden/>
              </w:rPr>
            </w:r>
            <w:r>
              <w:rPr>
                <w:noProof/>
                <w:webHidden/>
              </w:rPr>
              <w:fldChar w:fldCharType="separate"/>
            </w:r>
            <w:r w:rsidR="00D40E17">
              <w:rPr>
                <w:noProof/>
                <w:webHidden/>
              </w:rPr>
              <w:t>41</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51" w:history="1">
            <w:r w:rsidR="00D40E17" w:rsidRPr="00C13EF1">
              <w:rPr>
                <w:rStyle w:val="Hyperlink"/>
                <w:noProof/>
              </w:rPr>
              <w:t>3.3</w:t>
            </w:r>
            <w:r w:rsidR="00D40E17">
              <w:rPr>
                <w:rFonts w:asciiTheme="minorHAnsi" w:eastAsiaTheme="minorEastAsia" w:hAnsiTheme="minorHAnsi"/>
                <w:noProof/>
                <w:sz w:val="22"/>
              </w:rPr>
              <w:tab/>
            </w:r>
            <w:r w:rsidR="00D40E17" w:rsidRPr="00C13EF1">
              <w:rPr>
                <w:rStyle w:val="Hyperlink"/>
                <w:noProof/>
              </w:rPr>
              <w:t>Xây dựng giao diện với AWT</w:t>
            </w:r>
            <w:r w:rsidR="00D40E17">
              <w:rPr>
                <w:noProof/>
                <w:webHidden/>
              </w:rPr>
              <w:tab/>
            </w:r>
            <w:r>
              <w:rPr>
                <w:noProof/>
                <w:webHidden/>
              </w:rPr>
              <w:fldChar w:fldCharType="begin"/>
            </w:r>
            <w:r w:rsidR="00D40E17">
              <w:rPr>
                <w:noProof/>
                <w:webHidden/>
              </w:rPr>
              <w:instrText xml:space="preserve"> PAGEREF _Toc436137951 \h </w:instrText>
            </w:r>
            <w:r>
              <w:rPr>
                <w:noProof/>
                <w:webHidden/>
              </w:rPr>
            </w:r>
            <w:r>
              <w:rPr>
                <w:noProof/>
                <w:webHidden/>
              </w:rPr>
              <w:fldChar w:fldCharType="separate"/>
            </w:r>
            <w:r w:rsidR="00D40E17">
              <w:rPr>
                <w:noProof/>
                <w:webHidden/>
              </w:rPr>
              <w:t>43</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52" w:history="1">
            <w:r w:rsidR="00D40E17" w:rsidRPr="00C13EF1">
              <w:rPr>
                <w:rStyle w:val="Hyperlink"/>
                <w:noProof/>
              </w:rPr>
              <w:t>3.3.1</w:t>
            </w:r>
            <w:r w:rsidR="00D40E17">
              <w:rPr>
                <w:rFonts w:asciiTheme="minorHAnsi" w:eastAsiaTheme="minorEastAsia" w:hAnsiTheme="minorHAnsi"/>
                <w:noProof/>
                <w:sz w:val="22"/>
              </w:rPr>
              <w:tab/>
            </w:r>
            <w:r w:rsidR="00D40E17" w:rsidRPr="00C13EF1">
              <w:rPr>
                <w:rStyle w:val="Hyperlink"/>
                <w:noProof/>
              </w:rPr>
              <w:t>Các gói trong Java AWT</w:t>
            </w:r>
            <w:r w:rsidR="00D40E17">
              <w:rPr>
                <w:noProof/>
                <w:webHidden/>
              </w:rPr>
              <w:tab/>
            </w:r>
            <w:r>
              <w:rPr>
                <w:noProof/>
                <w:webHidden/>
              </w:rPr>
              <w:fldChar w:fldCharType="begin"/>
            </w:r>
            <w:r w:rsidR="00D40E17">
              <w:rPr>
                <w:noProof/>
                <w:webHidden/>
              </w:rPr>
              <w:instrText xml:space="preserve"> PAGEREF _Toc436137952 \h </w:instrText>
            </w:r>
            <w:r>
              <w:rPr>
                <w:noProof/>
                <w:webHidden/>
              </w:rPr>
            </w:r>
            <w:r>
              <w:rPr>
                <w:noProof/>
                <w:webHidden/>
              </w:rPr>
              <w:fldChar w:fldCharType="separate"/>
            </w:r>
            <w:r w:rsidR="00D40E17">
              <w:rPr>
                <w:noProof/>
                <w:webHidden/>
              </w:rPr>
              <w:t>43</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53" w:history="1">
            <w:r w:rsidR="00D40E17" w:rsidRPr="00C13EF1">
              <w:rPr>
                <w:rStyle w:val="Hyperlink"/>
                <w:noProof/>
              </w:rPr>
              <w:t>3.3.2</w:t>
            </w:r>
            <w:r w:rsidR="00D40E17">
              <w:rPr>
                <w:rFonts w:asciiTheme="minorHAnsi" w:eastAsiaTheme="minorEastAsia" w:hAnsiTheme="minorHAnsi"/>
                <w:noProof/>
                <w:sz w:val="22"/>
              </w:rPr>
              <w:tab/>
            </w:r>
            <w:r w:rsidR="00D40E17" w:rsidRPr="00C13EF1">
              <w:rPr>
                <w:rStyle w:val="Hyperlink"/>
                <w:noProof/>
              </w:rPr>
              <w:t>Các lớp Container</w:t>
            </w:r>
            <w:r w:rsidR="00D40E17">
              <w:rPr>
                <w:noProof/>
                <w:webHidden/>
              </w:rPr>
              <w:tab/>
            </w:r>
            <w:r>
              <w:rPr>
                <w:noProof/>
                <w:webHidden/>
              </w:rPr>
              <w:fldChar w:fldCharType="begin"/>
            </w:r>
            <w:r w:rsidR="00D40E17">
              <w:rPr>
                <w:noProof/>
                <w:webHidden/>
              </w:rPr>
              <w:instrText xml:space="preserve"> PAGEREF _Toc436137953 \h </w:instrText>
            </w:r>
            <w:r>
              <w:rPr>
                <w:noProof/>
                <w:webHidden/>
              </w:rPr>
            </w:r>
            <w:r>
              <w:rPr>
                <w:noProof/>
                <w:webHidden/>
              </w:rPr>
              <w:fldChar w:fldCharType="separate"/>
            </w:r>
            <w:r w:rsidR="00D40E17">
              <w:rPr>
                <w:noProof/>
                <w:webHidden/>
              </w:rPr>
              <w:t>43</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54" w:history="1">
            <w:r w:rsidR="00D40E17" w:rsidRPr="00C13EF1">
              <w:rPr>
                <w:rStyle w:val="Hyperlink"/>
                <w:noProof/>
              </w:rPr>
              <w:t>3.3.3</w:t>
            </w:r>
            <w:r w:rsidR="00D40E17">
              <w:rPr>
                <w:rFonts w:asciiTheme="minorHAnsi" w:eastAsiaTheme="minorEastAsia" w:hAnsiTheme="minorHAnsi"/>
                <w:noProof/>
                <w:sz w:val="22"/>
              </w:rPr>
              <w:tab/>
            </w:r>
            <w:r w:rsidR="00D40E17" w:rsidRPr="00C13EF1">
              <w:rPr>
                <w:rStyle w:val="Hyperlink"/>
                <w:noProof/>
              </w:rPr>
              <w:t>Các lớp Component</w:t>
            </w:r>
            <w:r w:rsidR="00D40E17">
              <w:rPr>
                <w:noProof/>
                <w:webHidden/>
              </w:rPr>
              <w:tab/>
            </w:r>
            <w:r>
              <w:rPr>
                <w:noProof/>
                <w:webHidden/>
              </w:rPr>
              <w:fldChar w:fldCharType="begin"/>
            </w:r>
            <w:r w:rsidR="00D40E17">
              <w:rPr>
                <w:noProof/>
                <w:webHidden/>
              </w:rPr>
              <w:instrText xml:space="preserve"> PAGEREF _Toc436137954 \h </w:instrText>
            </w:r>
            <w:r>
              <w:rPr>
                <w:noProof/>
                <w:webHidden/>
              </w:rPr>
            </w:r>
            <w:r>
              <w:rPr>
                <w:noProof/>
                <w:webHidden/>
              </w:rPr>
              <w:fldChar w:fldCharType="separate"/>
            </w:r>
            <w:r w:rsidR="00D40E17">
              <w:rPr>
                <w:noProof/>
                <w:webHidden/>
              </w:rPr>
              <w:t>45</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55" w:history="1">
            <w:r w:rsidR="00D40E17" w:rsidRPr="00C13EF1">
              <w:rPr>
                <w:rStyle w:val="Hyperlink"/>
                <w:noProof/>
              </w:rPr>
              <w:t>3.4</w:t>
            </w:r>
            <w:r w:rsidR="00D40E17">
              <w:rPr>
                <w:rFonts w:asciiTheme="minorHAnsi" w:eastAsiaTheme="minorEastAsia" w:hAnsiTheme="minorHAnsi"/>
                <w:noProof/>
                <w:sz w:val="22"/>
              </w:rPr>
              <w:tab/>
            </w:r>
            <w:r w:rsidR="00D40E17" w:rsidRPr="00C13EF1">
              <w:rPr>
                <w:rStyle w:val="Hyperlink"/>
                <w:noProof/>
              </w:rPr>
              <w:t>Xây dựng giao diện với Swing</w:t>
            </w:r>
            <w:r w:rsidR="00D40E17">
              <w:rPr>
                <w:noProof/>
                <w:webHidden/>
              </w:rPr>
              <w:tab/>
            </w:r>
            <w:r>
              <w:rPr>
                <w:noProof/>
                <w:webHidden/>
              </w:rPr>
              <w:fldChar w:fldCharType="begin"/>
            </w:r>
            <w:r w:rsidR="00D40E17">
              <w:rPr>
                <w:noProof/>
                <w:webHidden/>
              </w:rPr>
              <w:instrText xml:space="preserve"> PAGEREF _Toc436137955 \h </w:instrText>
            </w:r>
            <w:r>
              <w:rPr>
                <w:noProof/>
                <w:webHidden/>
              </w:rPr>
            </w:r>
            <w:r>
              <w:rPr>
                <w:noProof/>
                <w:webHidden/>
              </w:rPr>
              <w:fldChar w:fldCharType="separate"/>
            </w:r>
            <w:r w:rsidR="00D40E17">
              <w:rPr>
                <w:noProof/>
                <w:webHidden/>
              </w:rPr>
              <w:t>48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56" w:history="1">
            <w:r w:rsidR="00D40E17" w:rsidRPr="00C13EF1">
              <w:rPr>
                <w:rStyle w:val="Hyperlink"/>
                <w:noProof/>
              </w:rPr>
              <w:t>3.4.1</w:t>
            </w:r>
            <w:r w:rsidR="00D40E17">
              <w:rPr>
                <w:rFonts w:asciiTheme="minorHAnsi" w:eastAsiaTheme="minorEastAsia" w:hAnsiTheme="minorHAnsi"/>
                <w:noProof/>
                <w:sz w:val="22"/>
              </w:rPr>
              <w:tab/>
            </w:r>
            <w:r w:rsidR="00D40E17" w:rsidRPr="00C13EF1">
              <w:rPr>
                <w:rStyle w:val="Hyperlink"/>
                <w:noProof/>
              </w:rPr>
              <w:t>Các gói trong Java Swing</w:t>
            </w:r>
            <w:r w:rsidR="00D40E17">
              <w:rPr>
                <w:noProof/>
                <w:webHidden/>
              </w:rPr>
              <w:tab/>
            </w:r>
            <w:r>
              <w:rPr>
                <w:noProof/>
                <w:webHidden/>
              </w:rPr>
              <w:fldChar w:fldCharType="begin"/>
            </w:r>
            <w:r w:rsidR="00D40E17">
              <w:rPr>
                <w:noProof/>
                <w:webHidden/>
              </w:rPr>
              <w:instrText xml:space="preserve"> PAGEREF _Toc436137956 \h </w:instrText>
            </w:r>
            <w:r>
              <w:rPr>
                <w:noProof/>
                <w:webHidden/>
              </w:rPr>
            </w:r>
            <w:r>
              <w:rPr>
                <w:noProof/>
                <w:webHidden/>
              </w:rPr>
              <w:fldChar w:fldCharType="separate"/>
            </w:r>
            <w:r w:rsidR="00D40E17">
              <w:rPr>
                <w:noProof/>
                <w:webHidden/>
              </w:rPr>
              <w:t>48</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57" w:history="1">
            <w:r w:rsidR="00D40E17" w:rsidRPr="00C13EF1">
              <w:rPr>
                <w:rStyle w:val="Hyperlink"/>
                <w:noProof/>
              </w:rPr>
              <w:t>3.4.2</w:t>
            </w:r>
            <w:r w:rsidR="00D40E17">
              <w:rPr>
                <w:rFonts w:asciiTheme="minorHAnsi" w:eastAsiaTheme="minorEastAsia" w:hAnsiTheme="minorHAnsi"/>
                <w:noProof/>
                <w:sz w:val="22"/>
              </w:rPr>
              <w:tab/>
            </w:r>
            <w:r w:rsidR="00D40E17" w:rsidRPr="00C13EF1">
              <w:rPr>
                <w:rStyle w:val="Hyperlink"/>
                <w:noProof/>
              </w:rPr>
              <w:t>Swing Container</w:t>
            </w:r>
            <w:r w:rsidR="00D40E17">
              <w:rPr>
                <w:noProof/>
                <w:webHidden/>
              </w:rPr>
              <w:tab/>
            </w:r>
            <w:r>
              <w:rPr>
                <w:noProof/>
                <w:webHidden/>
              </w:rPr>
              <w:fldChar w:fldCharType="begin"/>
            </w:r>
            <w:r w:rsidR="00D40E17">
              <w:rPr>
                <w:noProof/>
                <w:webHidden/>
              </w:rPr>
              <w:instrText xml:space="preserve"> PAGEREF _Toc436137957 \h </w:instrText>
            </w:r>
            <w:r>
              <w:rPr>
                <w:noProof/>
                <w:webHidden/>
              </w:rPr>
            </w:r>
            <w:r>
              <w:rPr>
                <w:noProof/>
                <w:webHidden/>
              </w:rPr>
              <w:fldChar w:fldCharType="separate"/>
            </w:r>
            <w:r w:rsidR="00D40E17">
              <w:rPr>
                <w:noProof/>
                <w:webHidden/>
              </w:rPr>
              <w:t>49</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58" w:history="1">
            <w:r w:rsidR="00D40E17" w:rsidRPr="00C13EF1">
              <w:rPr>
                <w:rStyle w:val="Hyperlink"/>
                <w:noProof/>
              </w:rPr>
              <w:t>3.4.3</w:t>
            </w:r>
            <w:r w:rsidR="00D40E17">
              <w:rPr>
                <w:rFonts w:asciiTheme="minorHAnsi" w:eastAsiaTheme="minorEastAsia" w:hAnsiTheme="minorHAnsi"/>
                <w:noProof/>
                <w:sz w:val="22"/>
              </w:rPr>
              <w:tab/>
            </w:r>
            <w:r w:rsidR="00D40E17" w:rsidRPr="00C13EF1">
              <w:rPr>
                <w:rStyle w:val="Hyperlink"/>
                <w:noProof/>
              </w:rPr>
              <w:t>Swing Component</w:t>
            </w:r>
            <w:r w:rsidR="00D40E17">
              <w:rPr>
                <w:noProof/>
                <w:webHidden/>
              </w:rPr>
              <w:tab/>
            </w:r>
            <w:r>
              <w:rPr>
                <w:noProof/>
                <w:webHidden/>
              </w:rPr>
              <w:fldChar w:fldCharType="begin"/>
            </w:r>
            <w:r w:rsidR="00D40E17">
              <w:rPr>
                <w:noProof/>
                <w:webHidden/>
              </w:rPr>
              <w:instrText xml:space="preserve"> PAGEREF _Toc436137958 \h </w:instrText>
            </w:r>
            <w:r>
              <w:rPr>
                <w:noProof/>
                <w:webHidden/>
              </w:rPr>
            </w:r>
            <w:r>
              <w:rPr>
                <w:noProof/>
                <w:webHidden/>
              </w:rPr>
              <w:fldChar w:fldCharType="separate"/>
            </w:r>
            <w:r w:rsidR="00D40E17">
              <w:rPr>
                <w:noProof/>
                <w:webHidden/>
              </w:rPr>
              <w:t>49</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59" w:history="1">
            <w:r w:rsidR="00D40E17" w:rsidRPr="00C13EF1">
              <w:rPr>
                <w:rStyle w:val="Hyperlink"/>
                <w:noProof/>
              </w:rPr>
              <w:t>3.5</w:t>
            </w:r>
            <w:r w:rsidR="00D40E17">
              <w:rPr>
                <w:rFonts w:asciiTheme="minorHAnsi" w:eastAsiaTheme="minorEastAsia" w:hAnsiTheme="minorHAnsi"/>
                <w:noProof/>
                <w:sz w:val="22"/>
              </w:rPr>
              <w:tab/>
            </w:r>
            <w:r w:rsidR="00D40E17" w:rsidRPr="00C13EF1">
              <w:rPr>
                <w:rStyle w:val="Hyperlink"/>
                <w:noProof/>
              </w:rPr>
              <w:t>Xử lý sự kiện trong Java</w:t>
            </w:r>
            <w:r w:rsidR="00D40E17">
              <w:rPr>
                <w:noProof/>
                <w:webHidden/>
              </w:rPr>
              <w:tab/>
            </w:r>
            <w:r>
              <w:rPr>
                <w:noProof/>
                <w:webHidden/>
              </w:rPr>
              <w:fldChar w:fldCharType="begin"/>
            </w:r>
            <w:r w:rsidR="00D40E17">
              <w:rPr>
                <w:noProof/>
                <w:webHidden/>
              </w:rPr>
              <w:instrText xml:space="preserve"> PAGEREF _Toc436137959 \h </w:instrText>
            </w:r>
            <w:r>
              <w:rPr>
                <w:noProof/>
                <w:webHidden/>
              </w:rPr>
            </w:r>
            <w:r>
              <w:rPr>
                <w:noProof/>
                <w:webHidden/>
              </w:rPr>
              <w:fldChar w:fldCharType="separate"/>
            </w:r>
            <w:r w:rsidR="00D40E17">
              <w:rPr>
                <w:noProof/>
                <w:webHidden/>
              </w:rPr>
              <w:t>62</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60" w:history="1">
            <w:r w:rsidR="00D40E17" w:rsidRPr="00C13EF1">
              <w:rPr>
                <w:rStyle w:val="Hyperlink"/>
                <w:noProof/>
              </w:rPr>
              <w:t>3.5.1</w:t>
            </w:r>
            <w:r w:rsidR="00D40E17">
              <w:rPr>
                <w:rFonts w:asciiTheme="minorHAnsi" w:eastAsiaTheme="minorEastAsia" w:hAnsiTheme="minorHAnsi"/>
                <w:noProof/>
                <w:sz w:val="22"/>
              </w:rPr>
              <w:tab/>
            </w:r>
            <w:r w:rsidR="00D40E17" w:rsidRPr="00C13EF1">
              <w:rPr>
                <w:rStyle w:val="Hyperlink"/>
                <w:noProof/>
              </w:rPr>
              <w:t>Giới thiệu</w:t>
            </w:r>
            <w:r w:rsidR="00D40E17">
              <w:rPr>
                <w:noProof/>
                <w:webHidden/>
              </w:rPr>
              <w:tab/>
            </w:r>
            <w:r>
              <w:rPr>
                <w:noProof/>
                <w:webHidden/>
              </w:rPr>
              <w:fldChar w:fldCharType="begin"/>
            </w:r>
            <w:r w:rsidR="00D40E17">
              <w:rPr>
                <w:noProof/>
                <w:webHidden/>
              </w:rPr>
              <w:instrText xml:space="preserve"> PAGEREF _Toc436137960 \h </w:instrText>
            </w:r>
            <w:r>
              <w:rPr>
                <w:noProof/>
                <w:webHidden/>
              </w:rPr>
            </w:r>
            <w:r>
              <w:rPr>
                <w:noProof/>
                <w:webHidden/>
              </w:rPr>
              <w:fldChar w:fldCharType="separate"/>
            </w:r>
            <w:r w:rsidR="00D40E17">
              <w:rPr>
                <w:noProof/>
                <w:webHidden/>
              </w:rPr>
              <w:t>62</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61" w:history="1">
            <w:r w:rsidR="00D40E17" w:rsidRPr="00C13EF1">
              <w:rPr>
                <w:rStyle w:val="Hyperlink"/>
                <w:noProof/>
              </w:rPr>
              <w:t>3.5.2</w:t>
            </w:r>
            <w:r w:rsidR="00D40E17">
              <w:rPr>
                <w:rFonts w:asciiTheme="minorHAnsi" w:eastAsiaTheme="minorEastAsia" w:hAnsiTheme="minorHAnsi"/>
                <w:noProof/>
                <w:sz w:val="22"/>
              </w:rPr>
              <w:tab/>
            </w:r>
            <w:r w:rsidR="00D40E17" w:rsidRPr="00C13EF1">
              <w:rPr>
                <w:rStyle w:val="Hyperlink"/>
                <w:noProof/>
              </w:rPr>
              <w:t>Sử dụng sự kiện</w:t>
            </w:r>
            <w:r w:rsidR="00D40E17">
              <w:rPr>
                <w:noProof/>
                <w:webHidden/>
              </w:rPr>
              <w:tab/>
            </w:r>
            <w:r>
              <w:rPr>
                <w:noProof/>
                <w:webHidden/>
              </w:rPr>
              <w:fldChar w:fldCharType="begin"/>
            </w:r>
            <w:r w:rsidR="00D40E17">
              <w:rPr>
                <w:noProof/>
                <w:webHidden/>
              </w:rPr>
              <w:instrText xml:space="preserve"> PAGEREF _Toc436137961 \h </w:instrText>
            </w:r>
            <w:r>
              <w:rPr>
                <w:noProof/>
                <w:webHidden/>
              </w:rPr>
            </w:r>
            <w:r>
              <w:rPr>
                <w:noProof/>
                <w:webHidden/>
              </w:rPr>
              <w:fldChar w:fldCharType="separate"/>
            </w:r>
            <w:r w:rsidR="00D40E17">
              <w:rPr>
                <w:noProof/>
                <w:webHidden/>
              </w:rPr>
              <w:t>64</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62" w:history="1">
            <w:r w:rsidR="00D40E17" w:rsidRPr="00C13EF1">
              <w:rPr>
                <w:rStyle w:val="Hyperlink"/>
                <w:noProof/>
              </w:rPr>
              <w:t>3.5.3</w:t>
            </w:r>
            <w:r w:rsidR="00D40E17">
              <w:rPr>
                <w:rFonts w:asciiTheme="minorHAnsi" w:eastAsiaTheme="minorEastAsia" w:hAnsiTheme="minorHAnsi"/>
                <w:noProof/>
                <w:sz w:val="22"/>
              </w:rPr>
              <w:tab/>
            </w:r>
            <w:r w:rsidR="00D40E17" w:rsidRPr="00C13EF1">
              <w:rPr>
                <w:rStyle w:val="Hyperlink"/>
                <w:noProof/>
              </w:rPr>
              <w:t>Các sự kiện cơ bản</w:t>
            </w:r>
            <w:r w:rsidR="00D40E17">
              <w:rPr>
                <w:noProof/>
                <w:webHidden/>
              </w:rPr>
              <w:tab/>
            </w:r>
            <w:r>
              <w:rPr>
                <w:noProof/>
                <w:webHidden/>
              </w:rPr>
              <w:fldChar w:fldCharType="begin"/>
            </w:r>
            <w:r w:rsidR="00D40E17">
              <w:rPr>
                <w:noProof/>
                <w:webHidden/>
              </w:rPr>
              <w:instrText xml:space="preserve"> PAGEREF _Toc436137962 \h </w:instrText>
            </w:r>
            <w:r>
              <w:rPr>
                <w:noProof/>
                <w:webHidden/>
              </w:rPr>
            </w:r>
            <w:r>
              <w:rPr>
                <w:noProof/>
                <w:webHidden/>
              </w:rPr>
              <w:fldChar w:fldCharType="separate"/>
            </w:r>
            <w:r w:rsidR="00D40E17">
              <w:rPr>
                <w:noProof/>
                <w:webHidden/>
              </w:rPr>
              <w:t>66</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963" w:history="1">
            <w:r w:rsidR="00D40E17" w:rsidRPr="00C13EF1">
              <w:rPr>
                <w:rStyle w:val="Hyperlink"/>
                <w:noProof/>
                <w:lang w:val="it-IT"/>
              </w:rPr>
              <w:t>CHƯƠNG 4.</w:t>
            </w:r>
            <w:r w:rsidR="00D40E17">
              <w:rPr>
                <w:noProof/>
                <w:webHidden/>
              </w:rPr>
              <w:tab/>
            </w:r>
            <w:r>
              <w:rPr>
                <w:noProof/>
                <w:webHidden/>
              </w:rPr>
              <w:fldChar w:fldCharType="begin"/>
            </w:r>
            <w:r w:rsidR="00D40E17">
              <w:rPr>
                <w:noProof/>
                <w:webHidden/>
              </w:rPr>
              <w:instrText xml:space="preserve"> PAGEREF _Toc436137963 \h </w:instrText>
            </w:r>
            <w:r>
              <w:rPr>
                <w:noProof/>
                <w:webHidden/>
              </w:rPr>
            </w:r>
            <w:r>
              <w:rPr>
                <w:noProof/>
                <w:webHidden/>
              </w:rPr>
              <w:fldChar w:fldCharType="separate"/>
            </w:r>
            <w:r w:rsidR="00D40E17">
              <w:rPr>
                <w:noProof/>
                <w:webHidden/>
              </w:rPr>
              <w:t>67</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964" w:history="1">
            <w:r w:rsidR="00D40E17" w:rsidRPr="00C13EF1">
              <w:rPr>
                <w:rStyle w:val="Hyperlink"/>
                <w:noProof/>
                <w:lang w:val="it-IT"/>
              </w:rPr>
              <w:t>LẬP TRÌNH CƠ SỞ DỮ LIỆU VỚI JDBC</w:t>
            </w:r>
            <w:r w:rsidR="00D40E17">
              <w:rPr>
                <w:noProof/>
                <w:webHidden/>
              </w:rPr>
              <w:tab/>
            </w:r>
            <w:r>
              <w:rPr>
                <w:noProof/>
                <w:webHidden/>
              </w:rPr>
              <w:fldChar w:fldCharType="begin"/>
            </w:r>
            <w:r w:rsidR="00D40E17">
              <w:rPr>
                <w:noProof/>
                <w:webHidden/>
              </w:rPr>
              <w:instrText xml:space="preserve"> PAGEREF _Toc436137964 \h </w:instrText>
            </w:r>
            <w:r>
              <w:rPr>
                <w:noProof/>
                <w:webHidden/>
              </w:rPr>
            </w:r>
            <w:r>
              <w:rPr>
                <w:noProof/>
                <w:webHidden/>
              </w:rPr>
              <w:fldChar w:fldCharType="separate"/>
            </w:r>
            <w:r w:rsidR="00D40E17">
              <w:rPr>
                <w:noProof/>
                <w:webHidden/>
              </w:rPr>
              <w:t>67</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65" w:history="1">
            <w:r w:rsidR="00D40E17" w:rsidRPr="00C13EF1">
              <w:rPr>
                <w:rStyle w:val="Hyperlink"/>
                <w:noProof/>
              </w:rPr>
              <w:t>4.1</w:t>
            </w:r>
            <w:r w:rsidR="00D40E17">
              <w:rPr>
                <w:rFonts w:asciiTheme="minorHAnsi" w:eastAsiaTheme="minorEastAsia" w:hAnsiTheme="minorHAnsi"/>
                <w:noProof/>
                <w:sz w:val="22"/>
              </w:rPr>
              <w:tab/>
            </w:r>
            <w:r w:rsidR="00D40E17" w:rsidRPr="00C13EF1">
              <w:rPr>
                <w:rStyle w:val="Hyperlink"/>
                <w:noProof/>
              </w:rPr>
              <w:t>Kiến trúc của JDBC</w:t>
            </w:r>
            <w:r w:rsidR="00D40E17">
              <w:rPr>
                <w:noProof/>
                <w:webHidden/>
              </w:rPr>
              <w:tab/>
            </w:r>
            <w:r>
              <w:rPr>
                <w:noProof/>
                <w:webHidden/>
              </w:rPr>
              <w:fldChar w:fldCharType="begin"/>
            </w:r>
            <w:r w:rsidR="00D40E17">
              <w:rPr>
                <w:noProof/>
                <w:webHidden/>
              </w:rPr>
              <w:instrText xml:space="preserve"> PAGEREF _Toc436137965 \h </w:instrText>
            </w:r>
            <w:r>
              <w:rPr>
                <w:noProof/>
                <w:webHidden/>
              </w:rPr>
            </w:r>
            <w:r>
              <w:rPr>
                <w:noProof/>
                <w:webHidden/>
              </w:rPr>
              <w:fldChar w:fldCharType="separate"/>
            </w:r>
            <w:r w:rsidR="00D40E17">
              <w:rPr>
                <w:noProof/>
                <w:webHidden/>
              </w:rPr>
              <w:t>67</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66" w:history="1">
            <w:r w:rsidR="00D40E17" w:rsidRPr="00C13EF1">
              <w:rPr>
                <w:rStyle w:val="Hyperlink"/>
                <w:noProof/>
              </w:rPr>
              <w:t>4.2</w:t>
            </w:r>
            <w:r w:rsidR="00D40E17">
              <w:rPr>
                <w:rFonts w:asciiTheme="minorHAnsi" w:eastAsiaTheme="minorEastAsia" w:hAnsiTheme="minorHAnsi"/>
                <w:noProof/>
                <w:sz w:val="22"/>
              </w:rPr>
              <w:tab/>
            </w:r>
            <w:r w:rsidR="00D40E17" w:rsidRPr="00C13EF1">
              <w:rPr>
                <w:rStyle w:val="Hyperlink"/>
                <w:noProof/>
              </w:rPr>
              <w:t>Các khái niệm cơ bản</w:t>
            </w:r>
            <w:r w:rsidR="00D40E17">
              <w:rPr>
                <w:noProof/>
                <w:webHidden/>
              </w:rPr>
              <w:tab/>
            </w:r>
            <w:r>
              <w:rPr>
                <w:noProof/>
                <w:webHidden/>
              </w:rPr>
              <w:fldChar w:fldCharType="begin"/>
            </w:r>
            <w:r w:rsidR="00D40E17">
              <w:rPr>
                <w:noProof/>
                <w:webHidden/>
              </w:rPr>
              <w:instrText xml:space="preserve"> PAGEREF _Toc436137966 \h </w:instrText>
            </w:r>
            <w:r>
              <w:rPr>
                <w:noProof/>
                <w:webHidden/>
              </w:rPr>
            </w:r>
            <w:r>
              <w:rPr>
                <w:noProof/>
                <w:webHidden/>
              </w:rPr>
              <w:fldChar w:fldCharType="separate"/>
            </w:r>
            <w:r w:rsidR="00D40E17">
              <w:rPr>
                <w:noProof/>
                <w:webHidden/>
              </w:rPr>
              <w:t>69</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67" w:history="1">
            <w:r w:rsidR="00D40E17" w:rsidRPr="00C13EF1">
              <w:rPr>
                <w:rStyle w:val="Hyperlink"/>
                <w:noProof/>
              </w:rPr>
              <w:t>4.2.1</w:t>
            </w:r>
            <w:r w:rsidR="00D40E17">
              <w:rPr>
                <w:rFonts w:asciiTheme="minorHAnsi" w:eastAsiaTheme="minorEastAsia" w:hAnsiTheme="minorHAnsi"/>
                <w:noProof/>
                <w:sz w:val="22"/>
              </w:rPr>
              <w:tab/>
            </w:r>
            <w:r w:rsidR="00D40E17" w:rsidRPr="00C13EF1">
              <w:rPr>
                <w:rStyle w:val="Hyperlink"/>
                <w:noProof/>
              </w:rPr>
              <w:t>JDBC Driver</w:t>
            </w:r>
            <w:r w:rsidR="00D40E17">
              <w:rPr>
                <w:noProof/>
                <w:webHidden/>
              </w:rPr>
              <w:tab/>
            </w:r>
            <w:r>
              <w:rPr>
                <w:noProof/>
                <w:webHidden/>
              </w:rPr>
              <w:fldChar w:fldCharType="begin"/>
            </w:r>
            <w:r w:rsidR="00D40E17">
              <w:rPr>
                <w:noProof/>
                <w:webHidden/>
              </w:rPr>
              <w:instrText xml:space="preserve"> PAGEREF _Toc436137967 \h </w:instrText>
            </w:r>
            <w:r>
              <w:rPr>
                <w:noProof/>
                <w:webHidden/>
              </w:rPr>
            </w:r>
            <w:r>
              <w:rPr>
                <w:noProof/>
                <w:webHidden/>
              </w:rPr>
              <w:fldChar w:fldCharType="separate"/>
            </w:r>
            <w:r w:rsidR="00D40E17">
              <w:rPr>
                <w:noProof/>
                <w:webHidden/>
              </w:rPr>
              <w:t>69</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68" w:history="1">
            <w:r w:rsidR="00D40E17" w:rsidRPr="00C13EF1">
              <w:rPr>
                <w:rStyle w:val="Hyperlink"/>
                <w:noProof/>
              </w:rPr>
              <w:t>4.2.2</w:t>
            </w:r>
            <w:r w:rsidR="00D40E17">
              <w:rPr>
                <w:rFonts w:asciiTheme="minorHAnsi" w:eastAsiaTheme="minorEastAsia" w:hAnsiTheme="minorHAnsi"/>
                <w:noProof/>
                <w:sz w:val="22"/>
              </w:rPr>
              <w:tab/>
            </w:r>
            <w:r w:rsidR="00D40E17" w:rsidRPr="00C13EF1">
              <w:rPr>
                <w:rStyle w:val="Hyperlink"/>
                <w:noProof/>
              </w:rPr>
              <w:t>JDBC URL</w:t>
            </w:r>
            <w:r w:rsidR="00D40E17">
              <w:rPr>
                <w:noProof/>
                <w:webHidden/>
              </w:rPr>
              <w:tab/>
            </w:r>
            <w:r>
              <w:rPr>
                <w:noProof/>
                <w:webHidden/>
              </w:rPr>
              <w:fldChar w:fldCharType="begin"/>
            </w:r>
            <w:r w:rsidR="00D40E17">
              <w:rPr>
                <w:noProof/>
                <w:webHidden/>
              </w:rPr>
              <w:instrText xml:space="preserve"> PAGEREF _Toc436137968 \h </w:instrText>
            </w:r>
            <w:r>
              <w:rPr>
                <w:noProof/>
                <w:webHidden/>
              </w:rPr>
            </w:r>
            <w:r>
              <w:rPr>
                <w:noProof/>
                <w:webHidden/>
              </w:rPr>
              <w:fldChar w:fldCharType="separate"/>
            </w:r>
            <w:r w:rsidR="00D40E17">
              <w:rPr>
                <w:noProof/>
                <w:webHidden/>
              </w:rPr>
              <w:t>71</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69" w:history="1">
            <w:r w:rsidR="00D40E17" w:rsidRPr="00C13EF1">
              <w:rPr>
                <w:rStyle w:val="Hyperlink"/>
                <w:noProof/>
              </w:rPr>
              <w:t>4.3</w:t>
            </w:r>
            <w:r w:rsidR="00D40E17">
              <w:rPr>
                <w:rFonts w:asciiTheme="minorHAnsi" w:eastAsiaTheme="minorEastAsia" w:hAnsiTheme="minorHAnsi"/>
                <w:noProof/>
                <w:sz w:val="22"/>
              </w:rPr>
              <w:tab/>
            </w:r>
            <w:r w:rsidR="00D40E17" w:rsidRPr="00C13EF1">
              <w:rPr>
                <w:rStyle w:val="Hyperlink"/>
                <w:noProof/>
              </w:rPr>
              <w:t>Kết nối cơ sở dữ liệu với JDBC</w:t>
            </w:r>
            <w:r w:rsidR="00D40E17">
              <w:rPr>
                <w:noProof/>
                <w:webHidden/>
              </w:rPr>
              <w:tab/>
            </w:r>
            <w:r>
              <w:rPr>
                <w:noProof/>
                <w:webHidden/>
              </w:rPr>
              <w:fldChar w:fldCharType="begin"/>
            </w:r>
            <w:r w:rsidR="00D40E17">
              <w:rPr>
                <w:noProof/>
                <w:webHidden/>
              </w:rPr>
              <w:instrText xml:space="preserve"> PAGEREF _Toc436137969 \h </w:instrText>
            </w:r>
            <w:r>
              <w:rPr>
                <w:noProof/>
                <w:webHidden/>
              </w:rPr>
            </w:r>
            <w:r>
              <w:rPr>
                <w:noProof/>
                <w:webHidden/>
              </w:rPr>
              <w:fldChar w:fldCharType="separate"/>
            </w:r>
            <w:r w:rsidR="00D40E17">
              <w:rPr>
                <w:noProof/>
                <w:webHidden/>
              </w:rPr>
              <w:t>71</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70" w:history="1">
            <w:r w:rsidR="00D40E17" w:rsidRPr="00C13EF1">
              <w:rPr>
                <w:rStyle w:val="Hyperlink"/>
                <w:noProof/>
              </w:rPr>
              <w:t>4.3.1</w:t>
            </w:r>
            <w:r w:rsidR="00D40E17">
              <w:rPr>
                <w:rFonts w:asciiTheme="minorHAnsi" w:eastAsiaTheme="minorEastAsia" w:hAnsiTheme="minorHAnsi"/>
                <w:noProof/>
                <w:sz w:val="22"/>
              </w:rPr>
              <w:tab/>
            </w:r>
            <w:r w:rsidR="00D40E17" w:rsidRPr="00C13EF1">
              <w:rPr>
                <w:rStyle w:val="Hyperlink"/>
                <w:noProof/>
              </w:rPr>
              <w:t>Cấu hình SQL Server</w:t>
            </w:r>
            <w:r w:rsidR="00D40E17">
              <w:rPr>
                <w:noProof/>
                <w:webHidden/>
              </w:rPr>
              <w:tab/>
            </w:r>
            <w:r>
              <w:rPr>
                <w:noProof/>
                <w:webHidden/>
              </w:rPr>
              <w:fldChar w:fldCharType="begin"/>
            </w:r>
            <w:r w:rsidR="00D40E17">
              <w:rPr>
                <w:noProof/>
                <w:webHidden/>
              </w:rPr>
              <w:instrText xml:space="preserve"> PAGEREF _Toc436137970 \h </w:instrText>
            </w:r>
            <w:r>
              <w:rPr>
                <w:noProof/>
                <w:webHidden/>
              </w:rPr>
            </w:r>
            <w:r>
              <w:rPr>
                <w:noProof/>
                <w:webHidden/>
              </w:rPr>
              <w:fldChar w:fldCharType="separate"/>
            </w:r>
            <w:r w:rsidR="00D40E17">
              <w:rPr>
                <w:noProof/>
                <w:webHidden/>
              </w:rPr>
              <w:t>71</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71" w:history="1">
            <w:r w:rsidR="00D40E17" w:rsidRPr="00C13EF1">
              <w:rPr>
                <w:rStyle w:val="Hyperlink"/>
                <w:noProof/>
                <w:lang w:val="it-IT"/>
              </w:rPr>
              <w:t>4.3.2</w:t>
            </w:r>
            <w:r w:rsidR="00D40E17">
              <w:rPr>
                <w:rFonts w:asciiTheme="minorHAnsi" w:eastAsiaTheme="minorEastAsia" w:hAnsiTheme="minorHAnsi"/>
                <w:noProof/>
                <w:sz w:val="22"/>
              </w:rPr>
              <w:tab/>
            </w:r>
            <w:r w:rsidR="00D40E17" w:rsidRPr="00C13EF1">
              <w:rPr>
                <w:rStyle w:val="Hyperlink"/>
                <w:noProof/>
                <w:lang w:val="it-IT"/>
              </w:rPr>
              <w:t>Kết nối với SQL Server</w:t>
            </w:r>
            <w:r w:rsidR="00D40E17">
              <w:rPr>
                <w:noProof/>
                <w:webHidden/>
              </w:rPr>
              <w:tab/>
            </w:r>
            <w:r>
              <w:rPr>
                <w:noProof/>
                <w:webHidden/>
              </w:rPr>
              <w:fldChar w:fldCharType="begin"/>
            </w:r>
            <w:r w:rsidR="00D40E17">
              <w:rPr>
                <w:noProof/>
                <w:webHidden/>
              </w:rPr>
              <w:instrText xml:space="preserve"> PAGEREF _Toc436137971 \h </w:instrText>
            </w:r>
            <w:r>
              <w:rPr>
                <w:noProof/>
                <w:webHidden/>
              </w:rPr>
            </w:r>
            <w:r>
              <w:rPr>
                <w:noProof/>
                <w:webHidden/>
              </w:rPr>
              <w:fldChar w:fldCharType="separate"/>
            </w:r>
            <w:r w:rsidR="00D40E17">
              <w:rPr>
                <w:noProof/>
                <w:webHidden/>
              </w:rPr>
              <w:t>77</w:t>
            </w:r>
            <w:r>
              <w:rPr>
                <w:noProof/>
                <w:webHidden/>
              </w:rPr>
              <w:fldChar w:fldCharType="end"/>
            </w:r>
          </w:hyperlink>
        </w:p>
        <w:p w:rsidR="00D40E17" w:rsidRDefault="00A528EF">
          <w:pPr>
            <w:pStyle w:val="TOC2"/>
            <w:tabs>
              <w:tab w:val="left" w:pos="1320"/>
              <w:tab w:val="right" w:leader="dot" w:pos="9350"/>
            </w:tabs>
            <w:rPr>
              <w:rFonts w:asciiTheme="minorHAnsi" w:eastAsiaTheme="minorEastAsia" w:hAnsiTheme="minorHAnsi"/>
              <w:noProof/>
              <w:sz w:val="22"/>
            </w:rPr>
          </w:pPr>
          <w:hyperlink w:anchor="_Toc436137972" w:history="1">
            <w:r w:rsidR="00D40E17" w:rsidRPr="00C13EF1">
              <w:rPr>
                <w:rStyle w:val="Hyperlink"/>
                <w:noProof/>
              </w:rPr>
              <w:t>4.4</w:t>
            </w:r>
            <w:r w:rsidR="00D40E17">
              <w:rPr>
                <w:rFonts w:asciiTheme="minorHAnsi" w:eastAsiaTheme="minorEastAsia" w:hAnsiTheme="minorHAnsi"/>
                <w:noProof/>
                <w:sz w:val="22"/>
              </w:rPr>
              <w:tab/>
            </w:r>
            <w:r w:rsidR="00D40E17" w:rsidRPr="00C13EF1">
              <w:rPr>
                <w:rStyle w:val="Hyperlink"/>
                <w:noProof/>
              </w:rPr>
              <w:t>Các thao tác cơ bản trên CSDL</w:t>
            </w:r>
            <w:r w:rsidR="00D40E17">
              <w:rPr>
                <w:noProof/>
                <w:webHidden/>
              </w:rPr>
              <w:tab/>
            </w:r>
            <w:r>
              <w:rPr>
                <w:noProof/>
                <w:webHidden/>
              </w:rPr>
              <w:fldChar w:fldCharType="begin"/>
            </w:r>
            <w:r w:rsidR="00D40E17">
              <w:rPr>
                <w:noProof/>
                <w:webHidden/>
              </w:rPr>
              <w:instrText xml:space="preserve"> PAGEREF _Toc436137972 \h </w:instrText>
            </w:r>
            <w:r>
              <w:rPr>
                <w:noProof/>
                <w:webHidden/>
              </w:rPr>
            </w:r>
            <w:r>
              <w:rPr>
                <w:noProof/>
                <w:webHidden/>
              </w:rPr>
              <w:fldChar w:fldCharType="separate"/>
            </w:r>
            <w:r w:rsidR="00D40E17">
              <w:rPr>
                <w:noProof/>
                <w:webHidden/>
              </w:rPr>
              <w:t>79</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73" w:history="1">
            <w:r w:rsidR="00D40E17" w:rsidRPr="00C13EF1">
              <w:rPr>
                <w:rStyle w:val="Hyperlink"/>
                <w:noProof/>
              </w:rPr>
              <w:t>4.4.1</w:t>
            </w:r>
            <w:r w:rsidR="00D40E17">
              <w:rPr>
                <w:rFonts w:asciiTheme="minorHAnsi" w:eastAsiaTheme="minorEastAsia" w:hAnsiTheme="minorHAnsi"/>
                <w:noProof/>
                <w:sz w:val="22"/>
              </w:rPr>
              <w:tab/>
            </w:r>
            <w:r w:rsidR="00D40E17" w:rsidRPr="00C13EF1">
              <w:rPr>
                <w:rStyle w:val="Hyperlink"/>
                <w:noProof/>
              </w:rPr>
              <w:t>Tạo kết nối với dữ liệu</w:t>
            </w:r>
            <w:r w:rsidR="00D40E17">
              <w:rPr>
                <w:noProof/>
                <w:webHidden/>
              </w:rPr>
              <w:tab/>
            </w:r>
            <w:r>
              <w:rPr>
                <w:noProof/>
                <w:webHidden/>
              </w:rPr>
              <w:fldChar w:fldCharType="begin"/>
            </w:r>
            <w:r w:rsidR="00D40E17">
              <w:rPr>
                <w:noProof/>
                <w:webHidden/>
              </w:rPr>
              <w:instrText xml:space="preserve"> PAGEREF _Toc436137973 \h </w:instrText>
            </w:r>
            <w:r>
              <w:rPr>
                <w:noProof/>
                <w:webHidden/>
              </w:rPr>
            </w:r>
            <w:r>
              <w:rPr>
                <w:noProof/>
                <w:webHidden/>
              </w:rPr>
              <w:fldChar w:fldCharType="separate"/>
            </w:r>
            <w:r w:rsidR="00D40E17">
              <w:rPr>
                <w:noProof/>
                <w:webHidden/>
              </w:rPr>
              <w:t>79</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74" w:history="1">
            <w:r w:rsidR="00D40E17" w:rsidRPr="00C13EF1">
              <w:rPr>
                <w:rStyle w:val="Hyperlink"/>
                <w:noProof/>
              </w:rPr>
              <w:t>4.4.2</w:t>
            </w:r>
            <w:r w:rsidR="00D40E17">
              <w:rPr>
                <w:rFonts w:asciiTheme="minorHAnsi" w:eastAsiaTheme="minorEastAsia" w:hAnsiTheme="minorHAnsi"/>
                <w:noProof/>
                <w:sz w:val="22"/>
              </w:rPr>
              <w:tab/>
            </w:r>
            <w:r w:rsidR="00D40E17" w:rsidRPr="00C13EF1">
              <w:rPr>
                <w:rStyle w:val="Hyperlink"/>
                <w:noProof/>
              </w:rPr>
              <w:t>Thao tác truy vấn với dữ liệu</w:t>
            </w:r>
            <w:r w:rsidR="00D40E17">
              <w:rPr>
                <w:noProof/>
                <w:webHidden/>
              </w:rPr>
              <w:tab/>
            </w:r>
            <w:r>
              <w:rPr>
                <w:noProof/>
                <w:webHidden/>
              </w:rPr>
              <w:fldChar w:fldCharType="begin"/>
            </w:r>
            <w:r w:rsidR="00D40E17">
              <w:rPr>
                <w:noProof/>
                <w:webHidden/>
              </w:rPr>
              <w:instrText xml:space="preserve"> PAGEREF _Toc436137974 \h </w:instrText>
            </w:r>
            <w:r>
              <w:rPr>
                <w:noProof/>
                <w:webHidden/>
              </w:rPr>
            </w:r>
            <w:r>
              <w:rPr>
                <w:noProof/>
                <w:webHidden/>
              </w:rPr>
              <w:fldChar w:fldCharType="separate"/>
            </w:r>
            <w:r w:rsidR="00D40E17">
              <w:rPr>
                <w:noProof/>
                <w:webHidden/>
              </w:rPr>
              <w:t>81</w:t>
            </w:r>
            <w:r>
              <w:rPr>
                <w:noProof/>
                <w:webHidden/>
              </w:rPr>
              <w:fldChar w:fldCharType="end"/>
            </w:r>
          </w:hyperlink>
        </w:p>
        <w:p w:rsidR="00D40E17" w:rsidRDefault="00A528EF">
          <w:pPr>
            <w:pStyle w:val="TOC3"/>
            <w:tabs>
              <w:tab w:val="left" w:pos="1760"/>
              <w:tab w:val="right" w:leader="dot" w:pos="9350"/>
            </w:tabs>
            <w:rPr>
              <w:rFonts w:asciiTheme="minorHAnsi" w:eastAsiaTheme="minorEastAsia" w:hAnsiTheme="minorHAnsi"/>
              <w:noProof/>
              <w:sz w:val="22"/>
            </w:rPr>
          </w:pPr>
          <w:hyperlink w:anchor="_Toc436137975" w:history="1">
            <w:r w:rsidR="00D40E17" w:rsidRPr="00C13EF1">
              <w:rPr>
                <w:rStyle w:val="Hyperlink"/>
                <w:noProof/>
              </w:rPr>
              <w:t>4.4.3</w:t>
            </w:r>
            <w:r w:rsidR="00D40E17">
              <w:rPr>
                <w:rFonts w:asciiTheme="minorHAnsi" w:eastAsiaTheme="minorEastAsia" w:hAnsiTheme="minorHAnsi"/>
                <w:noProof/>
                <w:sz w:val="22"/>
              </w:rPr>
              <w:tab/>
            </w:r>
            <w:r w:rsidR="00D40E17" w:rsidRPr="00C13EF1">
              <w:rPr>
                <w:rStyle w:val="Hyperlink"/>
                <w:noProof/>
              </w:rPr>
              <w:t>Cập nhật dữ liệu dữ liệu</w:t>
            </w:r>
            <w:r w:rsidR="00D40E17">
              <w:rPr>
                <w:noProof/>
                <w:webHidden/>
              </w:rPr>
              <w:tab/>
            </w:r>
            <w:r>
              <w:rPr>
                <w:noProof/>
                <w:webHidden/>
              </w:rPr>
              <w:fldChar w:fldCharType="begin"/>
            </w:r>
            <w:r w:rsidR="00D40E17">
              <w:rPr>
                <w:noProof/>
                <w:webHidden/>
              </w:rPr>
              <w:instrText xml:space="preserve"> PAGEREF _Toc436137975 \h </w:instrText>
            </w:r>
            <w:r>
              <w:rPr>
                <w:noProof/>
                <w:webHidden/>
              </w:rPr>
            </w:r>
            <w:r>
              <w:rPr>
                <w:noProof/>
                <w:webHidden/>
              </w:rPr>
              <w:fldChar w:fldCharType="separate"/>
            </w:r>
            <w:r w:rsidR="00D40E17">
              <w:rPr>
                <w:noProof/>
                <w:webHidden/>
              </w:rPr>
              <w:t>81</w:t>
            </w:r>
            <w:r>
              <w:rPr>
                <w:noProof/>
                <w:webHidden/>
              </w:rPr>
              <w:fldChar w:fldCharType="end"/>
            </w:r>
          </w:hyperlink>
        </w:p>
        <w:p w:rsidR="00D40E17" w:rsidRDefault="00A528EF">
          <w:pPr>
            <w:pStyle w:val="TOC1"/>
            <w:tabs>
              <w:tab w:val="right" w:leader="dot" w:pos="9350"/>
            </w:tabs>
            <w:rPr>
              <w:rFonts w:asciiTheme="minorHAnsi" w:eastAsiaTheme="minorEastAsia" w:hAnsiTheme="minorHAnsi"/>
              <w:noProof/>
              <w:sz w:val="22"/>
            </w:rPr>
          </w:pPr>
          <w:hyperlink w:anchor="_Toc436137976" w:history="1">
            <w:r w:rsidR="00D40E17" w:rsidRPr="00C13EF1">
              <w:rPr>
                <w:rStyle w:val="Hyperlink"/>
                <w:noProof/>
              </w:rPr>
              <w:t>DANH SÁCH BÀI TẬP LỚN JAVA</w:t>
            </w:r>
            <w:r w:rsidR="00D40E17">
              <w:rPr>
                <w:noProof/>
                <w:webHidden/>
              </w:rPr>
              <w:tab/>
            </w:r>
            <w:r>
              <w:rPr>
                <w:noProof/>
                <w:webHidden/>
              </w:rPr>
              <w:fldChar w:fldCharType="begin"/>
            </w:r>
            <w:r w:rsidR="00D40E17">
              <w:rPr>
                <w:noProof/>
                <w:webHidden/>
              </w:rPr>
              <w:instrText xml:space="preserve"> PAGEREF _Toc436137976 \h </w:instrText>
            </w:r>
            <w:r>
              <w:rPr>
                <w:noProof/>
                <w:webHidden/>
              </w:rPr>
            </w:r>
            <w:r>
              <w:rPr>
                <w:noProof/>
                <w:webHidden/>
              </w:rPr>
              <w:fldChar w:fldCharType="separate"/>
            </w:r>
            <w:r w:rsidR="00D40E17">
              <w:rPr>
                <w:noProof/>
                <w:webHidden/>
              </w:rPr>
              <w:t>84</w:t>
            </w:r>
            <w:r>
              <w:rPr>
                <w:noProof/>
                <w:webHidden/>
              </w:rPr>
              <w:fldChar w:fldCharType="end"/>
            </w:r>
          </w:hyperlink>
        </w:p>
        <w:p w:rsidR="00E12DD6" w:rsidRDefault="00A528EF">
          <w:r w:rsidRPr="008B6981">
            <w:fldChar w:fldCharType="end"/>
          </w:r>
        </w:p>
      </w:sdtContent>
    </w:sdt>
    <w:p w:rsidR="009A282F" w:rsidRPr="00BE0CF7" w:rsidRDefault="00241659" w:rsidP="007B19E2">
      <w:pPr>
        <w:pStyle w:val="Heading1"/>
        <w:rPr>
          <w:shd w:val="clear" w:color="auto" w:fill="FFFFFF"/>
          <w:lang w:val="it-IT"/>
        </w:rPr>
      </w:pPr>
      <w:r>
        <w:rPr>
          <w:shd w:val="clear" w:color="auto" w:fill="FFFFFF"/>
          <w:lang w:val="it-IT"/>
        </w:rPr>
        <w:br w:type="page"/>
      </w:r>
      <w:bookmarkStart w:id="0" w:name="_Toc435349154"/>
      <w:bookmarkStart w:id="1" w:name="_Toc436137891"/>
      <w:r w:rsidR="009A282F" w:rsidRPr="00BE0CF7">
        <w:rPr>
          <w:shd w:val="clear" w:color="auto" w:fill="FFFFFF"/>
          <w:lang w:val="it-IT"/>
        </w:rPr>
        <w:lastRenderedPageBreak/>
        <w:t>CHƯƠNG 1</w:t>
      </w:r>
      <w:bookmarkEnd w:id="0"/>
      <w:bookmarkEnd w:id="1"/>
    </w:p>
    <w:p w:rsidR="009A282F" w:rsidRPr="00BE0CF7" w:rsidRDefault="009A282F" w:rsidP="007B19E2">
      <w:pPr>
        <w:pStyle w:val="Heading1"/>
        <w:rPr>
          <w:i/>
          <w:lang w:val="it-IT"/>
        </w:rPr>
      </w:pPr>
      <w:bookmarkStart w:id="2" w:name="_Toc436137892"/>
      <w:r w:rsidRPr="00BE0CF7">
        <w:rPr>
          <w:lang w:val="it-IT"/>
        </w:rPr>
        <w:t>TỔNG QUAN VỀ NGÔN NGỮ LẬP TRÌNH JAVA</w:t>
      </w:r>
      <w:bookmarkEnd w:id="2"/>
    </w:p>
    <w:p w:rsidR="007D3793" w:rsidRDefault="00F727BD" w:rsidP="00594F6E">
      <w:pPr>
        <w:pStyle w:val="Heading2"/>
        <w:numPr>
          <w:ilvl w:val="1"/>
          <w:numId w:val="3"/>
        </w:numPr>
        <w:rPr>
          <w:lang w:val="it-IT"/>
        </w:rPr>
      </w:pPr>
      <w:bookmarkStart w:id="3" w:name="_Toc436137893"/>
      <w:r w:rsidRPr="00BE0CF7">
        <w:rPr>
          <w:lang w:val="it-IT"/>
        </w:rPr>
        <w:t>Giới thiệu về ngôn ngữ Java</w:t>
      </w:r>
      <w:bookmarkEnd w:id="3"/>
      <w:r w:rsidRPr="00BE0CF7">
        <w:rPr>
          <w:lang w:val="it-IT"/>
        </w:rPr>
        <w:t xml:space="preserve"> </w:t>
      </w:r>
    </w:p>
    <w:p w:rsidR="00C67858" w:rsidRDefault="00C67858" w:rsidP="00C67858">
      <w:r>
        <w:t xml:space="preserve">Java là một ngôn ngữ lập trình được Sun Microsystems giới thiệu vào tháng 6 năm 1995. Từ đó, nó đã trở thành một công cụ lập trình của các lập trình viên chuyên nghiệp. </w:t>
      </w:r>
    </w:p>
    <w:p w:rsidR="00C67858" w:rsidRDefault="00C67858" w:rsidP="00C67858">
      <w:r>
        <w:t>Java được xây dựng trên nền tảng của C và C++. Do vậy nó sử dụng các cú pháp của C và các đặc trưng hướng đối tượng của C++.</w:t>
      </w:r>
    </w:p>
    <w:p w:rsidR="00C67858" w:rsidRDefault="00C67858" w:rsidP="00C67858">
      <w:r>
        <w:t>Ban đầu Java được thiết kế để làm ngôn ngữ viết chương trình cho các sản phẩm điện tử dân dụng như đầu video, tivi, điện thoại, máy nhắn tin.. . Tuy nhiên với sự mãnh mẽ của Java đã khiến nó nổi tiếng đến mức vượt ra ngoài sự tưởng tượng của các nhà thiết kế ra nó.</w:t>
      </w:r>
    </w:p>
    <w:p w:rsidR="00C67858" w:rsidRPr="00C67858" w:rsidRDefault="00C67858" w:rsidP="00C67858">
      <w:pPr>
        <w:rPr>
          <w:lang w:val="it-IT"/>
        </w:rPr>
      </w:pPr>
      <w:r>
        <w:t>Java khởi thuỷ tên là Oak- là cây sồi mọc ở phía sau văn phòng của nhà thiết kế chính ông Jame Gosling, sau này ông thấy rằng đã có ngôn ngữ lập trình tên Oak rồi, do vậy nhóm thiết kế quyết định đổi tên, “Java” là cái tên được chọn, Java là tên của một quán cafe mà nhóm thiết kế java hay đến đó uống.</w:t>
      </w:r>
    </w:p>
    <w:p w:rsidR="007D3793" w:rsidRPr="007D3793" w:rsidRDefault="00BC14C8" w:rsidP="00594F6E">
      <w:pPr>
        <w:pStyle w:val="Heading3"/>
        <w:numPr>
          <w:ilvl w:val="2"/>
          <w:numId w:val="3"/>
        </w:numPr>
        <w:rPr>
          <w:lang w:val="it-IT"/>
        </w:rPr>
      </w:pPr>
      <w:bookmarkStart w:id="4" w:name="_Toc436137894"/>
      <w:r w:rsidRPr="00893F1B">
        <w:rPr>
          <w:lang w:val="it-IT"/>
        </w:rPr>
        <w:t>Các ứng dụng củ</w:t>
      </w:r>
      <w:r w:rsidR="00C4636E" w:rsidRPr="00893F1B">
        <w:rPr>
          <w:lang w:val="it-IT"/>
        </w:rPr>
        <w:t>a Java</w:t>
      </w:r>
      <w:bookmarkEnd w:id="4"/>
    </w:p>
    <w:p w:rsidR="00C4636E" w:rsidRPr="00BE0E21" w:rsidRDefault="002A65E3" w:rsidP="00594F6E">
      <w:pPr>
        <w:pStyle w:val="ListParagraph"/>
        <w:numPr>
          <w:ilvl w:val="3"/>
          <w:numId w:val="3"/>
        </w:numPr>
        <w:rPr>
          <w:i/>
          <w:szCs w:val="26"/>
          <w:lang w:val="it-IT"/>
        </w:rPr>
      </w:pPr>
      <w:r w:rsidRPr="00BE0E21">
        <w:rPr>
          <w:i/>
          <w:szCs w:val="26"/>
          <w:lang w:val="it-IT"/>
        </w:rPr>
        <w:t>Java và ứng dụng Console</w:t>
      </w:r>
    </w:p>
    <w:p w:rsidR="00C4636E" w:rsidRPr="00C4636E" w:rsidRDefault="00C4636E" w:rsidP="007B19E2">
      <w:pPr>
        <w:rPr>
          <w:b/>
          <w:i/>
          <w:lang w:val="it-IT"/>
        </w:rPr>
      </w:pPr>
      <w:r>
        <w:t>Các chương trình này chạy từ dấu nhắc lệnh và không sử dụng giao diện đồ</w:t>
      </w:r>
      <w:r>
        <w:br/>
        <w:t>họa. Các thông tin nhập xuất được thể hiện tại dấu nhắc lệnh.</w:t>
      </w:r>
    </w:p>
    <w:p w:rsidR="00BE0E21" w:rsidRPr="00BE0E21" w:rsidRDefault="002A65E3" w:rsidP="00594F6E">
      <w:pPr>
        <w:pStyle w:val="ListParagraph"/>
        <w:numPr>
          <w:ilvl w:val="3"/>
          <w:numId w:val="3"/>
        </w:numPr>
        <w:rPr>
          <w:i/>
          <w:szCs w:val="26"/>
          <w:lang w:val="it-IT"/>
        </w:rPr>
      </w:pPr>
      <w:r w:rsidRPr="00BE0E21">
        <w:rPr>
          <w:i/>
          <w:szCs w:val="26"/>
          <w:lang w:val="it-IT"/>
        </w:rPr>
        <w:t>Java và ứng dụng Applet</w:t>
      </w:r>
    </w:p>
    <w:p w:rsidR="00FA6546" w:rsidRPr="00050737" w:rsidRDefault="00FA6546" w:rsidP="00050737">
      <w:r>
        <w:t>Applet là chương trình Java được tạo ra để sử dụng trên Internet thông qua</w:t>
      </w:r>
      <w:r>
        <w:br/>
        <w:t>các trình duyệt hỗ trợ Java như IE hay Netscape. Applet được nhúng bên trong</w:t>
      </w:r>
      <w:r w:rsidR="00050737">
        <w:t xml:space="preserve"> </w:t>
      </w:r>
      <w:r>
        <w:t>trang Web. Khi trang Web hiển thị trong trình duyệt, Applet sẽ được tải về và thực</w:t>
      </w:r>
      <w:r>
        <w:br/>
        <w:t>thi tại trình duyệt.</w:t>
      </w:r>
    </w:p>
    <w:p w:rsidR="002A65E3" w:rsidRPr="007A39AE" w:rsidRDefault="002A65E3" w:rsidP="00594F6E">
      <w:pPr>
        <w:pStyle w:val="ListParagraph"/>
        <w:numPr>
          <w:ilvl w:val="3"/>
          <w:numId w:val="3"/>
        </w:numPr>
        <w:rPr>
          <w:i/>
          <w:szCs w:val="26"/>
          <w:lang w:val="it-IT"/>
        </w:rPr>
      </w:pPr>
      <w:r w:rsidRPr="007A39AE">
        <w:rPr>
          <w:i/>
          <w:szCs w:val="26"/>
          <w:lang w:val="it-IT"/>
        </w:rPr>
        <w:t>Java và ứng dụng đồ hoạ AWT, SWING</w:t>
      </w:r>
    </w:p>
    <w:p w:rsidR="00080EC2" w:rsidRPr="00D52007" w:rsidRDefault="00080EC2" w:rsidP="00080EC2">
      <w:pPr>
        <w:pStyle w:val="ListParagraph"/>
        <w:ind w:left="1224" w:firstLine="0"/>
        <w:rPr>
          <w:szCs w:val="26"/>
          <w:lang w:val="it-IT"/>
        </w:rPr>
      </w:pPr>
      <w:r>
        <w:rPr>
          <w:rFonts w:ascii="TimesNewRomanPSMT" w:hAnsi="TimesNewRomanPSMT"/>
          <w:color w:val="000000"/>
          <w:szCs w:val="26"/>
        </w:rPr>
        <w:t>Đây là các chương trình Java chạy độc lập cho phép người dùng tương tác</w:t>
      </w:r>
      <w:r>
        <w:rPr>
          <w:rFonts w:ascii="TimesNewRomanPSMT" w:hAnsi="TimesNewRomanPSMT"/>
          <w:color w:val="000000"/>
          <w:szCs w:val="26"/>
        </w:rPr>
        <w:br/>
        <w:t>qua giao diện đồ họa.</w:t>
      </w:r>
    </w:p>
    <w:p w:rsidR="002A65E3" w:rsidRDefault="002A65E3" w:rsidP="00594F6E">
      <w:pPr>
        <w:pStyle w:val="ListParagraph"/>
        <w:numPr>
          <w:ilvl w:val="3"/>
          <w:numId w:val="8"/>
        </w:numPr>
        <w:rPr>
          <w:i/>
          <w:szCs w:val="26"/>
          <w:lang w:val="it-IT"/>
        </w:rPr>
      </w:pPr>
      <w:r w:rsidRPr="00C3143D">
        <w:rPr>
          <w:i/>
          <w:szCs w:val="26"/>
          <w:lang w:val="it-IT"/>
        </w:rPr>
        <w:lastRenderedPageBreak/>
        <w:t>Java và ứng dụng Web</w:t>
      </w:r>
    </w:p>
    <w:p w:rsidR="005C0191" w:rsidRPr="005C0191" w:rsidRDefault="005C0191" w:rsidP="005C0191">
      <w:pPr>
        <w:rPr>
          <w:lang w:val="it-IT"/>
        </w:rPr>
      </w:pPr>
      <w:r w:rsidRPr="005C0191">
        <w:rPr>
          <w:lang w:val="it-IT"/>
        </w:rPr>
        <w:t xml:space="preserve">Java cũng </w:t>
      </w:r>
      <w:r>
        <w:rPr>
          <w:lang w:val="it-IT"/>
        </w:rPr>
        <w:t>cũng</w:t>
      </w:r>
      <w:r w:rsidRPr="005C0191">
        <w:rPr>
          <w:lang w:val="it-IT"/>
        </w:rPr>
        <w:t xml:space="preserve"> được sử dụ</w:t>
      </w:r>
      <w:r>
        <w:rPr>
          <w:lang w:val="it-IT"/>
        </w:rPr>
        <w:t>ng trong t</w:t>
      </w:r>
      <w:r w:rsidRPr="005C0191">
        <w:rPr>
          <w:lang w:val="it-IT"/>
        </w:rPr>
        <w:t>hương mại điện tử và ứng dụng web. Rất</w:t>
      </w:r>
      <w:r>
        <w:rPr>
          <w:lang w:val="it-IT"/>
        </w:rPr>
        <w:t xml:space="preserve"> </w:t>
      </w:r>
      <w:r w:rsidRPr="005C0191">
        <w:rPr>
          <w:lang w:val="it-IT"/>
        </w:rPr>
        <w:t>nhiều Webservices dạng RESTfull được tạo ra sử dụng Spring MVC, Struts 2.0</w:t>
      </w:r>
      <w:r>
        <w:rPr>
          <w:lang w:val="it-IT"/>
        </w:rPr>
        <w:t xml:space="preserve"> </w:t>
      </w:r>
      <w:r w:rsidRPr="005C0191">
        <w:rPr>
          <w:lang w:val="it-IT"/>
        </w:rPr>
        <w:t>và những framework tương tự. Ngay cả Servlet đơn giản, trang JSP hay ứng dụng</w:t>
      </w:r>
      <w:r>
        <w:rPr>
          <w:lang w:val="it-IT"/>
        </w:rPr>
        <w:t xml:space="preserve"> </w:t>
      </w:r>
      <w:r w:rsidRPr="005C0191">
        <w:rPr>
          <w:lang w:val="it-IT"/>
        </w:rPr>
        <w:t>sử dụng Struts khá phổ biến trên các dự án Chính phủ khác nhau. Nhiều chính</w:t>
      </w:r>
      <w:r>
        <w:rPr>
          <w:lang w:val="it-IT"/>
        </w:rPr>
        <w:t xml:space="preserve"> </w:t>
      </w:r>
      <w:r w:rsidRPr="005C0191">
        <w:rPr>
          <w:lang w:val="it-IT"/>
        </w:rPr>
        <w:t>phủ, các tổ chức y tế, bảo hiểm, giáo dục, quốc phòng … có ứng dụng web đượcxây dựng bằng Java.</w:t>
      </w:r>
    </w:p>
    <w:p w:rsidR="002A65E3" w:rsidRDefault="002A65E3" w:rsidP="00594F6E">
      <w:pPr>
        <w:pStyle w:val="ListParagraph"/>
        <w:numPr>
          <w:ilvl w:val="3"/>
          <w:numId w:val="8"/>
        </w:numPr>
        <w:rPr>
          <w:i/>
          <w:szCs w:val="26"/>
          <w:lang w:val="it-IT"/>
        </w:rPr>
      </w:pPr>
      <w:r w:rsidRPr="00291A15">
        <w:rPr>
          <w:i/>
          <w:szCs w:val="26"/>
          <w:lang w:val="it-IT"/>
        </w:rPr>
        <w:t>Java và ứng dụng nhúng</w:t>
      </w:r>
    </w:p>
    <w:p w:rsidR="005C0191" w:rsidRPr="005C0191" w:rsidRDefault="005C0191" w:rsidP="005C0191">
      <w:pPr>
        <w:rPr>
          <w:lang w:val="it-IT"/>
        </w:rPr>
      </w:pPr>
      <w:r w:rsidRPr="005C0191">
        <w:rPr>
          <w:lang w:val="it-IT"/>
        </w:rPr>
        <w:t>Java rất mạnh trong ứng dụng nhúng. Đôi khi những phần mềm điều kiển màn hình,</w:t>
      </w:r>
      <w:r>
        <w:rPr>
          <w:lang w:val="it-IT"/>
        </w:rPr>
        <w:t xml:space="preserve"> </w:t>
      </w:r>
      <w:r w:rsidRPr="005C0191">
        <w:rPr>
          <w:lang w:val="it-IT"/>
        </w:rPr>
        <w:t>bàn phím, máy giặt, tủ lạnh, điều hòa… được viết băng Java mà chúng ta không để</w:t>
      </w:r>
      <w:r>
        <w:rPr>
          <w:lang w:val="it-IT"/>
        </w:rPr>
        <w:t xml:space="preserve"> </w:t>
      </w:r>
      <w:r w:rsidRPr="005C0191">
        <w:rPr>
          <w:lang w:val="it-IT"/>
        </w:rPr>
        <w:t>ý. Bạn chỉ cần khoảng 130KB để có thể sử</w:t>
      </w:r>
      <w:r>
        <w:rPr>
          <w:lang w:val="it-IT"/>
        </w:rPr>
        <w:t xml:space="preserve"> dụ</w:t>
      </w:r>
      <w:r w:rsidRPr="005C0191">
        <w:rPr>
          <w:lang w:val="it-IT"/>
        </w:rPr>
        <w:t>ng công nghệ Java trên các thiết bị</w:t>
      </w:r>
      <w:r>
        <w:rPr>
          <w:lang w:val="it-IT"/>
        </w:rPr>
        <w:t xml:space="preserve"> </w:t>
      </w:r>
      <w:r w:rsidRPr="005C0191">
        <w:rPr>
          <w:lang w:val="it-IT"/>
        </w:rPr>
        <w:t>phần cứng (thẻ thông minh hoặc các cảm biến). Ban đầu, Java được thiết kết cho</w:t>
      </w:r>
      <w:r>
        <w:rPr>
          <w:lang w:val="it-IT"/>
        </w:rPr>
        <w:t xml:space="preserve"> </w:t>
      </w:r>
      <w:r w:rsidRPr="005C0191">
        <w:rPr>
          <w:lang w:val="it-IT"/>
        </w:rPr>
        <w:t>các ứng dụng nhúng này. Tư tưởng “Write once – Run Anywhere” – viết 1 lần chạy</w:t>
      </w:r>
      <w:r>
        <w:rPr>
          <w:lang w:val="it-IT"/>
        </w:rPr>
        <w:t xml:space="preserve"> mọi</w:t>
      </w:r>
      <w:r w:rsidRPr="005C0191">
        <w:rPr>
          <w:lang w:val="it-IT"/>
        </w:rPr>
        <w:t xml:space="preserve"> nơi được Java tích hợp cả vào những thiết bị này. Và có vẻ như những thiết</w:t>
      </w:r>
      <w:r>
        <w:rPr>
          <w:lang w:val="it-IT"/>
        </w:rPr>
        <w:t xml:space="preserve"> </w:t>
      </w:r>
      <w:r w:rsidRPr="005C0191">
        <w:rPr>
          <w:lang w:val="it-IT"/>
        </w:rPr>
        <w:t>bị này đang đền đáp lại cho Java một chỗ đứng vững chắc.</w:t>
      </w:r>
    </w:p>
    <w:p w:rsidR="0056096E" w:rsidRPr="0056096E" w:rsidRDefault="00BC14C8" w:rsidP="00594F6E">
      <w:pPr>
        <w:pStyle w:val="Heading3"/>
        <w:numPr>
          <w:ilvl w:val="2"/>
          <w:numId w:val="8"/>
        </w:numPr>
        <w:rPr>
          <w:lang w:val="it-IT"/>
        </w:rPr>
      </w:pPr>
      <w:bookmarkStart w:id="5" w:name="_Toc436137895"/>
      <w:r w:rsidRPr="00D52007">
        <w:rPr>
          <w:lang w:val="it-IT"/>
        </w:rPr>
        <w:t>Biên dịch và thực thi chương trình Java</w:t>
      </w:r>
      <w:bookmarkEnd w:id="5"/>
    </w:p>
    <w:p w:rsidR="0034220A" w:rsidRDefault="002E1989" w:rsidP="007B19E2">
      <w:pPr>
        <w:rPr>
          <w:rFonts w:cs="Times New Roman"/>
        </w:rPr>
      </w:pPr>
      <w:r w:rsidRPr="002E1989">
        <w:rPr>
          <w:rFonts w:cs="Times New Roman"/>
        </w:rPr>
        <w:t>Để có thể biên dịch và chạ</w:t>
      </w:r>
      <w:r w:rsidR="0061254A">
        <w:rPr>
          <w:rFonts w:cs="Times New Roman"/>
        </w:rPr>
        <w:t>y các chương trình J</w:t>
      </w:r>
      <w:r w:rsidRPr="002E1989">
        <w:rPr>
          <w:rFonts w:cs="Times New Roman"/>
        </w:rPr>
        <w:t>ava ta phải cài</w:t>
      </w:r>
      <w:r w:rsidR="0034220A">
        <w:rPr>
          <w:rFonts w:cs="Times New Roman"/>
        </w:rPr>
        <w:t>:</w:t>
      </w:r>
    </w:p>
    <w:p w:rsidR="0034220A" w:rsidRDefault="002E1989" w:rsidP="007B19E2">
      <w:pPr>
        <w:rPr>
          <w:rFonts w:cs="Times New Roman"/>
        </w:rPr>
      </w:pPr>
      <w:r>
        <w:rPr>
          <w:rFonts w:cs="Times New Roman"/>
        </w:rPr>
        <w:t xml:space="preserve">- </w:t>
      </w:r>
      <w:r w:rsidRPr="002E1989">
        <w:rPr>
          <w:rFonts w:cs="Times New Roman"/>
          <w:i/>
          <w:u w:val="single"/>
        </w:rPr>
        <w:t>JRE (Java Runtime Enviroment)</w:t>
      </w:r>
      <w:r w:rsidRPr="002E1989">
        <w:rPr>
          <w:rFonts w:cs="Times New Roman"/>
        </w:rPr>
        <w:t xml:space="preserve"> môi trường thực thi của java, nó bao gồm:</w:t>
      </w:r>
      <w:r w:rsidRPr="002E1989">
        <w:rPr>
          <w:rFonts w:cs="Times New Roman"/>
        </w:rPr>
        <w:br/>
        <w:t>JVM (Java Virtual Machine) máy ả</w:t>
      </w:r>
      <w:r w:rsidR="0034220A">
        <w:rPr>
          <w:rFonts w:cs="Times New Roman"/>
        </w:rPr>
        <w:t>o J</w:t>
      </w:r>
      <w:r w:rsidR="006531E0">
        <w:rPr>
          <w:rFonts w:cs="Times New Roman"/>
        </w:rPr>
        <w:t>ava vì các chương trình J</w:t>
      </w:r>
      <w:r w:rsidRPr="002E1989">
        <w:rPr>
          <w:rFonts w:cs="Times New Roman"/>
        </w:rPr>
        <w:t>ava được thông</w:t>
      </w:r>
      <w:r w:rsidRPr="002E1989">
        <w:rPr>
          <w:rFonts w:cs="Times New Roman"/>
        </w:rPr>
        <w:br/>
        <w:t>dịch và chạy trên máy ảo java và tập các thư viện cần thiết để chạy các ứng</w:t>
      </w:r>
      <w:r w:rsidRPr="002E1989">
        <w:rPr>
          <w:rFonts w:cs="Times New Roman"/>
        </w:rPr>
        <w:br/>
        <w:t>dụng</w:t>
      </w:r>
      <w:r w:rsidR="0034220A">
        <w:rPr>
          <w:rFonts w:cs="Times New Roman"/>
        </w:rPr>
        <w:t xml:space="preserve"> </w:t>
      </w:r>
      <w:r w:rsidRPr="002E1989">
        <w:rPr>
          <w:rFonts w:cs="Times New Roman"/>
        </w:rPr>
        <w:t xml:space="preserve"> </w:t>
      </w:r>
      <w:r w:rsidR="000A5281">
        <w:rPr>
          <w:rFonts w:cs="Times New Roman"/>
        </w:rPr>
        <w:t>Java</w:t>
      </w:r>
      <w:r w:rsidRPr="002E1989">
        <w:rPr>
          <w:rFonts w:cs="Times New Roman"/>
        </w:rPr>
        <w:t>.</w:t>
      </w:r>
    </w:p>
    <w:p w:rsidR="002E1989" w:rsidRDefault="00973399" w:rsidP="007B19E2">
      <w:pPr>
        <w:rPr>
          <w:rFonts w:cs="Times New Roman"/>
        </w:rPr>
      </w:pPr>
      <w:r>
        <w:rPr>
          <w:rFonts w:cs="Times New Roman"/>
        </w:rPr>
        <w:t xml:space="preserve">- </w:t>
      </w:r>
      <w:r w:rsidR="002E1989" w:rsidRPr="00973399">
        <w:rPr>
          <w:rFonts w:cs="Times New Roman"/>
          <w:i/>
          <w:u w:val="single"/>
        </w:rPr>
        <w:t>Bộ công cụ biên dịch và thông dịch JDK</w:t>
      </w:r>
      <w:r w:rsidR="002E1989" w:rsidRPr="002E1989">
        <w:rPr>
          <w:rFonts w:cs="Times New Roman"/>
        </w:rPr>
        <w:t xml:space="preserve"> của Sun Microsystem</w:t>
      </w:r>
      <w:r w:rsidR="0010550E">
        <w:rPr>
          <w:rFonts w:cs="Times New Roman"/>
        </w:rPr>
        <w:t xml:space="preserve">. </w:t>
      </w:r>
      <w:r w:rsidR="002E1989" w:rsidRPr="002E1989">
        <w:rPr>
          <w:rFonts w:cs="Times New Roman"/>
        </w:rPr>
        <w:t>Sau khi cài đặt JDK (giả sử thư mục cài đặt là C:\JDK1.4) ta sẽ nhận được một cấu</w:t>
      </w:r>
      <w:r w:rsidR="002E1989" w:rsidRPr="002E1989">
        <w:rPr>
          <w:rFonts w:cs="Times New Roman"/>
        </w:rPr>
        <w:br/>
        <w:t>trúc thư mục như sau:</w:t>
      </w:r>
    </w:p>
    <w:p w:rsidR="00DB7F49" w:rsidRDefault="00DB7F49" w:rsidP="007B19E2">
      <w:r>
        <w:rPr>
          <w:noProof/>
        </w:rPr>
        <w:lastRenderedPageBreak/>
        <w:drawing>
          <wp:inline distT="0" distB="0" distL="0" distR="0">
            <wp:extent cx="40957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05085" cy="1546567"/>
                    </a:xfrm>
                    <a:prstGeom prst="rect">
                      <a:avLst/>
                    </a:prstGeom>
                    <a:noFill/>
                    <a:ln w="9525">
                      <a:noFill/>
                      <a:miter lim="800000"/>
                      <a:headEnd/>
                      <a:tailEnd/>
                    </a:ln>
                  </pic:spPr>
                </pic:pic>
              </a:graphicData>
            </a:graphic>
          </wp:inline>
        </w:drawing>
      </w:r>
    </w:p>
    <w:p w:rsidR="008150FA" w:rsidRPr="0012264F" w:rsidRDefault="00C6698F" w:rsidP="007B19E2">
      <w:pPr>
        <w:rPr>
          <w:rFonts w:cs="Times New Roman"/>
        </w:rPr>
      </w:pPr>
      <w:r w:rsidRPr="0012264F">
        <w:rPr>
          <w:rFonts w:cs="Times New Roman"/>
        </w:rPr>
        <w:t>Để biên dịch một chương trình java sang mã byte code ta dùng lệnh</w:t>
      </w:r>
      <w:r w:rsidR="008150FA" w:rsidRPr="0012264F">
        <w:rPr>
          <w:rFonts w:cs="Times New Roman"/>
        </w:rPr>
        <w:t>:</w:t>
      </w:r>
    </w:p>
    <w:p w:rsidR="00C6698F" w:rsidRPr="008150FA" w:rsidRDefault="00C6698F" w:rsidP="007B19E2">
      <w:pPr>
        <w:rPr>
          <w:rFonts w:cs="Times New Roman"/>
        </w:rPr>
      </w:pPr>
      <w:r w:rsidRPr="00C6698F">
        <w:rPr>
          <w:rFonts w:cs="Times New Roman"/>
          <w:i/>
          <w:iCs/>
        </w:rPr>
        <w:t xml:space="preserve">C:\JDK1.4\BIN\javac </w:t>
      </w:r>
      <w:r w:rsidRPr="002A549A">
        <w:rPr>
          <w:rFonts w:cs="Times New Roman"/>
          <w:b/>
          <w:i/>
          <w:iCs/>
        </w:rPr>
        <w:t>filename</w:t>
      </w:r>
      <w:r w:rsidRPr="00C6698F">
        <w:rPr>
          <w:rFonts w:cs="Times New Roman"/>
          <w:i/>
          <w:iCs/>
        </w:rPr>
        <w:t>.java</w:t>
      </w:r>
    </w:p>
    <w:p w:rsidR="00310F0F" w:rsidRPr="0012264F" w:rsidRDefault="00C6698F" w:rsidP="007B19E2">
      <w:pPr>
        <w:rPr>
          <w:rFonts w:cs="Times New Roman"/>
        </w:rPr>
      </w:pPr>
      <w:r w:rsidRPr="0012264F">
        <w:rPr>
          <w:rFonts w:cs="Times New Roman"/>
        </w:rPr>
        <w:t>Để thông dịch và chạy chương trình ta sử dụng lệnh</w:t>
      </w:r>
      <w:r w:rsidR="00310F0F" w:rsidRPr="0012264F">
        <w:rPr>
          <w:rFonts w:cs="Times New Roman"/>
        </w:rPr>
        <w:t>:</w:t>
      </w:r>
    </w:p>
    <w:p w:rsidR="00C6698F" w:rsidRDefault="001927D4" w:rsidP="007B19E2">
      <w:pPr>
        <w:rPr>
          <w:rFonts w:cs="Times New Roman"/>
          <w:b/>
          <w:i/>
        </w:rPr>
      </w:pPr>
      <w:r w:rsidRPr="006E0D6B">
        <w:rPr>
          <w:rFonts w:cs="Times New Roman"/>
          <w:i/>
        </w:rPr>
        <w:t xml:space="preserve">C:\JDK1.4\BIN\java </w:t>
      </w:r>
      <w:r w:rsidRPr="00AD5921">
        <w:rPr>
          <w:rFonts w:cs="Times New Roman"/>
          <w:b/>
          <w:i/>
        </w:rPr>
        <w:t>filename</w:t>
      </w:r>
    </w:p>
    <w:p w:rsidR="00447135" w:rsidRPr="00447135" w:rsidRDefault="00447135" w:rsidP="00594F6E">
      <w:pPr>
        <w:pStyle w:val="Heading3"/>
        <w:numPr>
          <w:ilvl w:val="2"/>
          <w:numId w:val="8"/>
        </w:numPr>
      </w:pPr>
      <w:bookmarkStart w:id="6" w:name="_Toc436137896"/>
      <w:r>
        <w:t>Xây dựng chương trình Java đầu tiên</w:t>
      </w:r>
      <w:bookmarkEnd w:id="6"/>
    </w:p>
    <w:p w:rsidR="00A25D92" w:rsidRDefault="00A25D92" w:rsidP="007B19E2">
      <w:pPr>
        <w:rPr>
          <w:rFonts w:ascii="TimesNewRomanPSMT" w:hAnsi="TimesNewRomanPSMT"/>
          <w:color w:val="000000"/>
          <w:szCs w:val="26"/>
        </w:rPr>
      </w:pPr>
      <w:r>
        <w:rPr>
          <w:rFonts w:ascii="TimesNewRomanPSMT" w:hAnsi="TimesNewRomanPSMT"/>
          <w:color w:val="000000"/>
          <w:szCs w:val="26"/>
        </w:rPr>
        <w:t>Ví dụ đầu tiên: chương trình Hello World (chương trình khi chạy sẽ in ra màn hình lời chào Hello World).</w:t>
      </w:r>
    </w:p>
    <w:p w:rsidR="00A25D92" w:rsidRPr="00A25D92" w:rsidRDefault="00A25D92" w:rsidP="007B19E2">
      <w:pPr>
        <w:rPr>
          <w:rFonts w:ascii="TimesNewRomanPSMT" w:hAnsi="TimesNewRomanPSMT"/>
          <w:b/>
          <w:i/>
          <w:color w:val="000000"/>
          <w:szCs w:val="26"/>
        </w:rPr>
      </w:pPr>
      <w:r w:rsidRPr="00A25D92">
        <w:rPr>
          <w:rFonts w:ascii="TimesNewRomanPSMT" w:hAnsi="TimesNewRomanPSMT"/>
          <w:b/>
          <w:i/>
          <w:color w:val="000000"/>
          <w:szCs w:val="26"/>
        </w:rPr>
        <w:t>Các bước:</w:t>
      </w:r>
    </w:p>
    <w:p w:rsidR="00A25D92" w:rsidRPr="00CB48DC" w:rsidRDefault="00A25D92" w:rsidP="007B19E2">
      <w:pPr>
        <w:rPr>
          <w:rFonts w:cs="Times New Roman"/>
        </w:rPr>
      </w:pPr>
      <w:r w:rsidRPr="00A25D92">
        <w:rPr>
          <w:rFonts w:ascii="TimesNewRomanPSMT" w:hAnsi="TimesNewRomanPSMT"/>
          <w:color w:val="000000"/>
          <w:szCs w:val="26"/>
        </w:rPr>
        <w:t xml:space="preserve">Mở một chương trình soạn thảo văn bản hỗ trợ </w:t>
      </w:r>
      <w:r w:rsidR="00E51DB4">
        <w:rPr>
          <w:rFonts w:ascii="TimesNewRomanPSMT" w:hAnsi="TimesNewRomanPSMT"/>
          <w:color w:val="000000"/>
          <w:szCs w:val="26"/>
        </w:rPr>
        <w:t>ASCII</w:t>
      </w:r>
      <w:r w:rsidRPr="003A7858">
        <w:rPr>
          <w:rFonts w:ascii="TimesNewRomanPSMT" w:hAnsi="TimesNewRomanPSMT"/>
          <w:i/>
          <w:color w:val="000000"/>
          <w:szCs w:val="26"/>
        </w:rPr>
        <w:t>, như notepad, wordpad,</w:t>
      </w:r>
      <w:r w:rsidRPr="003A7858">
        <w:rPr>
          <w:rFonts w:ascii="TimesNewRomanPSMT" w:hAnsi="TimesNewRomanPSMT"/>
          <w:i/>
          <w:color w:val="000000"/>
          <w:szCs w:val="26"/>
        </w:rPr>
        <w:br/>
        <w:t>EditPlus</w:t>
      </w:r>
      <w:r w:rsidRPr="00A25D92">
        <w:rPr>
          <w:rFonts w:ascii="TimesNewRomanPSMT" w:hAnsi="TimesNewRomanPSMT"/>
          <w:color w:val="000000"/>
          <w:szCs w:val="26"/>
        </w:rPr>
        <w:t>… và gõ vào các dòng sau</w:t>
      </w:r>
    </w:p>
    <w:p w:rsidR="008E7C7C" w:rsidRPr="00026E5F" w:rsidRDefault="00E53C10" w:rsidP="00026E5F">
      <w:pPr>
        <w:pStyle w:val="NoSpacing"/>
      </w:pPr>
      <w:r w:rsidRPr="00026E5F">
        <w:t xml:space="preserve">public class HelloWorld </w:t>
      </w:r>
      <w:r w:rsidR="008E7C7C" w:rsidRPr="00026E5F">
        <w:t>{</w:t>
      </w:r>
    </w:p>
    <w:p w:rsidR="00E53C10" w:rsidRPr="00026E5F" w:rsidRDefault="00E53C10" w:rsidP="00026E5F">
      <w:pPr>
        <w:pStyle w:val="NoSpacing"/>
        <w:ind w:firstLine="720"/>
      </w:pPr>
      <w:r w:rsidRPr="00026E5F">
        <w:t>public static void main(String[] args)</w:t>
      </w:r>
      <w:r w:rsidR="008E7C7C" w:rsidRPr="00026E5F">
        <w:t>{</w:t>
      </w:r>
    </w:p>
    <w:p w:rsidR="00E53C10" w:rsidRPr="00026E5F" w:rsidRDefault="00E53C10" w:rsidP="00026E5F">
      <w:pPr>
        <w:pStyle w:val="NoSpacing"/>
        <w:ind w:left="1440" w:firstLine="720"/>
      </w:pPr>
      <w:r w:rsidRPr="00026E5F">
        <w:t>System.out.println("Hello World");</w:t>
      </w:r>
    </w:p>
    <w:p w:rsidR="008E7C7C" w:rsidRPr="00026E5F" w:rsidRDefault="008E7C7C" w:rsidP="00026E5F">
      <w:pPr>
        <w:pStyle w:val="NoSpacing"/>
        <w:ind w:firstLine="720"/>
      </w:pPr>
      <w:r w:rsidRPr="00026E5F">
        <w:t>}</w:t>
      </w:r>
    </w:p>
    <w:p w:rsidR="00CB48DC" w:rsidRDefault="00E53C10" w:rsidP="00026E5F">
      <w:pPr>
        <w:pStyle w:val="NoSpacing"/>
      </w:pPr>
      <w:r w:rsidRPr="00026E5F">
        <w:t>}</w:t>
      </w:r>
    </w:p>
    <w:p w:rsidR="001B261B" w:rsidRPr="00026E5F" w:rsidRDefault="001B261B" w:rsidP="00026E5F">
      <w:pPr>
        <w:pStyle w:val="NoSpacing"/>
      </w:pPr>
    </w:p>
    <w:p w:rsidR="00CB48DC" w:rsidRDefault="00CB48DC" w:rsidP="007B19E2">
      <w:r>
        <w:t>Ghi lại với cái tên C:\HelloWorld.java (chú ý tên tệp phải trùng với tên lớp, kể cả chữ hoa chữ thường, phần mở rộng là java)</w:t>
      </w:r>
    </w:p>
    <w:p w:rsidR="00CB48DC" w:rsidRDefault="00CB48DC" w:rsidP="007B19E2">
      <w:r>
        <w:t xml:space="preserve">Mở của sổ </w:t>
      </w:r>
      <w:r w:rsidRPr="00F200C7">
        <w:rPr>
          <w:b/>
          <w:i/>
        </w:rPr>
        <w:t>DOS Prompt</w:t>
      </w:r>
    </w:p>
    <w:p w:rsidR="00CB48DC" w:rsidRDefault="00CB48DC" w:rsidP="007B19E2">
      <w:r>
        <w:t>Chuyển vào thư mục</w:t>
      </w:r>
      <w:r w:rsidRPr="00205B90">
        <w:rPr>
          <w:b/>
          <w:i/>
        </w:rPr>
        <w:t xml:space="preserve"> C:\</w:t>
      </w:r>
    </w:p>
    <w:p w:rsidR="00B60F1D" w:rsidRDefault="00CB48DC" w:rsidP="007B19E2">
      <w:r>
        <w:t xml:space="preserve">Gõ lệnh </w:t>
      </w:r>
      <w:r w:rsidRPr="001E6C4F">
        <w:rPr>
          <w:b/>
          <w:i/>
        </w:rPr>
        <w:t>javac HelloWorld.java</w:t>
      </w:r>
      <w:r>
        <w:t xml:space="preserve"> để biên dịch chương trình, nếu việc biên dịch thành công (chương trình không có lỗi cú pháp) thì ta sẽ thu được</w:t>
      </w:r>
      <w:r w:rsidR="00B60F1D">
        <w:t xml:space="preserve"> </w:t>
      </w:r>
      <w:r>
        <w:t xml:space="preserve">tệp </w:t>
      </w:r>
      <w:r w:rsidRPr="00A110A4">
        <w:rPr>
          <w:b/>
          <w:i/>
        </w:rPr>
        <w:t>HelloWorld.class</w:t>
      </w:r>
      <w:r>
        <w:t xml:space="preserve"> trong cùng thư mục, nếu trong chương trình còn</w:t>
      </w:r>
      <w:r w:rsidR="00B60F1D">
        <w:t xml:space="preserve"> </w:t>
      </w:r>
      <w:r>
        <w:t>lỗi cú pháp thì trong bứơc này ta sẽ nhận được một thông báo lỗi và lúc</w:t>
      </w:r>
      <w:r w:rsidR="00B60F1D">
        <w:t xml:space="preserve"> </w:t>
      </w:r>
      <w:r>
        <w:t xml:space="preserve">này tệp </w:t>
      </w:r>
      <w:r w:rsidRPr="006F6D7E">
        <w:rPr>
          <w:b/>
          <w:i/>
        </w:rPr>
        <w:t>HelloWorld.class</w:t>
      </w:r>
      <w:r>
        <w:t xml:space="preserve"> cũng không được tạo ra</w:t>
      </w:r>
      <w:r w:rsidR="00B60F1D">
        <w:t>.</w:t>
      </w:r>
    </w:p>
    <w:p w:rsidR="00BD28A2" w:rsidRDefault="00BD28A2" w:rsidP="0035199A">
      <w:pPr>
        <w:jc w:val="center"/>
      </w:pPr>
      <w:r>
        <w:rPr>
          <w:noProof/>
        </w:rPr>
        <w:lastRenderedPageBreak/>
        <w:drawing>
          <wp:inline distT="0" distB="0" distL="0" distR="0">
            <wp:extent cx="2514600" cy="12763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514600" cy="1276350"/>
                    </a:xfrm>
                    <a:prstGeom prst="rect">
                      <a:avLst/>
                    </a:prstGeom>
                    <a:noFill/>
                    <a:ln w="9525">
                      <a:noFill/>
                      <a:miter lim="800000"/>
                      <a:headEnd/>
                      <a:tailEnd/>
                    </a:ln>
                  </pic:spPr>
                </pic:pic>
              </a:graphicData>
            </a:graphic>
          </wp:inline>
        </w:drawing>
      </w:r>
    </w:p>
    <w:p w:rsidR="00BD28A2" w:rsidRPr="00E0326B" w:rsidRDefault="00E0326B" w:rsidP="007B19E2">
      <w:r>
        <w:rPr>
          <w:rFonts w:ascii="TimesNewRomanPSMT" w:hAnsi="TimesNewRomanPSMT"/>
          <w:color w:val="000000"/>
          <w:szCs w:val="26"/>
        </w:rPr>
        <w:t xml:space="preserve">Gõ lệnh </w:t>
      </w:r>
      <w:r w:rsidRPr="0055456B">
        <w:rPr>
          <w:rFonts w:ascii="TimesNewRomanPSMT" w:hAnsi="TimesNewRomanPSMT"/>
          <w:b/>
          <w:i/>
          <w:color w:val="000000"/>
          <w:szCs w:val="26"/>
        </w:rPr>
        <w:t>java HelloWorld</w:t>
      </w:r>
      <w:r>
        <w:rPr>
          <w:rFonts w:ascii="TimesNewRomanPSMT" w:hAnsi="TimesNewRomanPSMT"/>
          <w:color w:val="000000"/>
          <w:szCs w:val="26"/>
        </w:rPr>
        <w:t xml:space="preserve"> (chú ý không gõ phần mở rộng) để chạy chương trình HelloWorld.</w:t>
      </w:r>
    </w:p>
    <w:p w:rsidR="00E0326B" w:rsidRPr="00E53C10" w:rsidRDefault="00E0326B" w:rsidP="007B19E2">
      <w:r w:rsidRPr="00E0326B">
        <w:rPr>
          <w:rFonts w:ascii="TimesNewRomanPSMT" w:hAnsi="TimesNewRomanPSMT"/>
          <w:color w:val="000000"/>
          <w:szCs w:val="26"/>
        </w:rPr>
        <w:t>Sau khi thông dịch và chạy ta nhận được</w:t>
      </w:r>
      <w:r w:rsidR="00D347CE">
        <w:rPr>
          <w:rFonts w:ascii="TimesNewRomanPSMT" w:hAnsi="TimesNewRomanPSMT"/>
          <w:color w:val="000000"/>
          <w:szCs w:val="26"/>
        </w:rPr>
        <w:t xml:space="preserve"> kết quả.</w:t>
      </w:r>
    </w:p>
    <w:p w:rsidR="0010416E" w:rsidRDefault="00BC14C8" w:rsidP="00594F6E">
      <w:pPr>
        <w:pStyle w:val="Heading3"/>
        <w:numPr>
          <w:ilvl w:val="2"/>
          <w:numId w:val="8"/>
        </w:numPr>
        <w:rPr>
          <w:lang w:val="it-IT"/>
        </w:rPr>
      </w:pPr>
      <w:bookmarkStart w:id="7" w:name="_Toc436137897"/>
      <w:r w:rsidRPr="004D37A5">
        <w:rPr>
          <w:lang w:val="it-IT"/>
        </w:rPr>
        <w:t>Công cụ và môi trường lập trình</w:t>
      </w:r>
      <w:bookmarkEnd w:id="7"/>
    </w:p>
    <w:p w:rsidR="00AE2AD3" w:rsidRDefault="00AE2AD3" w:rsidP="00AE2AD3">
      <w:pPr>
        <w:rPr>
          <w:lang w:val="it-IT"/>
        </w:rPr>
      </w:pPr>
      <w:r>
        <w:rPr>
          <w:lang w:val="it-IT"/>
        </w:rPr>
        <w:t>Để làm việc với lập trình Java, chúng ta có rất nhiều IDE khác nhau. Trong khuôn khổ tài liệu này, chúng ta sẽ cùng sử dụng Netbeans.</w:t>
      </w:r>
    </w:p>
    <w:p w:rsidR="00AE2AD3" w:rsidRPr="00AE2AD3" w:rsidRDefault="00AE2AD3" w:rsidP="00AE2AD3">
      <w:pPr>
        <w:rPr>
          <w:lang w:val="it-IT"/>
        </w:rPr>
      </w:pPr>
      <w:r>
        <w:rPr>
          <w:lang w:val="it-IT"/>
        </w:rPr>
        <w:t xml:space="preserve">Để tải và cài đặt Netbeans, ta có thể truy cập qua địa chỉ website dưới đây: </w:t>
      </w:r>
      <w:r w:rsidRPr="00AE2AD3">
        <w:rPr>
          <w:lang w:val="it-IT"/>
        </w:rPr>
        <w:t>https://netbeans.org/downloads/</w:t>
      </w:r>
    </w:p>
    <w:p w:rsidR="00577F43" w:rsidRPr="00577F43" w:rsidRDefault="00F727BD" w:rsidP="00594F6E">
      <w:pPr>
        <w:pStyle w:val="Heading2"/>
        <w:numPr>
          <w:ilvl w:val="1"/>
          <w:numId w:val="8"/>
        </w:numPr>
        <w:rPr>
          <w:lang w:val="it-IT"/>
        </w:rPr>
      </w:pPr>
      <w:bookmarkStart w:id="8" w:name="_Toc436137898"/>
      <w:r w:rsidRPr="003277AA">
        <w:rPr>
          <w:lang w:val="it-IT"/>
        </w:rPr>
        <w:t>Biến và cách sử dụng biến</w:t>
      </w:r>
      <w:bookmarkEnd w:id="8"/>
    </w:p>
    <w:p w:rsidR="006049B7" w:rsidRDefault="006049B7" w:rsidP="007B19E2">
      <w:pPr>
        <w:jc w:val="center"/>
        <w:rPr>
          <w:rFonts w:eastAsia="Times New Roman"/>
        </w:rPr>
      </w:pPr>
    </w:p>
    <w:p w:rsidR="00576532" w:rsidRDefault="00576532" w:rsidP="007B19E2">
      <w:pPr>
        <w:jc w:val="center"/>
        <w:rPr>
          <w:rFonts w:eastAsia="Times New Roman"/>
        </w:rPr>
      </w:pPr>
      <w:r>
        <w:rPr>
          <w:rFonts w:eastAsia="Times New Roman"/>
          <w:noProof/>
        </w:rPr>
        <w:drawing>
          <wp:inline distT="0" distB="0" distL="0" distR="0">
            <wp:extent cx="2619375" cy="1499544"/>
            <wp:effectExtent l="19050" t="0" r="9525" b="0"/>
            <wp:docPr id="4" name="Picture 4" descr="Variabl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able-in-Java"/>
                    <pic:cNvPicPr>
                      <a:picLocks noChangeAspect="1" noChangeArrowheads="1"/>
                    </pic:cNvPicPr>
                  </pic:nvPicPr>
                  <pic:blipFill>
                    <a:blip r:embed="rId10"/>
                    <a:srcRect/>
                    <a:stretch>
                      <a:fillRect/>
                    </a:stretch>
                  </pic:blipFill>
                  <pic:spPr bwMode="auto">
                    <a:xfrm>
                      <a:off x="0" y="0"/>
                      <a:ext cx="2619375" cy="1499544"/>
                    </a:xfrm>
                    <a:prstGeom prst="rect">
                      <a:avLst/>
                    </a:prstGeom>
                    <a:noFill/>
                    <a:ln w="9525">
                      <a:noFill/>
                      <a:miter lim="800000"/>
                      <a:headEnd/>
                      <a:tailEnd/>
                    </a:ln>
                  </pic:spPr>
                </pic:pic>
              </a:graphicData>
            </a:graphic>
          </wp:inline>
        </w:drawing>
      </w:r>
    </w:p>
    <w:p w:rsidR="007B4743" w:rsidRPr="007B4743" w:rsidRDefault="007B4743" w:rsidP="007B19E2"/>
    <w:p w:rsidR="00007C13" w:rsidRPr="00007C13" w:rsidRDefault="00FB4A24" w:rsidP="00594F6E">
      <w:pPr>
        <w:pStyle w:val="Heading3"/>
        <w:numPr>
          <w:ilvl w:val="2"/>
          <w:numId w:val="8"/>
        </w:numPr>
        <w:rPr>
          <w:lang w:val="it-IT"/>
        </w:rPr>
      </w:pPr>
      <w:bookmarkStart w:id="9" w:name="_Toc436137899"/>
      <w:r w:rsidRPr="00944DA0">
        <w:rPr>
          <w:lang w:val="it-IT"/>
        </w:rPr>
        <w:t>Định nghĩa</w:t>
      </w:r>
      <w:bookmarkEnd w:id="9"/>
    </w:p>
    <w:p w:rsidR="007B4743" w:rsidRPr="007B4743" w:rsidRDefault="007B4743" w:rsidP="007B19E2">
      <w:pPr>
        <w:rPr>
          <w:lang w:val="it-IT"/>
        </w:rPr>
      </w:pPr>
      <w:r w:rsidRPr="007B4743">
        <w:rPr>
          <w:lang w:val="it-IT"/>
        </w:rPr>
        <w:t>Biến là vùng nhớ dùng để lưu trữ các giá trị của chương trình</w:t>
      </w:r>
    </w:p>
    <w:p w:rsidR="007B4743" w:rsidRPr="007B4743" w:rsidRDefault="007B4743" w:rsidP="007B19E2">
      <w:pPr>
        <w:rPr>
          <w:shd w:val="clear" w:color="auto" w:fill="FFFFFF"/>
        </w:rPr>
      </w:pPr>
      <w:r w:rsidRPr="007B4743">
        <w:rPr>
          <w:shd w:val="clear" w:color="auto" w:fill="FFFFFF"/>
        </w:rPr>
        <w:t>Mỗi biến gắn liền với một kiểu dữ liệu và một định danh duy nhất gọi là tên biến.</w:t>
      </w:r>
    </w:p>
    <w:p w:rsidR="00C36595" w:rsidRPr="00C36595" w:rsidRDefault="007B4743" w:rsidP="007B19E2">
      <w:r w:rsidRPr="00C36595">
        <w:rPr>
          <w:shd w:val="clear" w:color="auto" w:fill="FFFFFF"/>
        </w:rPr>
        <w:t>Tên biến thông thường là một chuỗi các ký tự (Unicode), ký số.</w:t>
      </w:r>
    </w:p>
    <w:p w:rsidR="00054B10" w:rsidRPr="00054B10" w:rsidRDefault="007B4743" w:rsidP="007B19E2">
      <w:r w:rsidRPr="00C36595">
        <w:rPr>
          <w:shd w:val="clear" w:color="auto" w:fill="FFFFFF"/>
        </w:rPr>
        <w:lastRenderedPageBreak/>
        <w:t>Tên biến phải bắt đầu bằng một chữ cái hoặc một dấu gạch dưới</w:t>
      </w:r>
      <w:r w:rsidR="00054B10">
        <w:rPr>
          <w:shd w:val="clear" w:color="auto" w:fill="FFFFFF"/>
        </w:rPr>
        <w:t xml:space="preserve"> “_”</w:t>
      </w:r>
      <w:r w:rsidRPr="00C36595">
        <w:rPr>
          <w:shd w:val="clear" w:color="auto" w:fill="FFFFFF"/>
        </w:rPr>
        <w:t xml:space="preserve"> hay dấ</w:t>
      </w:r>
      <w:r w:rsidR="00C36595">
        <w:rPr>
          <w:shd w:val="clear" w:color="auto" w:fill="FFFFFF"/>
        </w:rPr>
        <w:t xml:space="preserve">u </w:t>
      </w:r>
      <w:r w:rsidRPr="00C36595">
        <w:rPr>
          <w:shd w:val="clear" w:color="auto" w:fill="FFFFFF"/>
        </w:rPr>
        <w:t>dollar</w:t>
      </w:r>
      <w:r w:rsidR="00054B10">
        <w:rPr>
          <w:shd w:val="clear" w:color="auto" w:fill="FFFFFF"/>
        </w:rPr>
        <w:t xml:space="preserve"> “$”.</w:t>
      </w:r>
    </w:p>
    <w:p w:rsidR="000D6F0A" w:rsidRPr="000D6F0A" w:rsidRDefault="007B4743" w:rsidP="007B19E2">
      <w:r w:rsidRPr="00C36595">
        <w:rPr>
          <w:shd w:val="clear" w:color="auto" w:fill="FFFFFF"/>
        </w:rPr>
        <w:t>Tên biến không có khoảng trắng ở giữa tên.</w:t>
      </w:r>
    </w:p>
    <w:p w:rsidR="00DB2624" w:rsidRPr="00DB2624" w:rsidRDefault="007B4743" w:rsidP="007B19E2">
      <w:r w:rsidRPr="00C36595">
        <w:rPr>
          <w:shd w:val="clear" w:color="auto" w:fill="FFFFFF"/>
        </w:rPr>
        <w:t>Trong</w:t>
      </w:r>
      <w:r w:rsidRPr="00C36595">
        <w:rPr>
          <w:rStyle w:val="apple-converted-space"/>
          <w:color w:val="616161"/>
          <w:sz w:val="21"/>
          <w:szCs w:val="21"/>
          <w:shd w:val="clear" w:color="auto" w:fill="FFFFFF"/>
        </w:rPr>
        <w:t> </w:t>
      </w:r>
      <w:r w:rsidR="000D6F0A">
        <w:rPr>
          <w:shd w:val="clear" w:color="auto" w:fill="FFFFFF"/>
        </w:rPr>
        <w:t>Java</w:t>
      </w:r>
      <w:r w:rsidRPr="00C36595">
        <w:rPr>
          <w:shd w:val="clear" w:color="auto" w:fill="FFFFFF"/>
        </w:rPr>
        <w:t>, biến có thể được khai báo ở bất kỳ nơi đâu trong chương trình.</w:t>
      </w:r>
    </w:p>
    <w:p w:rsidR="0032425E" w:rsidRDefault="007B4743" w:rsidP="007B19E2">
      <w:pPr>
        <w:rPr>
          <w:shd w:val="clear" w:color="auto" w:fill="FFFFFF"/>
        </w:rPr>
      </w:pPr>
      <w:r w:rsidRPr="00C36595">
        <w:rPr>
          <w:shd w:val="clear" w:color="auto" w:fill="FFFFFF"/>
        </w:rPr>
        <w:t>Tên biến không được trùng với các từ khóa trong Java. (Ví dụ từ</w:t>
      </w:r>
      <w:r w:rsidR="00DB2624">
        <w:rPr>
          <w:shd w:val="clear" w:color="auto" w:fill="FFFFFF"/>
        </w:rPr>
        <w:t xml:space="preserve"> khóa</w:t>
      </w:r>
      <w:r w:rsidRPr="00C36595">
        <w:rPr>
          <w:shd w:val="clear" w:color="auto" w:fill="FFFFFF"/>
        </w:rPr>
        <w:t>:</w:t>
      </w:r>
      <w:r w:rsidR="0032425E">
        <w:rPr>
          <w:i/>
          <w:shd w:val="clear" w:color="auto" w:fill="FFFFFF"/>
        </w:rPr>
        <w:t xml:space="preserve"> if, else, while, do, case, switch, int, float,...</w:t>
      </w:r>
      <w:r w:rsidRPr="00C36595">
        <w:rPr>
          <w:shd w:val="clear" w:color="auto" w:fill="FFFFFF"/>
        </w:rPr>
        <w:t>)</w:t>
      </w:r>
    </w:p>
    <w:p w:rsidR="00336B16" w:rsidRPr="0032425E" w:rsidRDefault="00336B16" w:rsidP="007B19E2"/>
    <w:p w:rsidR="00163E2B" w:rsidRDefault="007B4743" w:rsidP="007B19E2">
      <w:pPr>
        <w:rPr>
          <w:b/>
          <w:i/>
          <w:shd w:val="clear" w:color="auto" w:fill="FFFFFF"/>
        </w:rPr>
      </w:pPr>
      <w:r w:rsidRPr="00D63BF1">
        <w:rPr>
          <w:b/>
          <w:i/>
          <w:shd w:val="clear" w:color="auto" w:fill="FFFFFF"/>
        </w:rPr>
        <w:t>Ví dụ:</w:t>
      </w:r>
    </w:p>
    <w:p w:rsidR="0017263E" w:rsidRPr="0017263E" w:rsidRDefault="007B4743" w:rsidP="007B19E2">
      <w:pPr>
        <w:rPr>
          <w:b/>
          <w:i/>
        </w:rPr>
      </w:pPr>
      <w:r w:rsidRPr="00163E2B">
        <w:rPr>
          <w:shd w:val="clear" w:color="auto" w:fill="FFFFFF"/>
        </w:rPr>
        <w:t xml:space="preserve">Tên biến đúng: </w:t>
      </w:r>
      <w:r w:rsidRPr="00D341E4">
        <w:rPr>
          <w:b/>
          <w:i/>
          <w:shd w:val="clear" w:color="auto" w:fill="FFFFFF"/>
        </w:rPr>
        <w:t>a , _a, A, _b, _B, $d, hoTen, _giaTri, sinhVien1, sinhVien2</w:t>
      </w:r>
      <w:r w:rsidR="0017263E">
        <w:rPr>
          <w:shd w:val="clear" w:color="auto" w:fill="FFFFFF"/>
        </w:rPr>
        <w:t>.</w:t>
      </w:r>
    </w:p>
    <w:p w:rsidR="00927B7C" w:rsidRPr="002F7E64" w:rsidRDefault="007B4743" w:rsidP="007B19E2">
      <w:pPr>
        <w:rPr>
          <w:b/>
          <w:i/>
        </w:rPr>
      </w:pPr>
      <w:r w:rsidRPr="00163E2B">
        <w:rPr>
          <w:shd w:val="clear" w:color="auto" w:fill="FFFFFF"/>
        </w:rPr>
        <w:t xml:space="preserve">Tên biến sai: </w:t>
      </w:r>
      <w:r w:rsidRPr="00390070">
        <w:rPr>
          <w:b/>
          <w:i/>
          <w:shd w:val="clear" w:color="auto" w:fill="FFFFFF"/>
        </w:rPr>
        <w:t>5a , hoc sinh, 1gia tri, if, tr</w:t>
      </w:r>
      <w:r w:rsidR="002F7E64">
        <w:rPr>
          <w:b/>
          <w:i/>
          <w:shd w:val="clear" w:color="auto" w:fill="FFFFFF"/>
        </w:rPr>
        <w:t>y</w:t>
      </w:r>
    </w:p>
    <w:p w:rsidR="0020165B" w:rsidRDefault="0020165B" w:rsidP="007B19E2">
      <w:pPr>
        <w:rPr>
          <w:shd w:val="clear" w:color="auto" w:fill="FFFFFF"/>
        </w:rPr>
      </w:pPr>
      <w:r w:rsidRPr="0020165B">
        <w:rPr>
          <w:b/>
          <w:shd w:val="clear" w:color="auto" w:fill="FFFFFF"/>
        </w:rPr>
        <w:t>Lưu ý</w:t>
      </w:r>
      <w:r w:rsidRPr="0020165B">
        <w:rPr>
          <w:shd w:val="clear" w:color="auto" w:fill="FFFFFF"/>
        </w:rPr>
        <w:t>: Trong Java phân biệt chữ hoa chữ thường, vì vậy chúng ta cần lưu ý khi đặt tên cho các biễn, các đối tương dữ liệu cũng như các xử lý trong chương trình</w:t>
      </w:r>
    </w:p>
    <w:p w:rsidR="003D6086" w:rsidRPr="003D6086" w:rsidRDefault="006E07B4" w:rsidP="00594F6E">
      <w:pPr>
        <w:pStyle w:val="Heading3"/>
        <w:numPr>
          <w:ilvl w:val="2"/>
          <w:numId w:val="8"/>
        </w:numPr>
      </w:pPr>
      <w:bookmarkStart w:id="10" w:name="_Toc436137900"/>
      <w:r w:rsidRPr="006C3433">
        <w:t xml:space="preserve">Khai báo biến trong </w:t>
      </w:r>
      <w:r w:rsidR="006C3433">
        <w:t>Java</w:t>
      </w:r>
      <w:bookmarkEnd w:id="10"/>
    </w:p>
    <w:p w:rsidR="00280270" w:rsidRDefault="00280270" w:rsidP="007B19E2">
      <w:pPr>
        <w:rPr>
          <w:b/>
          <w:i/>
        </w:rPr>
      </w:pPr>
      <w:r w:rsidRPr="00280270">
        <w:t xml:space="preserve">Cấu trúc câu lệnh khai báo biến trong java như sau: </w:t>
      </w:r>
      <w:r w:rsidRPr="00280270">
        <w:rPr>
          <w:b/>
          <w:i/>
        </w:rPr>
        <w:t>[Kiểu dữ liệu] [tên biến];</w:t>
      </w:r>
    </w:p>
    <w:p w:rsidR="00DD2C59" w:rsidRPr="005E04BB" w:rsidRDefault="00DD2C59" w:rsidP="007B19E2">
      <w:pPr>
        <w:rPr>
          <w:b/>
          <w:i/>
          <w:sz w:val="14"/>
        </w:rPr>
      </w:pPr>
    </w:p>
    <w:p w:rsidR="00310A6A" w:rsidRPr="005D69C0" w:rsidRDefault="00310A6A" w:rsidP="00F0714C">
      <w:pPr>
        <w:pStyle w:val="Comment"/>
      </w:pPr>
      <w:r w:rsidRPr="005D69C0">
        <w:t>// Khái báo biến có tên là “giaTri”, kiểu dữ liệu là int – kiểu số nguyên.</w:t>
      </w:r>
    </w:p>
    <w:p w:rsidR="0001710E" w:rsidRPr="0001710E" w:rsidRDefault="00310A6A" w:rsidP="00C82A64">
      <w:pPr>
        <w:pStyle w:val="NoSpacing"/>
      </w:pPr>
      <w:r w:rsidRPr="0001710E">
        <w:t xml:space="preserve">int giaTri; </w:t>
      </w:r>
    </w:p>
    <w:p w:rsidR="00310A6A" w:rsidRPr="005D69C0" w:rsidRDefault="00310A6A" w:rsidP="00F0714C">
      <w:pPr>
        <w:pStyle w:val="Comment"/>
      </w:pPr>
      <w:r w:rsidRPr="005D69C0">
        <w:t>//Khai báo biến có tên là “hoTen”, kiểu dữ liệu là String – Là một chuỗi ký tự.</w:t>
      </w:r>
    </w:p>
    <w:p w:rsidR="00310A6A" w:rsidRDefault="00310A6A" w:rsidP="00C82A64">
      <w:pPr>
        <w:pStyle w:val="NoSpacing"/>
      </w:pPr>
      <w:r w:rsidRPr="005D69C0">
        <w:t>String hoTen;</w:t>
      </w:r>
    </w:p>
    <w:p w:rsidR="00875270" w:rsidRPr="005D69C0" w:rsidRDefault="00875270" w:rsidP="007B19E2">
      <w:pPr>
        <w:pStyle w:val="NoSpacing"/>
        <w:spacing w:line="360" w:lineRule="auto"/>
      </w:pPr>
    </w:p>
    <w:p w:rsidR="00552BFD" w:rsidRDefault="00280270" w:rsidP="007B19E2">
      <w:r w:rsidRPr="00280270">
        <w:t>Ngoài ra còn có thêm từ khóa (</w:t>
      </w:r>
      <w:r w:rsidRPr="00550E1E">
        <w:rPr>
          <w:b/>
          <w:i/>
        </w:rPr>
        <w:t>public</w:t>
      </w:r>
      <w:r w:rsidRPr="00280270">
        <w:t xml:space="preserve">, </w:t>
      </w:r>
      <w:r w:rsidRPr="00550E1E">
        <w:rPr>
          <w:b/>
          <w:i/>
        </w:rPr>
        <w:t>private</w:t>
      </w:r>
      <w:r w:rsidRPr="00280270">
        <w:t>, ….) trước dòng khai báo biến (vd: private String hoTen), phần này mình sẽ nói khi chúng ta sang phần hướng đối tượng trong Java.</w:t>
      </w:r>
    </w:p>
    <w:p w:rsidR="00280270" w:rsidRPr="00280270" w:rsidRDefault="00280270" w:rsidP="007B19E2">
      <w:r w:rsidRPr="00280270">
        <w:t>Để gán giá trị cho biến ta chỉ việc dùng cú pháp Tên biến = giá trị, hoặc gán ngay trong quá trình khai báo ví dụ:</w:t>
      </w:r>
    </w:p>
    <w:p w:rsidR="00280270" w:rsidRPr="00EC3D51" w:rsidRDefault="00280270" w:rsidP="00B92D4C">
      <w:pPr>
        <w:pStyle w:val="NoSpacing"/>
      </w:pPr>
      <w:r w:rsidRPr="00EC3D51">
        <w:t>int giaTri;</w:t>
      </w:r>
    </w:p>
    <w:p w:rsidR="00280270" w:rsidRPr="00280270" w:rsidRDefault="00280270" w:rsidP="00B92D4C">
      <w:pPr>
        <w:pStyle w:val="NoSpacing"/>
      </w:pPr>
      <w:r w:rsidRPr="00280270">
        <w:t>giaTri = 5;</w:t>
      </w:r>
    </w:p>
    <w:p w:rsidR="00280270" w:rsidRPr="004115B4" w:rsidRDefault="00BE29DC" w:rsidP="00AA75D0">
      <w:r w:rsidRPr="004115B4">
        <w:t>h</w:t>
      </w:r>
      <w:r w:rsidR="00280270" w:rsidRPr="004115B4">
        <w:t>oặc</w:t>
      </w:r>
    </w:p>
    <w:p w:rsidR="00280270" w:rsidRPr="00280270" w:rsidRDefault="00280270" w:rsidP="00B92D4C">
      <w:pPr>
        <w:pStyle w:val="NoSpacing"/>
      </w:pPr>
      <w:r w:rsidRPr="00280270">
        <w:t>int giaTri = 5;</w:t>
      </w:r>
    </w:p>
    <w:p w:rsidR="00280270" w:rsidRPr="00280270" w:rsidRDefault="00280270" w:rsidP="007B19E2">
      <w:r w:rsidRPr="00280270">
        <w:t>Để in một chuỗi văn bản hoặc giá trị ra màn hình Console ta dùng lệnh dạng như sau:</w:t>
      </w:r>
    </w:p>
    <w:p w:rsidR="00280270" w:rsidRPr="009E4FE0" w:rsidRDefault="00280270" w:rsidP="00D83123">
      <w:pPr>
        <w:pStyle w:val="NoSpacing"/>
      </w:pPr>
      <w:r w:rsidRPr="009E4FE0">
        <w:lastRenderedPageBreak/>
        <w:t>System.out.print(“Giá trị của biến là: ”+ giaTri1 + giaTri2);</w:t>
      </w:r>
    </w:p>
    <w:p w:rsidR="00576532" w:rsidRPr="00E3692F" w:rsidRDefault="00280270" w:rsidP="00D83123">
      <w:pPr>
        <w:pStyle w:val="NoSpacing"/>
      </w:pPr>
      <w:r w:rsidRPr="00E3692F">
        <w:t>//  giaTri1 và giaTri2 là 2 biến đã khai báo và gán giá trị.</w:t>
      </w:r>
    </w:p>
    <w:p w:rsidR="00DB4A32" w:rsidRPr="00DB4A32" w:rsidRDefault="00F727BD" w:rsidP="00594F6E">
      <w:pPr>
        <w:pStyle w:val="Heading2"/>
        <w:numPr>
          <w:ilvl w:val="1"/>
          <w:numId w:val="8"/>
        </w:numPr>
        <w:rPr>
          <w:lang w:val="it-IT"/>
        </w:rPr>
      </w:pPr>
      <w:bookmarkStart w:id="11" w:name="_Toc436137901"/>
      <w:r w:rsidRPr="009E6051">
        <w:rPr>
          <w:lang w:val="it-IT"/>
        </w:rPr>
        <w:t>Các kiểu dữ liệu cơ sở</w:t>
      </w:r>
      <w:bookmarkEnd w:id="11"/>
    </w:p>
    <w:p w:rsidR="00D42D43" w:rsidRDefault="00D42D43" w:rsidP="00594F6E">
      <w:pPr>
        <w:pStyle w:val="Heading3"/>
        <w:numPr>
          <w:ilvl w:val="2"/>
          <w:numId w:val="8"/>
        </w:numPr>
        <w:rPr>
          <w:lang w:val="it-IT"/>
        </w:rPr>
      </w:pPr>
      <w:bookmarkStart w:id="12" w:name="_Toc436137902"/>
      <w:r w:rsidRPr="009E6051">
        <w:rPr>
          <w:lang w:val="it-IT"/>
        </w:rPr>
        <w:t>Kiểu số nguyên</w:t>
      </w:r>
      <w:bookmarkEnd w:id="12"/>
    </w:p>
    <w:p w:rsidR="00BA6B92" w:rsidRPr="00BA6B92" w:rsidRDefault="00BA6B92" w:rsidP="007B19E2">
      <w:pPr>
        <w:rPr>
          <w:lang w:val="it-IT"/>
        </w:rPr>
      </w:pPr>
      <w:r>
        <w:rPr>
          <w:noProof/>
        </w:rPr>
        <w:drawing>
          <wp:inline distT="0" distB="0" distL="0" distR="0">
            <wp:extent cx="5419725" cy="16002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5419725" cy="1600200"/>
                    </a:xfrm>
                    <a:prstGeom prst="rect">
                      <a:avLst/>
                    </a:prstGeom>
                    <a:noFill/>
                    <a:ln w="9525">
                      <a:noFill/>
                      <a:miter lim="800000"/>
                      <a:headEnd/>
                      <a:tailEnd/>
                    </a:ln>
                  </pic:spPr>
                </pic:pic>
              </a:graphicData>
            </a:graphic>
          </wp:inline>
        </w:drawing>
      </w:r>
    </w:p>
    <w:p w:rsidR="00D42D43" w:rsidRDefault="00D42D43" w:rsidP="00594F6E">
      <w:pPr>
        <w:pStyle w:val="Heading3"/>
        <w:numPr>
          <w:ilvl w:val="2"/>
          <w:numId w:val="8"/>
        </w:numPr>
        <w:rPr>
          <w:lang w:val="it-IT"/>
        </w:rPr>
      </w:pPr>
      <w:bookmarkStart w:id="13" w:name="_Toc436137903"/>
      <w:r w:rsidRPr="00F103CE">
        <w:rPr>
          <w:lang w:val="it-IT"/>
        </w:rPr>
        <w:t>Kiểu dấu chấm động</w:t>
      </w:r>
      <w:bookmarkEnd w:id="13"/>
    </w:p>
    <w:p w:rsidR="00814389" w:rsidRPr="00814389" w:rsidRDefault="00814389" w:rsidP="007B19E2">
      <w:pPr>
        <w:pStyle w:val="ListParagraph"/>
        <w:ind w:left="1584" w:firstLine="0"/>
        <w:rPr>
          <w:lang w:val="it-IT"/>
        </w:rPr>
      </w:pPr>
    </w:p>
    <w:p w:rsidR="00BA6B92" w:rsidRPr="00BA6B92" w:rsidRDefault="00BA6B92" w:rsidP="007B19E2">
      <w:pPr>
        <w:rPr>
          <w:lang w:val="it-IT"/>
        </w:rPr>
      </w:pPr>
      <w:r>
        <w:rPr>
          <w:noProof/>
        </w:rPr>
        <w:drawing>
          <wp:inline distT="0" distB="0" distL="0" distR="0">
            <wp:extent cx="5438775" cy="16002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a:stretch>
                      <a:fillRect/>
                    </a:stretch>
                  </pic:blipFill>
                  <pic:spPr bwMode="auto">
                    <a:xfrm>
                      <a:off x="0" y="0"/>
                      <a:ext cx="5438775" cy="1600200"/>
                    </a:xfrm>
                    <a:prstGeom prst="rect">
                      <a:avLst/>
                    </a:prstGeom>
                    <a:noFill/>
                    <a:ln w="9525">
                      <a:noFill/>
                      <a:miter lim="800000"/>
                      <a:headEnd/>
                      <a:tailEnd/>
                    </a:ln>
                  </pic:spPr>
                </pic:pic>
              </a:graphicData>
            </a:graphic>
          </wp:inline>
        </w:drawing>
      </w:r>
    </w:p>
    <w:p w:rsidR="00D42D43" w:rsidRDefault="00D42D43" w:rsidP="00594F6E">
      <w:pPr>
        <w:pStyle w:val="Heading3"/>
        <w:numPr>
          <w:ilvl w:val="2"/>
          <w:numId w:val="8"/>
        </w:numPr>
        <w:rPr>
          <w:lang w:val="it-IT"/>
        </w:rPr>
      </w:pPr>
      <w:bookmarkStart w:id="14" w:name="_Toc436137904"/>
      <w:r w:rsidRPr="00EB7A35">
        <w:rPr>
          <w:lang w:val="it-IT"/>
        </w:rPr>
        <w:t>Kiểu ký tự</w:t>
      </w:r>
      <w:bookmarkEnd w:id="14"/>
    </w:p>
    <w:p w:rsidR="00BA7BEC" w:rsidRDefault="00BA7BEC" w:rsidP="007B19E2">
      <w:pPr>
        <w:rPr>
          <w:lang w:val="it-IT"/>
        </w:rPr>
      </w:pPr>
      <w:r>
        <w:rPr>
          <w:noProof/>
        </w:rPr>
        <w:drawing>
          <wp:inline distT="0" distB="0" distL="0" distR="0">
            <wp:extent cx="5438775" cy="838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438775" cy="838200"/>
                    </a:xfrm>
                    <a:prstGeom prst="rect">
                      <a:avLst/>
                    </a:prstGeom>
                    <a:noFill/>
                    <a:ln w="9525">
                      <a:noFill/>
                      <a:miter lim="800000"/>
                      <a:headEnd/>
                      <a:tailEnd/>
                    </a:ln>
                  </pic:spPr>
                </pic:pic>
              </a:graphicData>
            </a:graphic>
          </wp:inline>
        </w:drawing>
      </w:r>
    </w:p>
    <w:p w:rsidR="007E7EFE" w:rsidRPr="00BA7BEC" w:rsidRDefault="007E7EFE" w:rsidP="007B19E2">
      <w:pPr>
        <w:rPr>
          <w:lang w:val="it-IT"/>
        </w:rPr>
      </w:pPr>
    </w:p>
    <w:p w:rsidR="001A274D" w:rsidRPr="007E7EFE" w:rsidRDefault="00D42D43" w:rsidP="00594F6E">
      <w:pPr>
        <w:pStyle w:val="Heading3"/>
        <w:numPr>
          <w:ilvl w:val="2"/>
          <w:numId w:val="8"/>
        </w:numPr>
        <w:rPr>
          <w:lang w:val="it-IT"/>
        </w:rPr>
      </w:pPr>
      <w:bookmarkStart w:id="15" w:name="_Toc436137905"/>
      <w:r w:rsidRPr="00124F3D">
        <w:rPr>
          <w:lang w:val="it-IT"/>
        </w:rPr>
        <w:lastRenderedPageBreak/>
        <w:t>Kiểu logic (Boolean)</w:t>
      </w:r>
      <w:bookmarkEnd w:id="15"/>
    </w:p>
    <w:p w:rsidR="00AB2927" w:rsidRPr="007E7EFE" w:rsidRDefault="001A274D" w:rsidP="007E7EFE">
      <w:pPr>
        <w:rPr>
          <w:lang w:val="it-IT"/>
        </w:rPr>
      </w:pPr>
      <w:r>
        <w:rPr>
          <w:noProof/>
        </w:rPr>
        <w:drawing>
          <wp:inline distT="0" distB="0" distL="0" distR="0">
            <wp:extent cx="5400675" cy="5715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5400675" cy="571500"/>
                    </a:xfrm>
                    <a:prstGeom prst="rect">
                      <a:avLst/>
                    </a:prstGeom>
                    <a:noFill/>
                    <a:ln w="9525">
                      <a:noFill/>
                      <a:miter lim="800000"/>
                      <a:headEnd/>
                      <a:tailEnd/>
                    </a:ln>
                  </pic:spPr>
                </pic:pic>
              </a:graphicData>
            </a:graphic>
          </wp:inline>
        </w:drawing>
      </w:r>
    </w:p>
    <w:p w:rsidR="00FE3FF4" w:rsidRPr="007E7EFE" w:rsidRDefault="00F06654" w:rsidP="00594F6E">
      <w:pPr>
        <w:pStyle w:val="Heading2"/>
        <w:numPr>
          <w:ilvl w:val="1"/>
          <w:numId w:val="8"/>
        </w:numPr>
        <w:rPr>
          <w:lang w:val="it-IT"/>
        </w:rPr>
      </w:pPr>
      <w:bookmarkStart w:id="16" w:name="_Toc436137906"/>
      <w:r w:rsidRPr="00AE355D">
        <w:rPr>
          <w:lang w:val="it-IT"/>
        </w:rPr>
        <w:t>Hằng</w:t>
      </w:r>
      <w:bookmarkEnd w:id="16"/>
    </w:p>
    <w:p w:rsidR="00F20CF5" w:rsidRPr="00F20CF5" w:rsidRDefault="00F20CF5" w:rsidP="007B19E2">
      <w:pPr>
        <w:rPr>
          <w:lang w:val="it-IT"/>
        </w:rPr>
      </w:pPr>
      <w:r w:rsidRPr="00F20CF5">
        <w:rPr>
          <w:lang w:val="it-IT"/>
        </w:rPr>
        <w:t>Hằng là một giá trị thực được sử dụng trong chương trình, được biểu diễn như chính nó chứ không là một giá trị của một biến hay một kết quả của một biểu thức.</w:t>
      </w:r>
    </w:p>
    <w:p w:rsidR="00F47BE7" w:rsidRPr="00F73434" w:rsidRDefault="00A9354D" w:rsidP="00B81D15">
      <w:pPr>
        <w:rPr>
          <w:i/>
          <w:lang w:val="it-IT"/>
        </w:rPr>
      </w:pPr>
      <w:r>
        <w:rPr>
          <w:lang w:val="it-IT"/>
        </w:rPr>
        <w:t xml:space="preserve">Ví dụ: </w:t>
      </w:r>
      <w:r w:rsidR="00F20CF5" w:rsidRPr="00F73434">
        <w:rPr>
          <w:i/>
          <w:lang w:val="it-IT"/>
        </w:rPr>
        <w:t>Các giá trị sau có thể coi là một hằng: 3.1415 thay cho số Pi, số 65 được coi là tuổi về hưu.</w:t>
      </w:r>
    </w:p>
    <w:p w:rsidR="00016F01" w:rsidRPr="00FA4DC0" w:rsidRDefault="00F727BD" w:rsidP="00594F6E">
      <w:pPr>
        <w:pStyle w:val="Heading2"/>
        <w:numPr>
          <w:ilvl w:val="1"/>
          <w:numId w:val="8"/>
        </w:numPr>
        <w:rPr>
          <w:lang w:val="it-IT"/>
        </w:rPr>
      </w:pPr>
      <w:bookmarkStart w:id="17" w:name="_Toc436137907"/>
      <w:r w:rsidRPr="00C0600E">
        <w:rPr>
          <w:lang w:val="it-IT"/>
        </w:rPr>
        <w:t>Lệnh và khối lệnh</w:t>
      </w:r>
      <w:bookmarkEnd w:id="17"/>
    </w:p>
    <w:p w:rsidR="00FA4DC0" w:rsidRPr="0045565B" w:rsidRDefault="009B7C5E" w:rsidP="00594F6E">
      <w:pPr>
        <w:pStyle w:val="Heading3"/>
        <w:numPr>
          <w:ilvl w:val="2"/>
          <w:numId w:val="8"/>
        </w:numPr>
        <w:rPr>
          <w:lang w:val="it-IT"/>
        </w:rPr>
      </w:pPr>
      <w:bookmarkStart w:id="18" w:name="_Toc436137908"/>
      <w:r>
        <w:rPr>
          <w:lang w:val="it-IT"/>
        </w:rPr>
        <w:t>Khái niệm</w:t>
      </w:r>
      <w:bookmarkEnd w:id="18"/>
    </w:p>
    <w:p w:rsidR="003D3AFA" w:rsidRDefault="003D3AFA" w:rsidP="007B19E2">
      <w:pPr>
        <w:rPr>
          <w:lang w:val="it-IT"/>
        </w:rPr>
      </w:pPr>
      <w:r w:rsidRPr="00B12FB8">
        <w:rPr>
          <w:i/>
          <w:u w:val="single"/>
          <w:lang w:val="it-IT"/>
        </w:rPr>
        <w:t>Câu lệnh (lệnh)</w:t>
      </w:r>
      <w:r w:rsidR="00B12FB8">
        <w:rPr>
          <w:i/>
          <w:u w:val="single"/>
          <w:lang w:val="it-IT"/>
        </w:rPr>
        <w:t>:</w:t>
      </w:r>
      <w:r>
        <w:rPr>
          <w:lang w:val="it-IT"/>
        </w:rPr>
        <w:t xml:space="preserve"> là một chỉ thị yêu cầu máy phải thực hiện và được kết thúc bằng dấu chấm phẩy “;”.</w:t>
      </w:r>
    </w:p>
    <w:p w:rsidR="003D3AFA" w:rsidRPr="003D3AFA" w:rsidRDefault="003D3AFA" w:rsidP="007B19E2">
      <w:pPr>
        <w:rPr>
          <w:lang w:val="it-IT"/>
        </w:rPr>
      </w:pPr>
      <w:r w:rsidRPr="00393A66">
        <w:rPr>
          <w:i/>
          <w:u w:val="single"/>
          <w:lang w:val="it-IT"/>
        </w:rPr>
        <w:t>Khối lệnh:</w:t>
      </w:r>
      <w:r>
        <w:rPr>
          <w:lang w:val="it-IT"/>
        </w:rPr>
        <w:t xml:space="preserve"> Một dãy các khai báo cùng với các  câu lệnh nằm trong cặp dấu móc đơn { } được gọi  là một khối lệnh.</w:t>
      </w:r>
    </w:p>
    <w:p w:rsidR="00371B34" w:rsidRPr="00371B34" w:rsidRDefault="008D4E23" w:rsidP="00594F6E">
      <w:pPr>
        <w:pStyle w:val="Heading3"/>
        <w:numPr>
          <w:ilvl w:val="2"/>
          <w:numId w:val="8"/>
        </w:numPr>
        <w:rPr>
          <w:lang w:val="it-IT"/>
        </w:rPr>
      </w:pPr>
      <w:bookmarkStart w:id="19" w:name="_Toc436137909"/>
      <w:r w:rsidRPr="001644C1">
        <w:rPr>
          <w:lang w:val="it-IT"/>
        </w:rPr>
        <w:t>Phạm vi của biến</w:t>
      </w:r>
      <w:bookmarkEnd w:id="19"/>
    </w:p>
    <w:p w:rsidR="00A15A42" w:rsidRDefault="00A15A42" w:rsidP="007B19E2">
      <w:pPr>
        <w:rPr>
          <w:rFonts w:ascii="TimesNewRomanPSMT" w:hAnsi="TimesNewRomanPSMT"/>
          <w:color w:val="000000"/>
        </w:rPr>
      </w:pPr>
      <w:r>
        <w:rPr>
          <w:rFonts w:ascii="TimesNewRomanPSMT" w:hAnsi="TimesNewRomanPSMT"/>
          <w:color w:val="000000"/>
        </w:rPr>
        <w:t>Mỗi biến được khai báo ra có một phạm vi hoạt động, phạm vi của biến là</w:t>
      </w:r>
      <w:r>
        <w:rPr>
          <w:rFonts w:ascii="TimesNewRomanPSMT" w:hAnsi="TimesNewRomanPSMT"/>
          <w:color w:val="000000"/>
        </w:rPr>
        <w:br/>
        <w:t>nơi mà biến có thể được truy cập, điều này xác định cả tính thấy được và thời gian</w:t>
      </w:r>
      <w:r>
        <w:rPr>
          <w:rFonts w:ascii="TimesNewRomanPSMT" w:hAnsi="TimesNewRomanPSMT"/>
          <w:color w:val="000000"/>
        </w:rPr>
        <w:br/>
        <w:t>sống của biến</w:t>
      </w:r>
      <w:r w:rsidR="0075527B">
        <w:rPr>
          <w:rFonts w:ascii="TimesNewRomanPSMT" w:hAnsi="TimesNewRomanPSMT"/>
          <w:color w:val="000000"/>
        </w:rPr>
        <w:t>.</w:t>
      </w:r>
    </w:p>
    <w:p w:rsidR="00836792" w:rsidRPr="00836792" w:rsidRDefault="00701B50" w:rsidP="007B19E2">
      <w:pPr>
        <w:rPr>
          <w:b/>
          <w:i/>
          <w:lang w:val="it-IT"/>
        </w:rPr>
      </w:pPr>
      <w:r w:rsidRPr="00DF0039">
        <w:rPr>
          <w:rFonts w:ascii="TimesNewRomanPSMT" w:hAnsi="TimesNewRomanPSMT"/>
          <w:i/>
          <w:color w:val="000000"/>
          <w:u w:val="single"/>
        </w:rPr>
        <w:t>Biến phạm vi lớp</w:t>
      </w:r>
      <w:r>
        <w:rPr>
          <w:rFonts w:ascii="TimesNewRomanPSMT" w:hAnsi="TimesNewRomanPSMT"/>
          <w:color w:val="000000"/>
        </w:rPr>
        <w:t xml:space="preserve"> là biến được khai báo bên trong lớp nhưng bên ngoài các</w:t>
      </w:r>
      <w:r>
        <w:rPr>
          <w:rFonts w:ascii="TimesNewRomanPSMT" w:hAnsi="TimesNewRomanPSMT"/>
          <w:color w:val="000000"/>
        </w:rPr>
        <w:br/>
        <w:t>phương thức và hàm tạo, tuy nhiên việc khai báo phải xuất hiện trước khi biến</w:t>
      </w:r>
      <w:r w:rsidR="00836792">
        <w:rPr>
          <w:rFonts w:ascii="TimesNewRomanPSMT" w:hAnsi="TimesNewRomanPSMT"/>
          <w:color w:val="000000"/>
        </w:rPr>
        <w:t xml:space="preserve"> </w:t>
      </w:r>
      <w:r>
        <w:rPr>
          <w:rFonts w:ascii="TimesNewRomanPSMT" w:hAnsi="TimesNewRomanPSMT"/>
          <w:color w:val="000000"/>
        </w:rPr>
        <w:t>được sử dụng</w:t>
      </w:r>
    </w:p>
    <w:p w:rsidR="00701B50" w:rsidRPr="00344562" w:rsidRDefault="00836792" w:rsidP="007B19E2">
      <w:pPr>
        <w:rPr>
          <w:b/>
          <w:i/>
          <w:lang w:val="it-IT"/>
        </w:rPr>
      </w:pPr>
      <w:r w:rsidRPr="00DF0039">
        <w:rPr>
          <w:rFonts w:ascii="TimesNewRomanPSMT" w:hAnsi="TimesNewRomanPSMT"/>
          <w:i/>
          <w:color w:val="000000"/>
          <w:u w:val="single"/>
        </w:rPr>
        <w:t>B</w:t>
      </w:r>
      <w:r w:rsidR="00701B50" w:rsidRPr="00DF0039">
        <w:rPr>
          <w:rFonts w:ascii="TimesNewRomanPSMT" w:hAnsi="TimesNewRomanPSMT"/>
          <w:i/>
          <w:color w:val="000000"/>
          <w:u w:val="single"/>
        </w:rPr>
        <w:t>iến phạm vi cục bộ</w:t>
      </w:r>
      <w:r w:rsidR="00701B50">
        <w:rPr>
          <w:rFonts w:ascii="TimesNewRomanPSMT" w:hAnsi="TimesNewRomanPSMT"/>
          <w:color w:val="000000"/>
        </w:rPr>
        <w:t xml:space="preserve"> là biến được khai báo bên trong một khối, phạm vi của</w:t>
      </w:r>
      <w:r w:rsidR="00701B50">
        <w:rPr>
          <w:rFonts w:ascii="TimesNewRomanPSMT" w:hAnsi="TimesNewRomanPSMT"/>
          <w:color w:val="000000"/>
        </w:rPr>
        <w:br/>
        <w:t>biến tính từ điểm biến được khai báo cho đến cuối khối mà biến được khai báo</w:t>
      </w:r>
      <w:r w:rsidR="007C12B4">
        <w:rPr>
          <w:rFonts w:ascii="TimesNewRomanPSMT" w:hAnsi="TimesNewRomanPSMT"/>
          <w:color w:val="000000"/>
        </w:rPr>
        <w:t>.</w:t>
      </w:r>
    </w:p>
    <w:p w:rsidR="00AE2AD3" w:rsidRDefault="00AE2AD3">
      <w:pPr>
        <w:spacing w:after="120" w:line="240" w:lineRule="auto"/>
        <w:ind w:left="1440" w:firstLine="0"/>
        <w:contextualSpacing w:val="0"/>
        <w:jc w:val="center"/>
        <w:rPr>
          <w:rFonts w:ascii="Courier New" w:eastAsiaTheme="minorEastAsia" w:hAnsi="Courier New"/>
          <w:color w:val="42043E"/>
          <w:sz w:val="24"/>
        </w:rPr>
      </w:pPr>
      <w:r>
        <w:br w:type="page"/>
      </w:r>
    </w:p>
    <w:p w:rsidR="00AE2AD3" w:rsidRPr="00AE2AD3" w:rsidRDefault="00AE2AD3" w:rsidP="00AE2AD3">
      <w:pPr>
        <w:pStyle w:val="NoSpacing"/>
      </w:pPr>
      <w:r w:rsidRPr="00AE2AD3">
        <w:lastRenderedPageBreak/>
        <w:t>int n = 0;</w:t>
      </w:r>
    </w:p>
    <w:p w:rsidR="00AE2AD3" w:rsidRPr="00AE2AD3" w:rsidRDefault="00AE2AD3" w:rsidP="00AE2AD3">
      <w:pPr>
        <w:pStyle w:val="NoSpacing"/>
      </w:pPr>
      <w:r w:rsidRPr="00AE2AD3">
        <w:t xml:space="preserve">n = n + 1; //n = 1 </w:t>
      </w:r>
    </w:p>
    <w:p w:rsidR="00AE2AD3" w:rsidRPr="00AE2AD3" w:rsidRDefault="00AE2AD3" w:rsidP="00AE2AD3">
      <w:pPr>
        <w:pStyle w:val="NoSpacing"/>
      </w:pPr>
      <w:r w:rsidRPr="00AE2AD3">
        <w:t xml:space="preserve">{ </w:t>
      </w:r>
    </w:p>
    <w:p w:rsidR="00AE2AD3" w:rsidRPr="00AE2AD3" w:rsidRDefault="00AE2AD3" w:rsidP="00AE2AD3">
      <w:pPr>
        <w:pStyle w:val="NoSpacing"/>
        <w:ind w:firstLine="720"/>
      </w:pPr>
      <w:r w:rsidRPr="00AE2AD3">
        <w:t>n = 10;</w:t>
      </w:r>
    </w:p>
    <w:p w:rsidR="00AE2AD3" w:rsidRPr="00AE2AD3" w:rsidRDefault="00AE2AD3" w:rsidP="00AE2AD3">
      <w:pPr>
        <w:pStyle w:val="NoSpacing"/>
        <w:ind w:firstLine="720"/>
      </w:pPr>
      <w:r w:rsidRPr="00AE2AD3">
        <w:t xml:space="preserve">int m = 10; </w:t>
      </w:r>
    </w:p>
    <w:p w:rsidR="00AE2AD3" w:rsidRPr="00AE2AD3" w:rsidRDefault="00AE2AD3" w:rsidP="00AE2AD3">
      <w:pPr>
        <w:pStyle w:val="NoSpacing"/>
        <w:ind w:firstLine="720"/>
      </w:pPr>
      <w:r w:rsidRPr="00AE2AD3">
        <w:t xml:space="preserve">n = m + 1; //n = 11 </w:t>
      </w:r>
    </w:p>
    <w:p w:rsidR="00AE2AD3" w:rsidRPr="00AE2AD3" w:rsidRDefault="00AE2AD3" w:rsidP="00AE2AD3">
      <w:pPr>
        <w:pStyle w:val="NoSpacing"/>
      </w:pPr>
      <w:r w:rsidRPr="00AE2AD3">
        <w:t xml:space="preserve">}            </w:t>
      </w:r>
    </w:p>
    <w:p w:rsidR="00AA0EBA" w:rsidRDefault="00AE2AD3" w:rsidP="00AE2AD3">
      <w:pPr>
        <w:pStyle w:val="NoSpacing"/>
      </w:pPr>
      <w:r w:rsidRPr="00AE2AD3">
        <w:t>m = m + 1; //Sai cú pháp</w:t>
      </w:r>
    </w:p>
    <w:p w:rsidR="00AE2AD3" w:rsidRPr="00AE2AD3" w:rsidRDefault="00AE2AD3" w:rsidP="00AE2AD3">
      <w:pPr>
        <w:pStyle w:val="NoSpacing"/>
      </w:pPr>
    </w:p>
    <w:p w:rsidR="00C372DE" w:rsidRPr="00C372DE" w:rsidRDefault="00F727BD" w:rsidP="00594F6E">
      <w:pPr>
        <w:pStyle w:val="Heading2"/>
        <w:numPr>
          <w:ilvl w:val="1"/>
          <w:numId w:val="8"/>
        </w:numPr>
        <w:rPr>
          <w:lang w:val="it-IT"/>
        </w:rPr>
      </w:pPr>
      <w:bookmarkStart w:id="20" w:name="_Toc436137910"/>
      <w:r w:rsidRPr="00EF2167">
        <w:rPr>
          <w:lang w:val="it-IT"/>
        </w:rPr>
        <w:t>Toán tử và biểu thức</w:t>
      </w:r>
      <w:bookmarkEnd w:id="20"/>
    </w:p>
    <w:p w:rsidR="00E34950" w:rsidRPr="004C18E5" w:rsidRDefault="009B7C83" w:rsidP="00594F6E">
      <w:pPr>
        <w:pStyle w:val="Heading3"/>
        <w:numPr>
          <w:ilvl w:val="2"/>
          <w:numId w:val="8"/>
        </w:numPr>
        <w:rPr>
          <w:lang w:val="it-IT"/>
        </w:rPr>
      </w:pPr>
      <w:bookmarkStart w:id="21" w:name="_Toc436137911"/>
      <w:r w:rsidRPr="00AD2CB7">
        <w:rPr>
          <w:lang w:val="it-IT"/>
        </w:rPr>
        <w:t>Phép gán</w:t>
      </w:r>
      <w:bookmarkEnd w:id="21"/>
    </w:p>
    <w:p w:rsidR="009B7C83" w:rsidRPr="001A3010" w:rsidRDefault="009B7C83" w:rsidP="007B19E2">
      <w:pPr>
        <w:rPr>
          <w:lang w:val="it-IT"/>
        </w:rPr>
      </w:pPr>
      <w:r w:rsidRPr="009B7C83">
        <w:rPr>
          <w:i/>
          <w:lang w:val="it-IT"/>
        </w:rPr>
        <w:t>Cú pháp:</w:t>
      </w:r>
      <w:r w:rsidRPr="009B7C83">
        <w:rPr>
          <w:lang w:val="it-IT"/>
        </w:rPr>
        <w:t xml:space="preserve"> </w:t>
      </w:r>
      <w:r w:rsidR="001A3010">
        <w:rPr>
          <w:lang w:val="it-IT"/>
        </w:rPr>
        <w:t xml:space="preserve"> </w:t>
      </w:r>
      <w:r w:rsidRPr="009B7C83">
        <w:rPr>
          <w:b/>
          <w:i/>
          <w:lang w:val="it-IT"/>
        </w:rPr>
        <w:t>Biến</w:t>
      </w:r>
      <w:r w:rsidR="002E5023">
        <w:rPr>
          <w:b/>
          <w:i/>
          <w:lang w:val="it-IT"/>
        </w:rPr>
        <w:t xml:space="preserve"> </w:t>
      </w:r>
      <w:r w:rsidRPr="009B7C83">
        <w:rPr>
          <w:b/>
          <w:i/>
          <w:lang w:val="it-IT"/>
        </w:rPr>
        <w:t>=</w:t>
      </w:r>
      <w:r w:rsidR="002E5023">
        <w:rPr>
          <w:b/>
          <w:i/>
          <w:lang w:val="it-IT"/>
        </w:rPr>
        <w:t xml:space="preserve"> </w:t>
      </w:r>
      <w:r w:rsidRPr="009B7C83">
        <w:rPr>
          <w:b/>
          <w:i/>
          <w:lang w:val="it-IT"/>
        </w:rPr>
        <w:t>BiểuThức;</w:t>
      </w:r>
    </w:p>
    <w:p w:rsidR="009B7C83" w:rsidRPr="009B7C83" w:rsidRDefault="009B7C83" w:rsidP="007B19E2">
      <w:pPr>
        <w:rPr>
          <w:lang w:val="it-IT"/>
        </w:rPr>
      </w:pPr>
      <w:r w:rsidRPr="009B7C83">
        <w:rPr>
          <w:lang w:val="it-IT"/>
        </w:rPr>
        <w:t>Phép gán được thực hiện bằng toán tử</w:t>
      </w:r>
      <w:r w:rsidR="000F302D">
        <w:rPr>
          <w:lang w:val="it-IT"/>
        </w:rPr>
        <w:t xml:space="preserve"> “=”, nó có nghĩa là “</w:t>
      </w:r>
      <w:r w:rsidRPr="009B7C83">
        <w:rPr>
          <w:lang w:val="it-IT"/>
        </w:rPr>
        <w:t>hãy tính toán giá trị biểu thức bên phải dấu gán, sau đó đưa giá trị đó vào ô nhớ có tên nằm ở bên</w:t>
      </w:r>
      <w:r w:rsidR="000F302D">
        <w:rPr>
          <w:lang w:val="it-IT"/>
        </w:rPr>
        <w:t xml:space="preserve"> </w:t>
      </w:r>
      <w:r w:rsidRPr="009B7C83">
        <w:rPr>
          <w:lang w:val="it-IT"/>
        </w:rPr>
        <w:t>trái dấ</w:t>
      </w:r>
      <w:r w:rsidR="000F302D">
        <w:rPr>
          <w:lang w:val="it-IT"/>
        </w:rPr>
        <w:t>u gán”</w:t>
      </w:r>
    </w:p>
    <w:p w:rsidR="009B7C83" w:rsidRPr="006F121A" w:rsidRDefault="009B7C83" w:rsidP="007B19E2">
      <w:pPr>
        <w:rPr>
          <w:lang w:val="it-IT"/>
        </w:rPr>
      </w:pPr>
      <w:r w:rsidRPr="006F121A">
        <w:rPr>
          <w:lang w:val="it-IT"/>
        </w:rPr>
        <w:t>Chú ý:</w:t>
      </w:r>
    </w:p>
    <w:p w:rsidR="009B7C83" w:rsidRPr="009B7C83" w:rsidRDefault="006F121A" w:rsidP="007B19E2">
      <w:pPr>
        <w:rPr>
          <w:lang w:val="it-IT"/>
        </w:rPr>
      </w:pPr>
      <w:r>
        <w:rPr>
          <w:lang w:val="it-IT"/>
        </w:rPr>
        <w:t>C</w:t>
      </w:r>
      <w:r w:rsidR="009B7C83" w:rsidRPr="009B7C83">
        <w:rPr>
          <w:lang w:val="it-IT"/>
        </w:rPr>
        <w:t>âu lệnh gán gồm một dấ</w:t>
      </w:r>
      <w:r>
        <w:rPr>
          <w:lang w:val="it-IT"/>
        </w:rPr>
        <w:t>u “=”</w:t>
      </w:r>
    </w:p>
    <w:p w:rsidR="006F121A" w:rsidRDefault="006F121A" w:rsidP="007B19E2">
      <w:pPr>
        <w:rPr>
          <w:lang w:val="it-IT"/>
        </w:rPr>
      </w:pPr>
      <w:r>
        <w:rPr>
          <w:lang w:val="it-IT"/>
        </w:rPr>
        <w:t>K</w:t>
      </w:r>
      <w:r w:rsidR="009B7C83" w:rsidRPr="009B7C83">
        <w:rPr>
          <w:lang w:val="it-IT"/>
        </w:rPr>
        <w:t>iểu của biểu thức bên phải dấu gán phải tương thích với kiểu dữ liệu của biến</w:t>
      </w:r>
    </w:p>
    <w:p w:rsidR="009B7C83" w:rsidRDefault="006F121A" w:rsidP="007B19E2">
      <w:pPr>
        <w:rPr>
          <w:lang w:val="it-IT"/>
        </w:rPr>
      </w:pPr>
      <w:r>
        <w:rPr>
          <w:lang w:val="it-IT"/>
        </w:rPr>
        <w:t>T</w:t>
      </w:r>
      <w:r w:rsidR="009B7C83" w:rsidRPr="006F121A">
        <w:rPr>
          <w:lang w:val="it-IT"/>
        </w:rPr>
        <w:t>rong java ta có thể thực hiện một dẫy gán như sau:</w:t>
      </w:r>
      <w:r>
        <w:rPr>
          <w:lang w:val="it-IT"/>
        </w:rPr>
        <w:t xml:space="preserve"> </w:t>
      </w:r>
      <w:r w:rsidR="009B7C83" w:rsidRPr="006F121A">
        <w:rPr>
          <w:lang w:val="it-IT"/>
        </w:rPr>
        <w:t>i = j = 10;// cả i và j đều có giá trị 10</w:t>
      </w:r>
    </w:p>
    <w:p w:rsidR="009612F0" w:rsidRPr="009612F0" w:rsidRDefault="00571416" w:rsidP="00594F6E">
      <w:pPr>
        <w:pStyle w:val="Heading3"/>
        <w:numPr>
          <w:ilvl w:val="2"/>
          <w:numId w:val="8"/>
        </w:numPr>
      </w:pPr>
      <w:bookmarkStart w:id="22" w:name="_Toc436137912"/>
      <w:r w:rsidRPr="009612F0">
        <w:t>Toán tử toán học</w:t>
      </w:r>
      <w:bookmarkEnd w:id="22"/>
    </w:p>
    <w:p w:rsidR="003E71E3" w:rsidRDefault="003E71E3" w:rsidP="007B19E2">
      <w:pPr>
        <w:rPr>
          <w:lang w:val="it-IT"/>
        </w:rPr>
      </w:pPr>
      <w:r w:rsidRPr="003E71E3">
        <w:rPr>
          <w:lang w:val="it-IT"/>
        </w:rPr>
        <w:t xml:space="preserve">Ngôn ngữ java cũng có các phép toán số học như các ngôn ngữ khác: </w:t>
      </w:r>
    </w:p>
    <w:p w:rsidR="003E71E3" w:rsidRDefault="003E71E3" w:rsidP="007B19E2">
      <w:pPr>
        <w:rPr>
          <w:lang w:val="it-IT"/>
        </w:rPr>
      </w:pPr>
      <w:r>
        <w:rPr>
          <w:lang w:val="it-IT"/>
        </w:rPr>
        <w:t>Phép cộng: “+”</w:t>
      </w:r>
    </w:p>
    <w:p w:rsidR="003E71E3" w:rsidRDefault="003E71E3" w:rsidP="007B19E2">
      <w:pPr>
        <w:rPr>
          <w:lang w:val="it-IT"/>
        </w:rPr>
      </w:pPr>
      <w:r>
        <w:rPr>
          <w:lang w:val="it-IT"/>
        </w:rPr>
        <w:t>Phép trừ: “-“</w:t>
      </w:r>
    </w:p>
    <w:p w:rsidR="003E71E3" w:rsidRDefault="003E71E3" w:rsidP="007B19E2">
      <w:pPr>
        <w:rPr>
          <w:lang w:val="it-IT"/>
        </w:rPr>
      </w:pPr>
      <w:r>
        <w:rPr>
          <w:lang w:val="it-IT"/>
        </w:rPr>
        <w:t>Phép nhân: “*”</w:t>
      </w:r>
    </w:p>
    <w:p w:rsidR="003E71E3" w:rsidRDefault="003E71E3" w:rsidP="007B19E2">
      <w:pPr>
        <w:rPr>
          <w:lang w:val="it-IT"/>
        </w:rPr>
      </w:pPr>
      <w:r>
        <w:rPr>
          <w:lang w:val="it-IT"/>
        </w:rPr>
        <w:t>Phép chia: “/”</w:t>
      </w:r>
    </w:p>
    <w:p w:rsidR="003E71E3" w:rsidRPr="003E71E3" w:rsidRDefault="003E71E3" w:rsidP="007B19E2">
      <w:pPr>
        <w:rPr>
          <w:lang w:val="it-IT"/>
        </w:rPr>
      </w:pPr>
      <w:r>
        <w:rPr>
          <w:lang w:val="it-IT"/>
        </w:rPr>
        <w:t>Phép chia lấy phần nguyên: “%”</w:t>
      </w:r>
      <w:r w:rsidRPr="003E71E3">
        <w:rPr>
          <w:lang w:val="it-IT"/>
        </w:rPr>
        <w:t xml:space="preserve"> </w:t>
      </w:r>
    </w:p>
    <w:p w:rsidR="00571416" w:rsidRDefault="003E71E3" w:rsidP="007B19E2">
      <w:pPr>
        <w:rPr>
          <w:lang w:val="it-IT"/>
        </w:rPr>
      </w:pPr>
      <w:r w:rsidRPr="003E71E3">
        <w:rPr>
          <w:lang w:val="it-IT"/>
        </w:rPr>
        <w:t>Ta mô tả tóm tắt các phép toán số học qua bảng tổng kết sau:</w:t>
      </w:r>
    </w:p>
    <w:tbl>
      <w:tblPr>
        <w:tblStyle w:val="TableGrid"/>
        <w:tblW w:w="0" w:type="auto"/>
        <w:tblInd w:w="918" w:type="dxa"/>
        <w:tblLook w:val="04A0"/>
      </w:tblPr>
      <w:tblGrid>
        <w:gridCol w:w="1530"/>
        <w:gridCol w:w="1530"/>
        <w:gridCol w:w="5598"/>
      </w:tblGrid>
      <w:tr w:rsidR="00E570CD" w:rsidTr="006B4D70">
        <w:tc>
          <w:tcPr>
            <w:tcW w:w="1530" w:type="dxa"/>
          </w:tcPr>
          <w:p w:rsidR="00E570CD" w:rsidRPr="00E570CD" w:rsidRDefault="00E570CD" w:rsidP="007B19E2">
            <w:pPr>
              <w:ind w:left="62" w:firstLine="10"/>
              <w:rPr>
                <w:b/>
                <w:lang w:val="it-IT"/>
              </w:rPr>
            </w:pPr>
            <w:r w:rsidRPr="00E570CD">
              <w:rPr>
                <w:b/>
                <w:lang w:val="it-IT"/>
              </w:rPr>
              <w:t>Phép toán</w:t>
            </w:r>
          </w:p>
        </w:tc>
        <w:tc>
          <w:tcPr>
            <w:tcW w:w="1530" w:type="dxa"/>
          </w:tcPr>
          <w:p w:rsidR="00E570CD" w:rsidRPr="00E570CD" w:rsidRDefault="00E570CD" w:rsidP="007B19E2">
            <w:pPr>
              <w:ind w:left="62" w:firstLine="10"/>
              <w:rPr>
                <w:b/>
                <w:lang w:val="it-IT"/>
              </w:rPr>
            </w:pPr>
            <w:r w:rsidRPr="00E570CD">
              <w:rPr>
                <w:b/>
                <w:lang w:val="it-IT"/>
              </w:rPr>
              <w:t>Sử dụng</w:t>
            </w:r>
          </w:p>
        </w:tc>
        <w:tc>
          <w:tcPr>
            <w:tcW w:w="5598" w:type="dxa"/>
          </w:tcPr>
          <w:p w:rsidR="00E570CD" w:rsidRPr="00E570CD" w:rsidRDefault="00E570CD" w:rsidP="007B19E2">
            <w:pPr>
              <w:ind w:left="62" w:firstLine="10"/>
              <w:rPr>
                <w:b/>
                <w:lang w:val="it-IT"/>
              </w:rPr>
            </w:pPr>
            <w:r w:rsidRPr="00E570CD">
              <w:rPr>
                <w:b/>
                <w:lang w:val="it-IT"/>
              </w:rPr>
              <w:t>Mô tả</w:t>
            </w:r>
          </w:p>
        </w:tc>
      </w:tr>
      <w:tr w:rsidR="00E570CD" w:rsidTr="006B4D70">
        <w:trPr>
          <w:trHeight w:val="305"/>
        </w:trPr>
        <w:tc>
          <w:tcPr>
            <w:tcW w:w="1530" w:type="dxa"/>
          </w:tcPr>
          <w:p w:rsidR="00E570CD" w:rsidRPr="00E570CD" w:rsidRDefault="00E570CD" w:rsidP="007B19E2">
            <w:pPr>
              <w:ind w:left="62" w:firstLine="10"/>
              <w:rPr>
                <w:lang w:val="it-IT"/>
              </w:rPr>
            </w:pPr>
            <w:r>
              <w:rPr>
                <w:lang w:val="it-IT"/>
              </w:rPr>
              <w:t>-</w:t>
            </w:r>
          </w:p>
        </w:tc>
        <w:tc>
          <w:tcPr>
            <w:tcW w:w="1530" w:type="dxa"/>
          </w:tcPr>
          <w:p w:rsidR="00E570CD" w:rsidRDefault="00E570CD" w:rsidP="007B19E2">
            <w:pPr>
              <w:ind w:left="62" w:firstLine="10"/>
              <w:rPr>
                <w:lang w:val="it-IT"/>
              </w:rPr>
            </w:pPr>
            <w:r>
              <w:rPr>
                <w:rFonts w:ascii="TimesNewRomanPSMT" w:hAnsi="TimesNewRomanPSMT"/>
                <w:color w:val="000000"/>
                <w:szCs w:val="26"/>
              </w:rPr>
              <w:t>op1 + op2</w:t>
            </w:r>
          </w:p>
        </w:tc>
        <w:tc>
          <w:tcPr>
            <w:tcW w:w="5598" w:type="dxa"/>
          </w:tcPr>
          <w:p w:rsidR="00E570CD" w:rsidRDefault="00E570CD" w:rsidP="007B19E2">
            <w:pPr>
              <w:ind w:left="62" w:firstLine="10"/>
              <w:rPr>
                <w:lang w:val="it-IT"/>
              </w:rPr>
            </w:pPr>
            <w:r>
              <w:rPr>
                <w:rFonts w:ascii="TimesNewRomanPSMT" w:hAnsi="TimesNewRomanPSMT"/>
                <w:color w:val="000000"/>
                <w:szCs w:val="26"/>
              </w:rPr>
              <w:t>Cộng op1 với op2</w:t>
            </w:r>
          </w:p>
        </w:tc>
      </w:tr>
      <w:tr w:rsidR="00E570CD" w:rsidTr="006B4D70">
        <w:tc>
          <w:tcPr>
            <w:tcW w:w="1530" w:type="dxa"/>
          </w:tcPr>
          <w:p w:rsidR="00E570CD" w:rsidRDefault="00E570CD" w:rsidP="007B19E2">
            <w:pPr>
              <w:ind w:left="62" w:firstLine="10"/>
              <w:rPr>
                <w:lang w:val="it-IT"/>
              </w:rPr>
            </w:pPr>
            <w:r>
              <w:rPr>
                <w:lang w:val="it-IT"/>
              </w:rPr>
              <w:t>-</w:t>
            </w:r>
          </w:p>
        </w:tc>
        <w:tc>
          <w:tcPr>
            <w:tcW w:w="1530" w:type="dxa"/>
          </w:tcPr>
          <w:p w:rsidR="00E570CD" w:rsidRDefault="00E570CD" w:rsidP="007B19E2">
            <w:pPr>
              <w:ind w:left="62" w:firstLine="10"/>
              <w:rPr>
                <w:lang w:val="it-IT"/>
              </w:rPr>
            </w:pPr>
            <w:r>
              <w:rPr>
                <w:lang w:val="it-IT"/>
              </w:rPr>
              <w:t>op1 – op2</w:t>
            </w:r>
          </w:p>
        </w:tc>
        <w:tc>
          <w:tcPr>
            <w:tcW w:w="5598" w:type="dxa"/>
          </w:tcPr>
          <w:p w:rsidR="00E570CD" w:rsidRPr="00E570CD" w:rsidRDefault="00E570CD" w:rsidP="007B19E2">
            <w:pPr>
              <w:ind w:left="62" w:firstLine="10"/>
              <w:rPr>
                <w:rFonts w:ascii="TimesNewRomanPSMT" w:hAnsi="TimesNewRomanPSMT"/>
                <w:color w:val="000000"/>
                <w:szCs w:val="26"/>
              </w:rPr>
            </w:pPr>
            <w:r>
              <w:rPr>
                <w:rFonts w:ascii="TimesNewRomanPSMT" w:hAnsi="TimesNewRomanPSMT"/>
                <w:color w:val="000000"/>
                <w:szCs w:val="26"/>
              </w:rPr>
              <w:t>Trừ op1 cho op2</w:t>
            </w:r>
          </w:p>
        </w:tc>
      </w:tr>
      <w:tr w:rsidR="00E570CD" w:rsidTr="006B4D70">
        <w:tc>
          <w:tcPr>
            <w:tcW w:w="1530" w:type="dxa"/>
          </w:tcPr>
          <w:p w:rsidR="00E570CD" w:rsidRDefault="00E570CD" w:rsidP="007B19E2">
            <w:pPr>
              <w:ind w:left="62" w:firstLine="10"/>
              <w:rPr>
                <w:lang w:val="it-IT"/>
              </w:rPr>
            </w:pPr>
            <w:r>
              <w:rPr>
                <w:lang w:val="it-IT"/>
              </w:rPr>
              <w:lastRenderedPageBreak/>
              <w:t>*</w:t>
            </w:r>
          </w:p>
        </w:tc>
        <w:tc>
          <w:tcPr>
            <w:tcW w:w="1530" w:type="dxa"/>
          </w:tcPr>
          <w:p w:rsidR="00E570CD" w:rsidRDefault="00E570CD" w:rsidP="007B19E2">
            <w:pPr>
              <w:ind w:left="62" w:firstLine="10"/>
              <w:rPr>
                <w:lang w:val="it-IT"/>
              </w:rPr>
            </w:pPr>
            <w:r>
              <w:rPr>
                <w:lang w:val="it-IT"/>
              </w:rPr>
              <w:t>op1 * op2</w:t>
            </w:r>
          </w:p>
        </w:tc>
        <w:tc>
          <w:tcPr>
            <w:tcW w:w="5598" w:type="dxa"/>
          </w:tcPr>
          <w:p w:rsidR="00E570CD" w:rsidRDefault="00E570CD" w:rsidP="007B19E2">
            <w:pPr>
              <w:ind w:left="62" w:firstLine="10"/>
              <w:rPr>
                <w:lang w:val="it-IT"/>
              </w:rPr>
            </w:pPr>
            <w:r>
              <w:rPr>
                <w:rFonts w:ascii="TimesNewRomanPSMT" w:hAnsi="TimesNewRomanPSMT"/>
                <w:color w:val="000000"/>
                <w:szCs w:val="26"/>
              </w:rPr>
              <w:t>Nhân op1 với op2</w:t>
            </w:r>
          </w:p>
        </w:tc>
      </w:tr>
      <w:tr w:rsidR="00E570CD" w:rsidTr="006B4D70">
        <w:tc>
          <w:tcPr>
            <w:tcW w:w="1530" w:type="dxa"/>
          </w:tcPr>
          <w:p w:rsidR="00E570CD" w:rsidRDefault="00E570CD" w:rsidP="007B19E2">
            <w:pPr>
              <w:ind w:left="62" w:firstLine="10"/>
              <w:rPr>
                <w:lang w:val="it-IT"/>
              </w:rPr>
            </w:pPr>
            <w:r>
              <w:rPr>
                <w:lang w:val="it-IT"/>
              </w:rPr>
              <w:t>/</w:t>
            </w:r>
          </w:p>
        </w:tc>
        <w:tc>
          <w:tcPr>
            <w:tcW w:w="1530" w:type="dxa"/>
          </w:tcPr>
          <w:p w:rsidR="00E570CD" w:rsidRDefault="00E570CD" w:rsidP="007B19E2">
            <w:pPr>
              <w:ind w:left="62" w:firstLine="10"/>
              <w:rPr>
                <w:lang w:val="it-IT"/>
              </w:rPr>
            </w:pPr>
            <w:r>
              <w:rPr>
                <w:lang w:val="it-IT"/>
              </w:rPr>
              <w:t>op1 / op2</w:t>
            </w:r>
          </w:p>
        </w:tc>
        <w:tc>
          <w:tcPr>
            <w:tcW w:w="5598" w:type="dxa"/>
          </w:tcPr>
          <w:p w:rsidR="00E570CD" w:rsidRDefault="00E570CD" w:rsidP="007B19E2">
            <w:pPr>
              <w:ind w:left="62" w:firstLine="10"/>
              <w:rPr>
                <w:rFonts w:ascii="TimesNewRomanPSMT" w:hAnsi="TimesNewRomanPSMT"/>
                <w:color w:val="000000"/>
                <w:szCs w:val="26"/>
              </w:rPr>
            </w:pPr>
            <w:r>
              <w:rPr>
                <w:rFonts w:ascii="TimesNewRomanPSMT" w:hAnsi="TimesNewRomanPSMT"/>
                <w:color w:val="000000"/>
                <w:szCs w:val="26"/>
              </w:rPr>
              <w:t>chia op1 cho op2</w:t>
            </w:r>
          </w:p>
        </w:tc>
      </w:tr>
      <w:tr w:rsidR="00E570CD" w:rsidTr="006B4D70">
        <w:tc>
          <w:tcPr>
            <w:tcW w:w="1530" w:type="dxa"/>
          </w:tcPr>
          <w:p w:rsidR="00E570CD" w:rsidRDefault="00E570CD" w:rsidP="007B19E2">
            <w:pPr>
              <w:ind w:left="62" w:firstLine="10"/>
              <w:rPr>
                <w:lang w:val="it-IT"/>
              </w:rPr>
            </w:pPr>
            <w:r>
              <w:rPr>
                <w:lang w:val="it-IT"/>
              </w:rPr>
              <w:t>%</w:t>
            </w:r>
          </w:p>
        </w:tc>
        <w:tc>
          <w:tcPr>
            <w:tcW w:w="1530" w:type="dxa"/>
          </w:tcPr>
          <w:p w:rsidR="00E570CD" w:rsidRDefault="00E570CD" w:rsidP="007B19E2">
            <w:pPr>
              <w:ind w:left="62" w:firstLine="10"/>
              <w:rPr>
                <w:lang w:val="it-IT"/>
              </w:rPr>
            </w:pPr>
            <w:r>
              <w:rPr>
                <w:lang w:val="it-IT"/>
              </w:rPr>
              <w:t>op1 % op2</w:t>
            </w:r>
          </w:p>
        </w:tc>
        <w:tc>
          <w:tcPr>
            <w:tcW w:w="5598" w:type="dxa"/>
          </w:tcPr>
          <w:p w:rsidR="00E570CD" w:rsidRDefault="00E570CD" w:rsidP="007B19E2">
            <w:pPr>
              <w:ind w:left="62" w:firstLine="10"/>
              <w:rPr>
                <w:rFonts w:ascii="TimesNewRomanPSMT" w:hAnsi="TimesNewRomanPSMT"/>
                <w:color w:val="000000"/>
                <w:szCs w:val="26"/>
              </w:rPr>
            </w:pPr>
            <w:r>
              <w:rPr>
                <w:rFonts w:ascii="TimesNewRomanPSMT" w:hAnsi="TimesNewRomanPSMT"/>
                <w:color w:val="000000"/>
                <w:szCs w:val="26"/>
              </w:rPr>
              <w:t>Tính phần dư của phép chia op1 cho op2</w:t>
            </w:r>
          </w:p>
        </w:tc>
      </w:tr>
    </w:tbl>
    <w:p w:rsidR="007C76EB" w:rsidRPr="007C76EB" w:rsidRDefault="007C76EB" w:rsidP="007B19E2">
      <w:pPr>
        <w:rPr>
          <w:lang w:val="it-IT"/>
        </w:rPr>
      </w:pPr>
    </w:p>
    <w:p w:rsidR="000C004B" w:rsidRPr="000C004B" w:rsidRDefault="00012118" w:rsidP="00594F6E">
      <w:pPr>
        <w:pStyle w:val="Heading3"/>
        <w:numPr>
          <w:ilvl w:val="2"/>
          <w:numId w:val="8"/>
        </w:numPr>
      </w:pPr>
      <w:bookmarkStart w:id="23" w:name="_Toc436137913"/>
      <w:r>
        <w:t>Toán tử tăng, giảm</w:t>
      </w:r>
      <w:bookmarkEnd w:id="23"/>
    </w:p>
    <w:p w:rsidR="00012118" w:rsidRDefault="00C90EF1" w:rsidP="007B19E2">
      <w:pPr>
        <w:rPr>
          <w:rFonts w:ascii="TimesNewRomanPSMT" w:hAnsi="TimesNewRomanPSMT"/>
          <w:color w:val="000000"/>
          <w:szCs w:val="26"/>
        </w:rPr>
      </w:pPr>
      <w:r>
        <w:rPr>
          <w:rFonts w:ascii="TimesNewRomanPSMT" w:hAnsi="TimesNewRomanPSMT"/>
          <w:color w:val="000000"/>
          <w:szCs w:val="26"/>
        </w:rPr>
        <w:t>Giống như ngôn ngữ C/C++, java cũng có phép toán tăng, giảm, ta có thể mô tả</w:t>
      </w:r>
      <w:r w:rsidR="00453B85">
        <w:rPr>
          <w:rFonts w:ascii="TimesNewRomanPSMT" w:hAnsi="TimesNewRomanPSMT"/>
          <w:color w:val="000000"/>
          <w:szCs w:val="26"/>
        </w:rPr>
        <w:t xml:space="preserve"> </w:t>
      </w:r>
      <w:r>
        <w:rPr>
          <w:rFonts w:ascii="TimesNewRomanPSMT" w:hAnsi="TimesNewRomanPSMT"/>
          <w:color w:val="000000"/>
          <w:szCs w:val="26"/>
        </w:rPr>
        <w:t>tóm tắt qua các bằng sau:</w:t>
      </w:r>
    </w:p>
    <w:tbl>
      <w:tblPr>
        <w:tblStyle w:val="TableGrid"/>
        <w:tblW w:w="0" w:type="auto"/>
        <w:tblInd w:w="648" w:type="dxa"/>
        <w:tblLook w:val="04A0"/>
      </w:tblPr>
      <w:tblGrid>
        <w:gridCol w:w="1620"/>
        <w:gridCol w:w="1710"/>
        <w:gridCol w:w="5598"/>
      </w:tblGrid>
      <w:tr w:rsidR="00555507" w:rsidTr="00123460">
        <w:tc>
          <w:tcPr>
            <w:tcW w:w="162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Phép toán</w:t>
            </w:r>
          </w:p>
        </w:tc>
        <w:tc>
          <w:tcPr>
            <w:tcW w:w="171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Sử dụng</w:t>
            </w:r>
          </w:p>
        </w:tc>
        <w:tc>
          <w:tcPr>
            <w:tcW w:w="5598" w:type="dxa"/>
          </w:tcPr>
          <w:p w:rsidR="00555507" w:rsidRDefault="00555507" w:rsidP="003F5868">
            <w:pPr>
              <w:ind w:firstLine="162"/>
              <w:rPr>
                <w:rFonts w:ascii="TimesNewRomanPSMT" w:hAnsi="TimesNewRomanPSMT"/>
                <w:color w:val="000000"/>
                <w:szCs w:val="26"/>
              </w:rPr>
            </w:pPr>
            <w:r>
              <w:rPr>
                <w:rFonts w:ascii="TimesNewRomanPSMT" w:hAnsi="TimesNewRomanPSMT"/>
                <w:color w:val="000000"/>
                <w:szCs w:val="26"/>
              </w:rPr>
              <w:t>Mô tả</w:t>
            </w:r>
          </w:p>
        </w:tc>
      </w:tr>
      <w:tr w:rsidR="00555507" w:rsidTr="00123460">
        <w:tc>
          <w:tcPr>
            <w:tcW w:w="162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w:t>
            </w:r>
          </w:p>
        </w:tc>
        <w:tc>
          <w:tcPr>
            <w:tcW w:w="171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op++</w:t>
            </w:r>
          </w:p>
        </w:tc>
        <w:tc>
          <w:tcPr>
            <w:tcW w:w="5598" w:type="dxa"/>
          </w:tcPr>
          <w:p w:rsidR="00555507" w:rsidRDefault="00555507" w:rsidP="003F5868">
            <w:pPr>
              <w:ind w:firstLine="162"/>
              <w:rPr>
                <w:rFonts w:ascii="TimesNewRomanPSMT" w:hAnsi="TimesNewRomanPSMT"/>
                <w:color w:val="000000"/>
                <w:szCs w:val="26"/>
              </w:rPr>
            </w:pPr>
            <w:r>
              <w:rPr>
                <w:rFonts w:ascii="TimesNewRomanPSMT" w:hAnsi="TimesNewRomanPSMT"/>
                <w:color w:val="000000"/>
                <w:szCs w:val="26"/>
              </w:rPr>
              <w:t>Tăng op lên 1 đơn vị, giá trị của op được tăng lên trước khi biểu thức chứa nó được tính</w:t>
            </w:r>
          </w:p>
        </w:tc>
      </w:tr>
      <w:tr w:rsidR="00555507" w:rsidTr="00123460">
        <w:tc>
          <w:tcPr>
            <w:tcW w:w="162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w:t>
            </w:r>
          </w:p>
        </w:tc>
        <w:tc>
          <w:tcPr>
            <w:tcW w:w="171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 op</w:t>
            </w:r>
          </w:p>
        </w:tc>
        <w:tc>
          <w:tcPr>
            <w:tcW w:w="5598" w:type="dxa"/>
          </w:tcPr>
          <w:p w:rsidR="00555507" w:rsidRDefault="00135696" w:rsidP="003F5868">
            <w:pPr>
              <w:ind w:firstLine="162"/>
              <w:rPr>
                <w:rFonts w:ascii="TimesNewRomanPSMT" w:hAnsi="TimesNewRomanPSMT"/>
                <w:color w:val="000000"/>
                <w:szCs w:val="26"/>
              </w:rPr>
            </w:pPr>
            <w:r>
              <w:rPr>
                <w:rFonts w:ascii="TimesNewRomanPSMT" w:hAnsi="TimesNewRomanPSMT"/>
                <w:color w:val="000000"/>
                <w:szCs w:val="26"/>
              </w:rPr>
              <w:t>Tăng op lên 1 đơn vị, giá trị của op được tăng lên sau khi biểu thức chứa nó được tính</w:t>
            </w:r>
          </w:p>
        </w:tc>
      </w:tr>
      <w:tr w:rsidR="00555507" w:rsidTr="00123460">
        <w:tc>
          <w:tcPr>
            <w:tcW w:w="162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w:t>
            </w:r>
          </w:p>
        </w:tc>
        <w:tc>
          <w:tcPr>
            <w:tcW w:w="171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op--</w:t>
            </w:r>
          </w:p>
        </w:tc>
        <w:tc>
          <w:tcPr>
            <w:tcW w:w="5598" w:type="dxa"/>
          </w:tcPr>
          <w:p w:rsidR="00555507" w:rsidRDefault="00FF023C" w:rsidP="003F5868">
            <w:pPr>
              <w:ind w:firstLine="162"/>
              <w:rPr>
                <w:rFonts w:ascii="TimesNewRomanPSMT" w:hAnsi="TimesNewRomanPSMT"/>
                <w:color w:val="000000"/>
                <w:szCs w:val="26"/>
              </w:rPr>
            </w:pPr>
            <w:r>
              <w:rPr>
                <w:rFonts w:ascii="TimesNewRomanPSMT" w:hAnsi="TimesNewRomanPSMT"/>
                <w:color w:val="000000"/>
                <w:szCs w:val="26"/>
              </w:rPr>
              <w:t>Giảm op xuống1 đơn vị, giá trị của op được giảm xuống trước khi biểu thức chứa nó được tính</w:t>
            </w:r>
          </w:p>
        </w:tc>
      </w:tr>
      <w:tr w:rsidR="00555507" w:rsidTr="00123460">
        <w:tc>
          <w:tcPr>
            <w:tcW w:w="162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w:t>
            </w:r>
          </w:p>
        </w:tc>
        <w:tc>
          <w:tcPr>
            <w:tcW w:w="1710" w:type="dxa"/>
          </w:tcPr>
          <w:p w:rsidR="00555507" w:rsidRDefault="00555507" w:rsidP="007B19E2">
            <w:pPr>
              <w:rPr>
                <w:rFonts w:ascii="TimesNewRomanPSMT" w:hAnsi="TimesNewRomanPSMT"/>
                <w:color w:val="000000"/>
                <w:szCs w:val="26"/>
              </w:rPr>
            </w:pPr>
            <w:r>
              <w:rPr>
                <w:rFonts w:ascii="TimesNewRomanPSMT" w:hAnsi="TimesNewRomanPSMT"/>
                <w:color w:val="000000"/>
                <w:szCs w:val="26"/>
              </w:rPr>
              <w:t>-- op</w:t>
            </w:r>
          </w:p>
        </w:tc>
        <w:tc>
          <w:tcPr>
            <w:tcW w:w="5598" w:type="dxa"/>
          </w:tcPr>
          <w:p w:rsidR="00555507" w:rsidRDefault="004E7584" w:rsidP="003F5868">
            <w:pPr>
              <w:ind w:firstLine="162"/>
              <w:rPr>
                <w:rFonts w:ascii="TimesNewRomanPSMT" w:hAnsi="TimesNewRomanPSMT"/>
                <w:color w:val="000000"/>
                <w:szCs w:val="26"/>
              </w:rPr>
            </w:pPr>
            <w:r>
              <w:rPr>
                <w:rFonts w:ascii="TimesNewRomanPSMT" w:hAnsi="TimesNewRomanPSMT"/>
                <w:color w:val="000000"/>
                <w:szCs w:val="26"/>
              </w:rPr>
              <w:t>Giảm op xuống1 đơn vị, giá trị của op được giảm xuống sau khi biểu thức chứa nó được tính</w:t>
            </w:r>
          </w:p>
        </w:tc>
      </w:tr>
    </w:tbl>
    <w:p w:rsidR="00D338C6" w:rsidRPr="00D338C6" w:rsidRDefault="00D338C6" w:rsidP="007B19E2">
      <w:pPr>
        <w:rPr>
          <w:lang w:val="it-IT"/>
        </w:rPr>
      </w:pPr>
    </w:p>
    <w:p w:rsidR="00C90EF1" w:rsidRPr="00F36DC4" w:rsidRDefault="00F21E9A" w:rsidP="007B19E2">
      <w:pPr>
        <w:rPr>
          <w:lang w:val="it-IT"/>
        </w:rPr>
      </w:pPr>
      <w:r>
        <w:rPr>
          <w:rFonts w:ascii="TimesNewRomanPS-BoldItalicMT" w:hAnsi="TimesNewRomanPS-BoldItalicMT"/>
          <w:b/>
          <w:bCs/>
        </w:rPr>
        <w:t xml:space="preserve">Chú ý: </w:t>
      </w:r>
      <w:r w:rsidRPr="00FC3AC3">
        <w:rPr>
          <w:rFonts w:ascii="TimesNewRomanPS-BoldItalicMT" w:hAnsi="TimesNewRomanPS-BoldItalicMT"/>
          <w:bCs/>
        </w:rPr>
        <w:t>nếu toán tử tăng trước, tăng sau(giảm trước, giảm sau) đứng một mình</w:t>
      </w:r>
      <w:r w:rsidR="00052A34">
        <w:rPr>
          <w:rFonts w:ascii="TimesNewRomanPS-BoldItalicMT" w:hAnsi="TimesNewRomanPS-BoldItalicMT"/>
          <w:b/>
          <w:bCs/>
        </w:rPr>
        <w:t xml:space="preserve"> </w:t>
      </w:r>
      <w:r w:rsidR="00052A34">
        <w:t>(k</w:t>
      </w:r>
      <w:r>
        <w:t>hông nằm trong biểu thức ) thì chúng hoạt động như nhau, chúng chỉ khác</w:t>
      </w:r>
      <w:r w:rsidR="00F36DC4">
        <w:rPr>
          <w:lang w:val="it-IT"/>
        </w:rPr>
        <w:t xml:space="preserve"> </w:t>
      </w:r>
      <w:r>
        <w:t>nhau khi chúng nằm trong biểu thức</w:t>
      </w:r>
      <w:r w:rsidR="00E26E5F">
        <w:t>.</w:t>
      </w:r>
    </w:p>
    <w:p w:rsidR="00314622" w:rsidRPr="00314622" w:rsidRDefault="00C34E2E" w:rsidP="00594F6E">
      <w:pPr>
        <w:pStyle w:val="Heading3"/>
        <w:numPr>
          <w:ilvl w:val="2"/>
          <w:numId w:val="8"/>
        </w:numPr>
      </w:pPr>
      <w:bookmarkStart w:id="24" w:name="_Toc436137914"/>
      <w:r>
        <w:t>Phép toán quan hệ</w:t>
      </w:r>
      <w:bookmarkEnd w:id="24"/>
    </w:p>
    <w:p w:rsidR="00C34E2E" w:rsidRDefault="00C34E2E" w:rsidP="007B19E2">
      <w:pPr>
        <w:rPr>
          <w:rFonts w:ascii="TimesNewRomanPSMT" w:hAnsi="TimesNewRomanPSMT"/>
          <w:color w:val="000000"/>
          <w:szCs w:val="26"/>
        </w:rPr>
      </w:pPr>
      <w:r>
        <w:rPr>
          <w:rFonts w:ascii="TimesNewRomanPSMT" w:hAnsi="TimesNewRomanPSMT"/>
          <w:color w:val="000000"/>
          <w:szCs w:val="26"/>
        </w:rPr>
        <w:t>Phép toán quan hệ bao giờ cũng cho kết quả boolean, phép toán quan hệ sẽ so sánh</w:t>
      </w:r>
      <w:r w:rsidR="00B47E48">
        <w:rPr>
          <w:rFonts w:ascii="TimesNewRomanPSMT" w:hAnsi="TimesNewRomanPSMT"/>
          <w:color w:val="000000"/>
          <w:szCs w:val="26"/>
        </w:rPr>
        <w:t xml:space="preserve"> </w:t>
      </w:r>
      <w:r>
        <w:rPr>
          <w:rFonts w:ascii="TimesNewRomanPSMT" w:hAnsi="TimesNewRomanPSMT"/>
          <w:color w:val="000000"/>
          <w:szCs w:val="26"/>
        </w:rPr>
        <w:t>2 giá trị, nó xác định mối quan hệ giữa chúng, ví dụ! = sẽ trả về true nếu 2 toán hạng là khác nhau.</w:t>
      </w:r>
    </w:p>
    <w:p w:rsidR="00FE3B07" w:rsidRDefault="00C34E2E" w:rsidP="007B19E2">
      <w:pPr>
        <w:rPr>
          <w:rFonts w:ascii="TimesNewRomanPSMT" w:hAnsi="TimesNewRomanPSMT"/>
          <w:color w:val="000000"/>
          <w:szCs w:val="26"/>
        </w:rPr>
      </w:pPr>
      <w:r>
        <w:rPr>
          <w:rFonts w:ascii="TimesNewRomanPSMT" w:hAnsi="TimesNewRomanPSMT"/>
          <w:color w:val="000000"/>
          <w:szCs w:val="26"/>
        </w:rPr>
        <w:t>Ta tóm tắt các phép toán qua bảng sau</w:t>
      </w:r>
      <w:r w:rsidR="00131C8D">
        <w:rPr>
          <w:rFonts w:ascii="TimesNewRomanPSMT" w:hAnsi="TimesNewRomanPSMT"/>
          <w:color w:val="000000"/>
          <w:szCs w:val="26"/>
        </w:rPr>
        <w:t>:</w:t>
      </w:r>
    </w:p>
    <w:p w:rsidR="003A7FC0" w:rsidRDefault="00EE1164" w:rsidP="007B19E2">
      <w:pPr>
        <w:rPr>
          <w:b/>
          <w:i/>
          <w:lang w:val="it-IT"/>
        </w:rPr>
      </w:pPr>
      <w:r>
        <w:rPr>
          <w:b/>
          <w:i/>
          <w:noProof/>
        </w:rPr>
        <w:lastRenderedPageBreak/>
        <w:drawing>
          <wp:inline distT="0" distB="0" distL="0" distR="0">
            <wp:extent cx="5314950" cy="19240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314950" cy="1924050"/>
                    </a:xfrm>
                    <a:prstGeom prst="rect">
                      <a:avLst/>
                    </a:prstGeom>
                    <a:noFill/>
                    <a:ln w="9525">
                      <a:noFill/>
                      <a:miter lim="800000"/>
                      <a:headEnd/>
                      <a:tailEnd/>
                    </a:ln>
                  </pic:spPr>
                </pic:pic>
              </a:graphicData>
            </a:graphic>
          </wp:inline>
        </w:drawing>
      </w:r>
    </w:p>
    <w:p w:rsidR="008D729C" w:rsidRDefault="008D729C" w:rsidP="007B19E2">
      <w:pPr>
        <w:rPr>
          <w:b/>
          <w:i/>
          <w:lang w:val="it-IT"/>
        </w:rPr>
      </w:pPr>
      <w:r>
        <w:rPr>
          <w:b/>
          <w:i/>
          <w:lang w:val="it-IT"/>
        </w:rPr>
        <w:t>Ví dụ:</w:t>
      </w:r>
    </w:p>
    <w:p w:rsidR="008D729C" w:rsidRPr="003F6D89" w:rsidRDefault="000D7660" w:rsidP="00010A81">
      <w:pPr>
        <w:pStyle w:val="Comment"/>
      </w:pPr>
      <w:r w:rsidRPr="003F6D89">
        <w:t>//</w:t>
      </w:r>
      <w:r w:rsidR="008D729C" w:rsidRPr="003F6D89">
        <w:t>Ví dụ sử dụng các phép toán quan hệ</w:t>
      </w:r>
    </w:p>
    <w:p w:rsidR="008D729C" w:rsidRPr="003F6D89" w:rsidRDefault="008D729C" w:rsidP="003F6D89">
      <w:pPr>
        <w:pStyle w:val="NoSpacing"/>
      </w:pPr>
      <w:r w:rsidRPr="003F6D89">
        <w:t>public class RelationalDemo {</w:t>
      </w:r>
    </w:p>
    <w:p w:rsidR="008D729C" w:rsidRPr="003F6D89" w:rsidRDefault="008D729C" w:rsidP="003F6D89">
      <w:pPr>
        <w:pStyle w:val="NoSpacing"/>
      </w:pPr>
      <w:r w:rsidRPr="003F6D89">
        <w:t>public static void main(String[] args) {</w:t>
      </w:r>
    </w:p>
    <w:p w:rsidR="008D729C" w:rsidRPr="003F6D89" w:rsidRDefault="008D729C" w:rsidP="00010A81">
      <w:pPr>
        <w:pStyle w:val="Comment"/>
      </w:pPr>
      <w:r w:rsidRPr="003F6D89">
        <w:t>// a few numbers</w:t>
      </w:r>
    </w:p>
    <w:p w:rsidR="006A3581" w:rsidRPr="003F6D89" w:rsidRDefault="008D729C" w:rsidP="003F6D89">
      <w:pPr>
        <w:pStyle w:val="NoSpacing"/>
      </w:pPr>
      <w:r w:rsidRPr="003F6D89">
        <w:t>int i = 37;</w:t>
      </w:r>
    </w:p>
    <w:p w:rsidR="008D729C" w:rsidRPr="003F6D89" w:rsidRDefault="008D729C" w:rsidP="003F6D89">
      <w:pPr>
        <w:pStyle w:val="NoSpacing"/>
      </w:pPr>
      <w:r w:rsidRPr="003F6D89">
        <w:t>int j = 42;</w:t>
      </w:r>
    </w:p>
    <w:p w:rsidR="008D729C" w:rsidRPr="003F6D89" w:rsidRDefault="008D729C" w:rsidP="003F6D89">
      <w:pPr>
        <w:pStyle w:val="NoSpacing"/>
      </w:pPr>
      <w:r w:rsidRPr="003F6D89">
        <w:t>int k = 42;</w:t>
      </w:r>
    </w:p>
    <w:p w:rsidR="008D729C" w:rsidRPr="003F6D89" w:rsidRDefault="008D729C" w:rsidP="003F6D89">
      <w:pPr>
        <w:pStyle w:val="NoSpacing"/>
      </w:pPr>
      <w:r w:rsidRPr="003F6D89">
        <w:t>System.out.println("Variable values...");</w:t>
      </w:r>
    </w:p>
    <w:p w:rsidR="008D729C" w:rsidRPr="003F6D89" w:rsidRDefault="008D729C" w:rsidP="003F6D89">
      <w:pPr>
        <w:pStyle w:val="NoSpacing"/>
      </w:pPr>
      <w:r w:rsidRPr="003F6D89">
        <w:t>System.out.println(" i = " + i);</w:t>
      </w:r>
    </w:p>
    <w:p w:rsidR="008D729C" w:rsidRPr="003F6D89" w:rsidRDefault="008D729C" w:rsidP="003F6D89">
      <w:pPr>
        <w:pStyle w:val="NoSpacing"/>
      </w:pPr>
      <w:r w:rsidRPr="003F6D89">
        <w:t>System.out.println(" j = " + j);</w:t>
      </w:r>
    </w:p>
    <w:p w:rsidR="008D729C" w:rsidRPr="003F6D89" w:rsidRDefault="008D729C" w:rsidP="003F6D89">
      <w:pPr>
        <w:pStyle w:val="NoSpacing"/>
      </w:pPr>
      <w:r w:rsidRPr="003F6D89">
        <w:t>System.out.println(" k = " + k);</w:t>
      </w:r>
    </w:p>
    <w:p w:rsidR="008D729C" w:rsidRPr="003F6D89" w:rsidRDefault="008D729C" w:rsidP="00010A81">
      <w:pPr>
        <w:pStyle w:val="Comment"/>
      </w:pPr>
      <w:r w:rsidRPr="003F6D89">
        <w:t>//greater than</w:t>
      </w:r>
    </w:p>
    <w:p w:rsidR="008D729C" w:rsidRPr="003F6D89" w:rsidRDefault="008D729C" w:rsidP="003F6D89">
      <w:pPr>
        <w:pStyle w:val="NoSpacing"/>
      </w:pPr>
      <w:r w:rsidRPr="003F6D89">
        <w:t>System.out.println("Greater than...");</w:t>
      </w:r>
    </w:p>
    <w:p w:rsidR="008D729C" w:rsidRPr="003F6D89" w:rsidRDefault="008D729C" w:rsidP="003F6D89">
      <w:pPr>
        <w:pStyle w:val="NoSpacing"/>
      </w:pPr>
      <w:r w:rsidRPr="003F6D89">
        <w:t>System.out.println(" i &gt; j = " + (i &gt; j)); // false</w:t>
      </w:r>
    </w:p>
    <w:p w:rsidR="008D729C" w:rsidRPr="003F6D89" w:rsidRDefault="008D729C" w:rsidP="003F6D89">
      <w:pPr>
        <w:pStyle w:val="NoSpacing"/>
      </w:pPr>
      <w:r w:rsidRPr="003F6D89">
        <w:t>System.out.println(" j &gt; i = " + (j &gt; i));// true</w:t>
      </w:r>
    </w:p>
    <w:p w:rsidR="008D729C" w:rsidRPr="003F6D89" w:rsidRDefault="008D729C" w:rsidP="003F6D89">
      <w:pPr>
        <w:pStyle w:val="NoSpacing"/>
      </w:pPr>
      <w:r w:rsidRPr="003F6D89">
        <w:t>System.out.println(" k &gt; j = " + (k &gt; j));// false, they are equal</w:t>
      </w:r>
    </w:p>
    <w:p w:rsidR="008D729C" w:rsidRPr="003F6D89" w:rsidRDefault="008D729C" w:rsidP="00010A81">
      <w:pPr>
        <w:pStyle w:val="Comment"/>
      </w:pPr>
      <w:r w:rsidRPr="003F6D89">
        <w:t>//greater than or equal to</w:t>
      </w:r>
    </w:p>
    <w:p w:rsidR="008D729C" w:rsidRPr="003F6D89" w:rsidRDefault="008D729C" w:rsidP="003F6D89">
      <w:pPr>
        <w:pStyle w:val="NoSpacing"/>
      </w:pPr>
      <w:r w:rsidRPr="003F6D89">
        <w:t>System.out.println("Greater than or equal to...");</w:t>
      </w:r>
    </w:p>
    <w:p w:rsidR="008D729C" w:rsidRPr="003F6D89" w:rsidRDefault="008D729C" w:rsidP="003F6D89">
      <w:pPr>
        <w:pStyle w:val="NoSpacing"/>
      </w:pPr>
      <w:r w:rsidRPr="003F6D89">
        <w:t>System.out.println(" i &gt;= j = " + (i &gt;= j));// false</w:t>
      </w:r>
    </w:p>
    <w:p w:rsidR="008D729C" w:rsidRPr="003F6D89" w:rsidRDefault="008D729C" w:rsidP="003F6D89">
      <w:pPr>
        <w:pStyle w:val="NoSpacing"/>
      </w:pPr>
      <w:r w:rsidRPr="003F6D89">
        <w:t>System.out.println(" j &gt;= i = " + (j &gt;= i));// true</w:t>
      </w:r>
    </w:p>
    <w:p w:rsidR="008D729C" w:rsidRPr="003F6D89" w:rsidRDefault="008D729C" w:rsidP="003F6D89">
      <w:pPr>
        <w:pStyle w:val="NoSpacing"/>
      </w:pPr>
      <w:r w:rsidRPr="003F6D89">
        <w:t>System.out.println(" k &gt;= j = " + (k &gt;= j));// true</w:t>
      </w:r>
    </w:p>
    <w:p w:rsidR="008D729C" w:rsidRPr="003F6D89" w:rsidRDefault="008D729C" w:rsidP="00010A81">
      <w:pPr>
        <w:pStyle w:val="Comment"/>
      </w:pPr>
      <w:r w:rsidRPr="003F6D89">
        <w:t>//less than</w:t>
      </w:r>
    </w:p>
    <w:p w:rsidR="008D729C" w:rsidRPr="003F6D89" w:rsidRDefault="008D729C" w:rsidP="003F6D89">
      <w:pPr>
        <w:pStyle w:val="NoSpacing"/>
      </w:pPr>
      <w:r w:rsidRPr="003F6D89">
        <w:t>System.out.println("Less than...");</w:t>
      </w:r>
    </w:p>
    <w:p w:rsidR="008D729C" w:rsidRPr="003F6D89" w:rsidRDefault="008D729C" w:rsidP="003F6D89">
      <w:pPr>
        <w:pStyle w:val="NoSpacing"/>
      </w:pPr>
      <w:r w:rsidRPr="003F6D89">
        <w:t>System.out.println(" i &lt; j = " + (i &lt; j));// true</w:t>
      </w:r>
    </w:p>
    <w:p w:rsidR="008D729C" w:rsidRPr="003F6D89" w:rsidRDefault="008D729C" w:rsidP="003F6D89">
      <w:pPr>
        <w:pStyle w:val="NoSpacing"/>
      </w:pPr>
      <w:r w:rsidRPr="003F6D89">
        <w:t>System.out.println(" j &lt; i = " + (j &lt; i));// false</w:t>
      </w:r>
    </w:p>
    <w:p w:rsidR="008D729C" w:rsidRPr="003F6D89" w:rsidRDefault="008D729C" w:rsidP="003F6D89">
      <w:pPr>
        <w:pStyle w:val="NoSpacing"/>
      </w:pPr>
      <w:r w:rsidRPr="003F6D89">
        <w:t>System.out.println(" k &lt; j = " + (k &lt; j));// false</w:t>
      </w:r>
    </w:p>
    <w:p w:rsidR="008D729C" w:rsidRPr="003F6D89" w:rsidRDefault="008D729C" w:rsidP="00010A81">
      <w:pPr>
        <w:pStyle w:val="Comment"/>
      </w:pPr>
      <w:r w:rsidRPr="003F6D89">
        <w:t>//less than or equal to</w:t>
      </w:r>
    </w:p>
    <w:p w:rsidR="008D729C" w:rsidRPr="003F6D89" w:rsidRDefault="008D729C" w:rsidP="003F6D89">
      <w:pPr>
        <w:pStyle w:val="NoSpacing"/>
      </w:pPr>
      <w:r w:rsidRPr="003F6D89">
        <w:t>System.out.println("Less than or equal to...");</w:t>
      </w:r>
    </w:p>
    <w:p w:rsidR="008D729C" w:rsidRPr="003F6D89" w:rsidRDefault="008D729C" w:rsidP="003F6D89">
      <w:pPr>
        <w:pStyle w:val="NoSpacing"/>
      </w:pPr>
      <w:r w:rsidRPr="003F6D89">
        <w:t>System.out.println(" i &lt;= j = " + (i &lt;= j));// true</w:t>
      </w:r>
    </w:p>
    <w:p w:rsidR="008D729C" w:rsidRPr="003F6D89" w:rsidRDefault="008D729C" w:rsidP="003F6D89">
      <w:pPr>
        <w:pStyle w:val="NoSpacing"/>
      </w:pPr>
      <w:r w:rsidRPr="003F6D89">
        <w:t>System.out.println(" j &lt;= i = " + (j &lt;= i));// false</w:t>
      </w:r>
    </w:p>
    <w:p w:rsidR="008D729C" w:rsidRPr="003F6D89" w:rsidRDefault="008D729C" w:rsidP="003F6D89">
      <w:pPr>
        <w:pStyle w:val="NoSpacing"/>
      </w:pPr>
      <w:r w:rsidRPr="003F6D89">
        <w:t>System.out.println(" k &lt;= j = " + (k &lt;= j));// true</w:t>
      </w:r>
    </w:p>
    <w:p w:rsidR="008D729C" w:rsidRPr="003F6D89" w:rsidRDefault="008D729C" w:rsidP="00010A81">
      <w:pPr>
        <w:pStyle w:val="Comment"/>
      </w:pPr>
      <w:r w:rsidRPr="003F6D89">
        <w:t>//equal to</w:t>
      </w:r>
    </w:p>
    <w:p w:rsidR="008D729C" w:rsidRPr="003F6D89" w:rsidRDefault="008D729C" w:rsidP="003F6D89">
      <w:pPr>
        <w:pStyle w:val="NoSpacing"/>
      </w:pPr>
      <w:r w:rsidRPr="003F6D89">
        <w:t>System.out.println("Equal to...");</w:t>
      </w:r>
    </w:p>
    <w:p w:rsidR="008D729C" w:rsidRPr="003F6D89" w:rsidRDefault="008D729C" w:rsidP="003F6D89">
      <w:pPr>
        <w:pStyle w:val="NoSpacing"/>
      </w:pPr>
      <w:r w:rsidRPr="003F6D89">
        <w:lastRenderedPageBreak/>
        <w:t>System.out.println(" i == j = " + (i == j));// false</w:t>
      </w:r>
    </w:p>
    <w:p w:rsidR="008D729C" w:rsidRPr="003F6D89" w:rsidRDefault="008D729C" w:rsidP="003F6D89">
      <w:pPr>
        <w:pStyle w:val="NoSpacing"/>
      </w:pPr>
      <w:r w:rsidRPr="003F6D89">
        <w:t>System.out.println(" k == j = " + (k == j));// true</w:t>
      </w:r>
    </w:p>
    <w:p w:rsidR="008D729C" w:rsidRPr="003F6D89" w:rsidRDefault="008D729C" w:rsidP="00010A81">
      <w:pPr>
        <w:pStyle w:val="Comment"/>
      </w:pPr>
      <w:r w:rsidRPr="003F6D89">
        <w:t>//not equal to</w:t>
      </w:r>
    </w:p>
    <w:p w:rsidR="008D729C" w:rsidRPr="003F6D89" w:rsidRDefault="008D729C" w:rsidP="003F6D89">
      <w:pPr>
        <w:pStyle w:val="NoSpacing"/>
      </w:pPr>
      <w:r w:rsidRPr="003F6D89">
        <w:t>System.out.println("Not equal to...");</w:t>
      </w:r>
    </w:p>
    <w:p w:rsidR="008D729C" w:rsidRPr="003F6D89" w:rsidRDefault="008D729C" w:rsidP="003F6D89">
      <w:pPr>
        <w:pStyle w:val="NoSpacing"/>
      </w:pPr>
      <w:r w:rsidRPr="003F6D89">
        <w:t>System.out.println(" i! = j = " + (i! = j));// true</w:t>
      </w:r>
    </w:p>
    <w:p w:rsidR="008D729C" w:rsidRPr="003F6D89" w:rsidRDefault="008D729C" w:rsidP="003F6D89">
      <w:pPr>
        <w:pStyle w:val="NoSpacing"/>
      </w:pPr>
      <w:r w:rsidRPr="003F6D89">
        <w:t>System.out.println(" k! = j = " + (k! = j));// false</w:t>
      </w:r>
    </w:p>
    <w:p w:rsidR="008D729C" w:rsidRPr="003F6D89" w:rsidRDefault="008D729C" w:rsidP="003F6D89">
      <w:pPr>
        <w:pStyle w:val="NoSpacing"/>
      </w:pPr>
      <w:r w:rsidRPr="003F6D89">
        <w:t>}</w:t>
      </w:r>
    </w:p>
    <w:p w:rsidR="008D729C" w:rsidRPr="003F6D89" w:rsidRDefault="008D729C" w:rsidP="003F6D89">
      <w:pPr>
        <w:pStyle w:val="NoSpacing"/>
      </w:pPr>
      <w:r w:rsidRPr="003F6D89">
        <w:t>}</w:t>
      </w:r>
    </w:p>
    <w:p w:rsidR="00385872" w:rsidRDefault="00385872" w:rsidP="007B19E2"/>
    <w:p w:rsidR="00CE683B" w:rsidRDefault="00385872" w:rsidP="007B19E2">
      <w:pPr>
        <w:rPr>
          <w:rFonts w:ascii="TimesNewRomanPSMT" w:hAnsi="TimesNewRomanPSMT"/>
          <w:color w:val="000000"/>
          <w:szCs w:val="26"/>
        </w:rPr>
      </w:pPr>
      <w:r>
        <w:rPr>
          <w:rFonts w:ascii="TimesNewRomanPSMT" w:hAnsi="TimesNewRomanPSMT"/>
          <w:color w:val="000000"/>
          <w:szCs w:val="26"/>
        </w:rPr>
        <w:t>Đây là đầu ra của chương trình</w:t>
      </w:r>
      <w:r w:rsidR="0039287B">
        <w:rPr>
          <w:rFonts w:ascii="TimesNewRomanPSMT" w:hAnsi="TimesNewRomanPSMT"/>
          <w:color w:val="000000"/>
          <w:szCs w:val="26"/>
        </w:rPr>
        <w:t>:</w:t>
      </w:r>
    </w:p>
    <w:p w:rsidR="00385872" w:rsidRPr="003F6D89" w:rsidRDefault="00385872" w:rsidP="003F6D89">
      <w:pPr>
        <w:pStyle w:val="NoSpacing"/>
      </w:pPr>
      <w:r w:rsidRPr="003F6D89">
        <w:t>Variable values...</w:t>
      </w:r>
    </w:p>
    <w:p w:rsidR="00385872" w:rsidRPr="003F6D89" w:rsidRDefault="00385872" w:rsidP="003F6D89">
      <w:pPr>
        <w:pStyle w:val="NoSpacing"/>
      </w:pPr>
      <w:r w:rsidRPr="003F6D89">
        <w:t>i = 37</w:t>
      </w:r>
    </w:p>
    <w:p w:rsidR="00385872" w:rsidRPr="003F6D89" w:rsidRDefault="00385872" w:rsidP="003F6D89">
      <w:pPr>
        <w:pStyle w:val="NoSpacing"/>
      </w:pPr>
      <w:r w:rsidRPr="003F6D89">
        <w:t>j = 42</w:t>
      </w:r>
    </w:p>
    <w:p w:rsidR="00385872" w:rsidRPr="003F6D89" w:rsidRDefault="00385872" w:rsidP="003F6D89">
      <w:pPr>
        <w:pStyle w:val="NoSpacing"/>
      </w:pPr>
      <w:r w:rsidRPr="003F6D89">
        <w:t>k = 42</w:t>
      </w:r>
    </w:p>
    <w:p w:rsidR="00385872" w:rsidRPr="003F6D89" w:rsidRDefault="00385872" w:rsidP="003F6D89">
      <w:pPr>
        <w:pStyle w:val="NoSpacing"/>
      </w:pPr>
      <w:r w:rsidRPr="003F6D89">
        <w:t>Greater than...</w:t>
      </w:r>
    </w:p>
    <w:p w:rsidR="00385872" w:rsidRPr="003F6D89" w:rsidRDefault="00385872" w:rsidP="003F6D89">
      <w:pPr>
        <w:pStyle w:val="NoSpacing"/>
      </w:pPr>
      <w:r w:rsidRPr="003F6D89">
        <w:t>i &gt; j = false</w:t>
      </w:r>
    </w:p>
    <w:p w:rsidR="00385872" w:rsidRPr="003F6D89" w:rsidRDefault="00385872" w:rsidP="003F6D89">
      <w:pPr>
        <w:pStyle w:val="NoSpacing"/>
      </w:pPr>
      <w:r w:rsidRPr="003F6D89">
        <w:t>j &gt; i = true</w:t>
      </w:r>
    </w:p>
    <w:p w:rsidR="00385872" w:rsidRPr="003F6D89" w:rsidRDefault="00385872" w:rsidP="003F6D89">
      <w:pPr>
        <w:pStyle w:val="NoSpacing"/>
      </w:pPr>
      <w:r w:rsidRPr="003F6D89">
        <w:t>k &gt; j = false</w:t>
      </w:r>
    </w:p>
    <w:p w:rsidR="00385872" w:rsidRPr="003F6D89" w:rsidRDefault="00385872" w:rsidP="003F6D89">
      <w:pPr>
        <w:pStyle w:val="NoSpacing"/>
      </w:pPr>
      <w:r w:rsidRPr="003F6D89">
        <w:t>Greater than or equal to...</w:t>
      </w:r>
    </w:p>
    <w:p w:rsidR="00385872" w:rsidRPr="003F6D89" w:rsidRDefault="00385872" w:rsidP="003F6D89">
      <w:pPr>
        <w:pStyle w:val="NoSpacing"/>
      </w:pPr>
      <w:r w:rsidRPr="003F6D89">
        <w:t>i &gt;= j = false</w:t>
      </w:r>
    </w:p>
    <w:p w:rsidR="00385872" w:rsidRPr="003F6D89" w:rsidRDefault="00385872" w:rsidP="003F6D89">
      <w:pPr>
        <w:pStyle w:val="NoSpacing"/>
      </w:pPr>
      <w:r w:rsidRPr="003F6D89">
        <w:t>j &gt;= i = true</w:t>
      </w:r>
    </w:p>
    <w:p w:rsidR="00385872" w:rsidRPr="003F6D89" w:rsidRDefault="00385872" w:rsidP="003F6D89">
      <w:pPr>
        <w:pStyle w:val="NoSpacing"/>
      </w:pPr>
      <w:r w:rsidRPr="003F6D89">
        <w:t>k &gt;= j = true</w:t>
      </w:r>
    </w:p>
    <w:p w:rsidR="00385872" w:rsidRPr="003F6D89" w:rsidRDefault="00385872" w:rsidP="003F6D89">
      <w:pPr>
        <w:pStyle w:val="NoSpacing"/>
      </w:pPr>
      <w:r w:rsidRPr="003F6D89">
        <w:t>Less than...</w:t>
      </w:r>
    </w:p>
    <w:p w:rsidR="00385872" w:rsidRPr="003F6D89" w:rsidRDefault="00385872" w:rsidP="003F6D89">
      <w:pPr>
        <w:pStyle w:val="NoSpacing"/>
      </w:pPr>
      <w:r w:rsidRPr="003F6D89">
        <w:t>i &lt; j = true</w:t>
      </w:r>
    </w:p>
    <w:p w:rsidR="00385872" w:rsidRPr="003F6D89" w:rsidRDefault="00385872" w:rsidP="003F6D89">
      <w:pPr>
        <w:pStyle w:val="NoSpacing"/>
      </w:pPr>
      <w:r w:rsidRPr="003F6D89">
        <w:t>j &lt; i = false</w:t>
      </w:r>
    </w:p>
    <w:p w:rsidR="00385872" w:rsidRPr="003F6D89" w:rsidRDefault="00385872" w:rsidP="003F6D89">
      <w:pPr>
        <w:pStyle w:val="NoSpacing"/>
      </w:pPr>
      <w:r w:rsidRPr="003F6D89">
        <w:t>k &lt; j = false</w:t>
      </w:r>
    </w:p>
    <w:p w:rsidR="00385872" w:rsidRPr="003F6D89" w:rsidRDefault="00385872" w:rsidP="003F6D89">
      <w:pPr>
        <w:pStyle w:val="NoSpacing"/>
      </w:pPr>
      <w:r w:rsidRPr="003F6D89">
        <w:t>Less than or equal to...</w:t>
      </w:r>
    </w:p>
    <w:p w:rsidR="00385872" w:rsidRPr="003F6D89" w:rsidRDefault="00385872" w:rsidP="003F6D89">
      <w:pPr>
        <w:pStyle w:val="NoSpacing"/>
      </w:pPr>
      <w:r w:rsidRPr="003F6D89">
        <w:t>i &lt;= j = true</w:t>
      </w:r>
    </w:p>
    <w:p w:rsidR="00385872" w:rsidRPr="003F6D89" w:rsidRDefault="00385872" w:rsidP="003F6D89">
      <w:pPr>
        <w:pStyle w:val="NoSpacing"/>
      </w:pPr>
      <w:r w:rsidRPr="003F6D89">
        <w:t>j &lt;= i = false</w:t>
      </w:r>
    </w:p>
    <w:p w:rsidR="00385872" w:rsidRPr="003F6D89" w:rsidRDefault="00385872" w:rsidP="003F6D89">
      <w:pPr>
        <w:pStyle w:val="NoSpacing"/>
      </w:pPr>
      <w:r w:rsidRPr="003F6D89">
        <w:t>k &lt;= j = true</w:t>
      </w:r>
    </w:p>
    <w:p w:rsidR="00385872" w:rsidRPr="003F6D89" w:rsidRDefault="00385872" w:rsidP="003F6D89">
      <w:pPr>
        <w:pStyle w:val="NoSpacing"/>
      </w:pPr>
      <w:r w:rsidRPr="003F6D89">
        <w:t>Equal to...</w:t>
      </w:r>
    </w:p>
    <w:p w:rsidR="00385872" w:rsidRPr="003F6D89" w:rsidRDefault="00385872" w:rsidP="003F6D89">
      <w:pPr>
        <w:pStyle w:val="NoSpacing"/>
      </w:pPr>
      <w:r w:rsidRPr="003F6D89">
        <w:t>i == j = false</w:t>
      </w:r>
    </w:p>
    <w:p w:rsidR="00385872" w:rsidRPr="003F6D89" w:rsidRDefault="00385872" w:rsidP="003F6D89">
      <w:pPr>
        <w:pStyle w:val="NoSpacing"/>
      </w:pPr>
      <w:r w:rsidRPr="003F6D89">
        <w:t>k == j = true</w:t>
      </w:r>
    </w:p>
    <w:p w:rsidR="00385872" w:rsidRPr="003F6D89" w:rsidRDefault="00385872" w:rsidP="003F6D89">
      <w:pPr>
        <w:pStyle w:val="NoSpacing"/>
      </w:pPr>
      <w:r w:rsidRPr="003F6D89">
        <w:t>Not equal to...</w:t>
      </w:r>
    </w:p>
    <w:p w:rsidR="00385872" w:rsidRPr="003F6D89" w:rsidRDefault="00385872" w:rsidP="003F6D89">
      <w:pPr>
        <w:pStyle w:val="NoSpacing"/>
      </w:pPr>
      <w:r w:rsidRPr="003F6D89">
        <w:t>i! = j = true</w:t>
      </w:r>
    </w:p>
    <w:p w:rsidR="00571416" w:rsidRPr="003F6D89" w:rsidRDefault="00385872" w:rsidP="003F6D89">
      <w:pPr>
        <w:pStyle w:val="NoSpacing"/>
      </w:pPr>
      <w:r w:rsidRPr="003F6D89">
        <w:t>k! = j = false</w:t>
      </w:r>
    </w:p>
    <w:p w:rsidR="00385872" w:rsidRPr="00571416" w:rsidRDefault="00385872" w:rsidP="007B19E2">
      <w:pPr>
        <w:rPr>
          <w:b/>
          <w:i/>
          <w:lang w:val="it-IT"/>
        </w:rPr>
      </w:pPr>
    </w:p>
    <w:p w:rsidR="004F1266" w:rsidRPr="004F1266" w:rsidRDefault="00475E85" w:rsidP="00594F6E">
      <w:pPr>
        <w:pStyle w:val="Heading3"/>
        <w:numPr>
          <w:ilvl w:val="2"/>
          <w:numId w:val="8"/>
        </w:numPr>
      </w:pPr>
      <w:bookmarkStart w:id="25" w:name="_Toc436137915"/>
      <w:r>
        <w:t>Phép toán logic</w:t>
      </w:r>
      <w:bookmarkEnd w:id="25"/>
    </w:p>
    <w:p w:rsidR="00475E85" w:rsidRDefault="00762A40" w:rsidP="007B19E2">
      <w:pPr>
        <w:rPr>
          <w:rFonts w:ascii="TimesNewRomanPSMT" w:hAnsi="TimesNewRomanPSMT"/>
          <w:color w:val="000000"/>
          <w:szCs w:val="26"/>
        </w:rPr>
      </w:pPr>
      <w:r>
        <w:rPr>
          <w:rFonts w:ascii="TimesNewRomanPSMT" w:hAnsi="TimesNewRomanPSMT"/>
          <w:color w:val="000000"/>
          <w:szCs w:val="26"/>
        </w:rPr>
        <w:t>Java hỗ trợ 6 phép toán logic được chỉ ra trong bảng sau:</w:t>
      </w:r>
    </w:p>
    <w:p w:rsidR="00762A40" w:rsidRDefault="00762A40" w:rsidP="007B19E2">
      <w:pPr>
        <w:rPr>
          <w:b/>
          <w:i/>
          <w:lang w:val="it-IT"/>
        </w:rPr>
      </w:pPr>
      <w:r>
        <w:rPr>
          <w:b/>
          <w:i/>
          <w:noProof/>
        </w:rPr>
        <w:lastRenderedPageBreak/>
        <w:drawing>
          <wp:inline distT="0" distB="0" distL="0" distR="0">
            <wp:extent cx="5210175" cy="28765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10175" cy="2876550"/>
                    </a:xfrm>
                    <a:prstGeom prst="rect">
                      <a:avLst/>
                    </a:prstGeom>
                    <a:noFill/>
                    <a:ln w="9525">
                      <a:noFill/>
                      <a:miter lim="800000"/>
                      <a:headEnd/>
                      <a:tailEnd/>
                    </a:ln>
                  </pic:spPr>
                </pic:pic>
              </a:graphicData>
            </a:graphic>
          </wp:inline>
        </w:drawing>
      </w:r>
    </w:p>
    <w:p w:rsidR="00046380" w:rsidRDefault="00046380" w:rsidP="007B19E2">
      <w:pPr>
        <w:rPr>
          <w:rFonts w:ascii="TimesNewRomanPS-BoldItalicMT" w:hAnsi="TimesNewRomanPS-BoldItalicMT"/>
          <w:b/>
          <w:bCs/>
          <w:i/>
          <w:iCs/>
          <w:color w:val="000000"/>
          <w:szCs w:val="26"/>
        </w:rPr>
      </w:pPr>
      <w:r>
        <w:rPr>
          <w:rFonts w:ascii="TimesNewRomanPS-BoldItalicMT" w:hAnsi="TimesNewRomanPS-BoldItalicMT"/>
          <w:b/>
          <w:bCs/>
          <w:i/>
          <w:iCs/>
          <w:color w:val="000000"/>
          <w:szCs w:val="26"/>
        </w:rPr>
        <w:t>Nhận xét:</w:t>
      </w:r>
    </w:p>
    <w:p w:rsidR="00046380" w:rsidRPr="00046380" w:rsidRDefault="00046380" w:rsidP="007B19E2">
      <w:pPr>
        <w:rPr>
          <w:rFonts w:ascii="TimesNewRomanPS-BoldItalicMT" w:hAnsi="TimesNewRomanPS-BoldItalicMT"/>
          <w:bCs/>
          <w:iCs/>
          <w:color w:val="000000"/>
          <w:szCs w:val="26"/>
        </w:rPr>
      </w:pPr>
      <w:r w:rsidRPr="00046380">
        <w:rPr>
          <w:rFonts w:ascii="TimesNewRomanPS-BoldItalicMT" w:hAnsi="TimesNewRomanPS-BoldItalicMT"/>
          <w:bCs/>
          <w:iCs/>
          <w:color w:val="000000"/>
          <w:szCs w:val="26"/>
        </w:rPr>
        <w:t>Phép toán</w:t>
      </w:r>
      <w:r>
        <w:rPr>
          <w:rFonts w:ascii="TimesNewRomanPS-BoldItalicMT" w:hAnsi="TimesNewRomanPS-BoldItalicMT"/>
          <w:bCs/>
          <w:iCs/>
          <w:color w:val="000000"/>
          <w:szCs w:val="26"/>
        </w:rPr>
        <w:t xml:space="preserve"> </w:t>
      </w:r>
      <w:r>
        <w:rPr>
          <w:rFonts w:ascii="TimesNewRomanPSMT" w:hAnsi="TimesNewRomanPSMT"/>
          <w:color w:val="000000"/>
          <w:szCs w:val="26"/>
        </w:rPr>
        <w:t>&amp;&amp; ( &amp; ) chỉ nhận giá trị true khi và chỉ khi cả hai toán hạng đều là true.</w:t>
      </w:r>
    </w:p>
    <w:p w:rsidR="00046380" w:rsidRPr="00046380" w:rsidRDefault="00046380" w:rsidP="007B19E2">
      <w:pPr>
        <w:rPr>
          <w:rFonts w:ascii="TimesNewRomanPS-BoldItalicMT" w:hAnsi="TimesNewRomanPS-BoldItalicMT"/>
          <w:bCs/>
          <w:iCs/>
          <w:color w:val="000000"/>
          <w:szCs w:val="26"/>
        </w:rPr>
      </w:pPr>
      <w:r>
        <w:rPr>
          <w:rFonts w:ascii="TimesNewRomanPSMT" w:hAnsi="TimesNewRomanPSMT"/>
          <w:color w:val="000000"/>
          <w:szCs w:val="26"/>
        </w:rPr>
        <w:t>Phép toán || ( | ) chỉ nhận giá trị false khi và chỉ khi cả hai toán hạng là false</w:t>
      </w:r>
    </w:p>
    <w:p w:rsidR="00046380" w:rsidRPr="00046380" w:rsidRDefault="00046380" w:rsidP="007B19E2">
      <w:pPr>
        <w:rPr>
          <w:rFonts w:ascii="TimesNewRomanPS-BoldItalicMT" w:hAnsi="TimesNewRomanPS-BoldItalicMT"/>
          <w:bCs/>
          <w:iCs/>
          <w:color w:val="000000"/>
          <w:szCs w:val="26"/>
        </w:rPr>
      </w:pPr>
      <w:r>
        <w:rPr>
          <w:rFonts w:ascii="TimesNewRomanPSMT" w:hAnsi="TimesNewRomanPSMT"/>
          <w:color w:val="000000"/>
          <w:szCs w:val="26"/>
        </w:rPr>
        <w:t>Phép toán ^ chỉ nhận giá trị true khi và chỉ khi hai toán hạng khác nhau</w:t>
      </w:r>
    </w:p>
    <w:p w:rsidR="0058570A" w:rsidRPr="0058570A" w:rsidRDefault="00EF16F4" w:rsidP="00594F6E">
      <w:pPr>
        <w:pStyle w:val="Heading3"/>
        <w:numPr>
          <w:ilvl w:val="2"/>
          <w:numId w:val="8"/>
        </w:numPr>
        <w:rPr>
          <w:lang w:val="it-IT"/>
        </w:rPr>
      </w:pPr>
      <w:bookmarkStart w:id="26" w:name="_Toc436137916"/>
      <w:r>
        <w:rPr>
          <w:lang w:val="it-IT"/>
        </w:rPr>
        <w:t>Toán tử ép kiểu</w:t>
      </w:r>
      <w:bookmarkEnd w:id="26"/>
    </w:p>
    <w:p w:rsidR="00887B01" w:rsidRPr="00E43B72" w:rsidRDefault="002346FF" w:rsidP="007B19E2">
      <w:pPr>
        <w:rPr>
          <w:lang w:val="it-IT"/>
        </w:rPr>
      </w:pPr>
      <w:r w:rsidRPr="002346FF">
        <w:rPr>
          <w:lang w:val="it-IT"/>
        </w:rPr>
        <w:t>Có 2 kiểu ép kiểu:</w:t>
      </w:r>
    </w:p>
    <w:p w:rsidR="002346FF" w:rsidRPr="00271921" w:rsidRDefault="00887B01" w:rsidP="00594F6E">
      <w:pPr>
        <w:pStyle w:val="ListParagraph"/>
        <w:numPr>
          <w:ilvl w:val="0"/>
          <w:numId w:val="4"/>
        </w:numPr>
        <w:rPr>
          <w:lang w:val="it-IT"/>
        </w:rPr>
      </w:pPr>
      <w:r w:rsidRPr="00271921">
        <w:rPr>
          <w:lang w:val="it-IT"/>
        </w:rPr>
        <w:t xml:space="preserve">Ép kiểu rộng: </w:t>
      </w:r>
      <w:r w:rsidRPr="00271921">
        <w:rPr>
          <w:i/>
          <w:lang w:val="it-IT"/>
        </w:rPr>
        <w:t>(widening conversion)</w:t>
      </w:r>
      <w:r w:rsidRPr="00271921">
        <w:rPr>
          <w:lang w:val="it-IT"/>
        </w:rPr>
        <w:t>: từ kiểu nhỏ sang kiểu lớn (không mất mát thông tin)</w:t>
      </w:r>
    </w:p>
    <w:p w:rsidR="00887B01" w:rsidRPr="00271921" w:rsidRDefault="00887B01" w:rsidP="00594F6E">
      <w:pPr>
        <w:pStyle w:val="ListParagraph"/>
        <w:numPr>
          <w:ilvl w:val="0"/>
          <w:numId w:val="4"/>
        </w:numPr>
        <w:rPr>
          <w:lang w:val="it-IT"/>
        </w:rPr>
      </w:pPr>
      <w:r w:rsidRPr="00271921">
        <w:rPr>
          <w:lang w:val="it-IT"/>
        </w:rPr>
        <w:t xml:space="preserve">Ép kiểu hẹp: </w:t>
      </w:r>
      <w:r w:rsidRPr="00271921">
        <w:rPr>
          <w:i/>
          <w:lang w:val="it-IT"/>
        </w:rPr>
        <w:t>(narrow conversion)</w:t>
      </w:r>
      <w:r w:rsidRPr="00271921">
        <w:rPr>
          <w:lang w:val="it-IT"/>
        </w:rPr>
        <w:t>: từ kiểu lớn sang kiểu nhỏ (Có khả năng mất mát thông tin.</w:t>
      </w:r>
    </w:p>
    <w:p w:rsidR="002346FF" w:rsidRDefault="00887B01" w:rsidP="007B19E2">
      <w:pPr>
        <w:rPr>
          <w:b/>
          <w:i/>
          <w:lang w:val="it-IT"/>
        </w:rPr>
      </w:pPr>
      <w:r>
        <w:rPr>
          <w:lang w:val="it-IT"/>
        </w:rPr>
        <w:t xml:space="preserve">Cú pháp: </w:t>
      </w:r>
      <w:r w:rsidR="00A42166">
        <w:rPr>
          <w:lang w:val="it-IT"/>
        </w:rPr>
        <w:t xml:space="preserve"> </w:t>
      </w:r>
      <w:r w:rsidRPr="00887B01">
        <w:rPr>
          <w:b/>
          <w:i/>
          <w:lang w:val="it-IT"/>
        </w:rPr>
        <w:t>&lt;tên biến&gt; = (kiểu_dữ_liệu) &lt;tên_biến&gt;;</w:t>
      </w:r>
    </w:p>
    <w:p w:rsidR="00F8760D" w:rsidRDefault="00F8760D" w:rsidP="007B19E2">
      <w:pPr>
        <w:rPr>
          <w:b/>
          <w:i/>
          <w:lang w:val="it-IT"/>
        </w:rPr>
      </w:pPr>
      <w:r>
        <w:rPr>
          <w:b/>
          <w:i/>
          <w:lang w:val="it-IT"/>
        </w:rPr>
        <w:t>Ví dụ:</w:t>
      </w:r>
    </w:p>
    <w:p w:rsidR="00173DCC" w:rsidRPr="00BC4F09" w:rsidRDefault="00F8760D" w:rsidP="007B19E2">
      <w:pPr>
        <w:pStyle w:val="NoSpacing"/>
        <w:spacing w:line="360" w:lineRule="auto"/>
        <w:ind w:left="900"/>
        <w:rPr>
          <w:shd w:val="clear" w:color="auto" w:fill="FFFFFF"/>
        </w:rPr>
      </w:pPr>
      <w:r w:rsidRPr="00BC4F09">
        <w:rPr>
          <w:b/>
          <w:shd w:val="clear" w:color="auto" w:fill="FFFFFF"/>
        </w:rPr>
        <w:t>public</w:t>
      </w:r>
      <w:r w:rsidRPr="00BC4F09">
        <w:rPr>
          <w:shd w:val="clear" w:color="auto" w:fill="FFFFFF"/>
        </w:rPr>
        <w:t> </w:t>
      </w:r>
      <w:r w:rsidRPr="00BC4F09">
        <w:rPr>
          <w:b/>
          <w:shd w:val="clear" w:color="auto" w:fill="FFFFFF"/>
        </w:rPr>
        <w:t>class</w:t>
      </w:r>
      <w:r w:rsidRPr="00BC4F09">
        <w:rPr>
          <w:shd w:val="clear" w:color="auto" w:fill="FFFFFF"/>
        </w:rPr>
        <w:t> EpKieu </w:t>
      </w:r>
      <w:r w:rsidR="007342A0" w:rsidRPr="00BC4F09">
        <w:rPr>
          <w:shd w:val="clear" w:color="auto" w:fill="FFFFFF"/>
        </w:rPr>
        <w:t>{</w:t>
      </w:r>
      <w:r w:rsidRPr="00BC4F09">
        <w:rPr>
          <w:shd w:val="clear" w:color="auto" w:fill="FFFFFF"/>
        </w:rPr>
        <w:br/>
        <w:t>    </w:t>
      </w:r>
      <w:r w:rsidRPr="00BC4F09">
        <w:rPr>
          <w:b/>
          <w:shd w:val="clear" w:color="auto" w:fill="FFFFFF"/>
        </w:rPr>
        <w:t>public</w:t>
      </w:r>
      <w:r w:rsidRPr="00BC4F09">
        <w:rPr>
          <w:shd w:val="clear" w:color="auto" w:fill="FFFFFF"/>
        </w:rPr>
        <w:t> </w:t>
      </w:r>
      <w:r w:rsidRPr="00BC4F09">
        <w:rPr>
          <w:b/>
          <w:shd w:val="clear" w:color="auto" w:fill="FFFFFF"/>
        </w:rPr>
        <w:t>static</w:t>
      </w:r>
      <w:r w:rsidRPr="00BC4F09">
        <w:rPr>
          <w:shd w:val="clear" w:color="auto" w:fill="FFFFFF"/>
        </w:rPr>
        <w:t> </w:t>
      </w:r>
      <w:r w:rsidRPr="00BC4F09">
        <w:rPr>
          <w:b/>
          <w:shd w:val="clear" w:color="auto" w:fill="FFFFFF"/>
        </w:rPr>
        <w:t>void</w:t>
      </w:r>
      <w:r w:rsidRPr="00BC4F09">
        <w:rPr>
          <w:shd w:val="clear" w:color="auto" w:fill="FFFFFF"/>
        </w:rPr>
        <w:t> main(String[] args) {</w:t>
      </w:r>
      <w:r w:rsidRPr="00BC4F09">
        <w:rPr>
          <w:shd w:val="clear" w:color="auto" w:fill="FFFFFF"/>
        </w:rPr>
        <w:br/>
        <w:t>        </w:t>
      </w:r>
      <w:r w:rsidRPr="00BC4F09">
        <w:rPr>
          <w:b/>
          <w:shd w:val="clear" w:color="auto" w:fill="FFFFFF"/>
        </w:rPr>
        <w:t>float</w:t>
      </w:r>
      <w:r w:rsidRPr="00BC4F09">
        <w:rPr>
          <w:shd w:val="clear" w:color="auto" w:fill="FFFFFF"/>
        </w:rPr>
        <w:t> soThuc;</w:t>
      </w:r>
      <w:r w:rsidRPr="00BC4F09">
        <w:rPr>
          <w:shd w:val="clear" w:color="auto" w:fill="FFFFFF"/>
        </w:rPr>
        <w:br/>
        <w:t>        </w:t>
      </w:r>
      <w:r w:rsidRPr="00BC4F09">
        <w:rPr>
          <w:b/>
          <w:shd w:val="clear" w:color="auto" w:fill="FFFFFF"/>
        </w:rPr>
        <w:t>int</w:t>
      </w:r>
      <w:r w:rsidRPr="00BC4F09">
        <w:rPr>
          <w:shd w:val="clear" w:color="auto" w:fill="FFFFFF"/>
        </w:rPr>
        <w:t> soNguyen;</w:t>
      </w:r>
      <w:r w:rsidRPr="00BC4F09">
        <w:rPr>
          <w:shd w:val="clear" w:color="auto" w:fill="FFFFFF"/>
        </w:rPr>
        <w:br/>
        <w:t> </w:t>
      </w:r>
      <w:r w:rsidRPr="00BC4F09">
        <w:rPr>
          <w:shd w:val="clear" w:color="auto" w:fill="FFFFFF"/>
        </w:rPr>
        <w:br/>
        <w:t>        soThuc = 10.6f;</w:t>
      </w:r>
      <w:r w:rsidRPr="00BC4F09">
        <w:rPr>
          <w:shd w:val="clear" w:color="auto" w:fill="FFFFFF"/>
        </w:rPr>
        <w:br/>
      </w:r>
      <w:r w:rsidRPr="00BC4F09">
        <w:rPr>
          <w:shd w:val="clear" w:color="auto" w:fill="FFFFFF"/>
        </w:rPr>
        <w:lastRenderedPageBreak/>
        <w:t>        soNguyen = (int) soThuc;</w:t>
      </w:r>
      <w:r w:rsidRPr="00BC4F09">
        <w:rPr>
          <w:shd w:val="clear" w:color="auto" w:fill="FFFFFF"/>
        </w:rPr>
        <w:br/>
        <w:t>        System.</w:t>
      </w:r>
      <w:r w:rsidRPr="00B87AEE">
        <w:rPr>
          <w:b/>
          <w:shd w:val="clear" w:color="auto" w:fill="FFFFFF"/>
        </w:rPr>
        <w:t>out</w:t>
      </w:r>
      <w:r w:rsidRPr="00BC4F09">
        <w:rPr>
          <w:shd w:val="clear" w:color="auto" w:fill="FFFFFF"/>
        </w:rPr>
        <w:t>.println("Số thực vào là: " + soThuc);</w:t>
      </w:r>
      <w:r w:rsidRPr="00BC4F09">
        <w:rPr>
          <w:shd w:val="clear" w:color="auto" w:fill="FFFFFF"/>
        </w:rPr>
        <w:br/>
        <w:t>        System.</w:t>
      </w:r>
      <w:r w:rsidRPr="00B87AEE">
        <w:rPr>
          <w:b/>
          <w:shd w:val="clear" w:color="auto" w:fill="FFFFFF"/>
        </w:rPr>
        <w:t>out</w:t>
      </w:r>
      <w:r w:rsidRPr="00BC4F09">
        <w:rPr>
          <w:shd w:val="clear" w:color="auto" w:fill="FFFFFF"/>
        </w:rPr>
        <w:t>.println("Số nguyên ép kiểu từ số thự</w:t>
      </w:r>
      <w:r w:rsidR="00362DCC">
        <w:rPr>
          <w:shd w:val="clear" w:color="auto" w:fill="FFFFFF"/>
        </w:rPr>
        <w:t>c  l</w:t>
      </w:r>
      <w:r w:rsidRPr="00BC4F09">
        <w:rPr>
          <w:shd w:val="clear" w:color="auto" w:fill="FFFFFF"/>
        </w:rPr>
        <w:t>à: " + so</w:t>
      </w:r>
      <w:r w:rsidR="001F6607" w:rsidRPr="00BC4F09">
        <w:rPr>
          <w:shd w:val="clear" w:color="auto" w:fill="FFFFFF"/>
        </w:rPr>
        <w:t>N</w:t>
      </w:r>
      <w:r w:rsidRPr="00BC4F09">
        <w:rPr>
          <w:shd w:val="clear" w:color="auto" w:fill="FFFFFF"/>
        </w:rPr>
        <w:t>guyen);</w:t>
      </w:r>
      <w:r w:rsidRPr="00BC4F09">
        <w:rPr>
          <w:shd w:val="clear" w:color="auto" w:fill="FFFFFF"/>
        </w:rPr>
        <w:br/>
        <w:t>    }</w:t>
      </w:r>
      <w:r w:rsidRPr="00BC4F09">
        <w:rPr>
          <w:shd w:val="clear" w:color="auto" w:fill="FFFFFF"/>
        </w:rPr>
        <w:br/>
        <w:t>}</w:t>
      </w:r>
    </w:p>
    <w:p w:rsidR="00B05C30" w:rsidRPr="00E30515" w:rsidRDefault="00B05C30" w:rsidP="007B19E2">
      <w:pPr>
        <w:pStyle w:val="NoSpacing"/>
        <w:spacing w:line="360" w:lineRule="auto"/>
        <w:ind w:left="0"/>
        <w:rPr>
          <w:lang w:val="it-IT"/>
        </w:rPr>
      </w:pPr>
    </w:p>
    <w:p w:rsidR="00715F8C" w:rsidRPr="00715F8C" w:rsidRDefault="00F727BD" w:rsidP="00594F6E">
      <w:pPr>
        <w:pStyle w:val="Heading2"/>
        <w:numPr>
          <w:ilvl w:val="1"/>
          <w:numId w:val="8"/>
        </w:numPr>
        <w:rPr>
          <w:lang w:val="it-IT"/>
        </w:rPr>
      </w:pPr>
      <w:bookmarkStart w:id="27" w:name="_Toc436137917"/>
      <w:r w:rsidRPr="000D2E37">
        <w:rPr>
          <w:lang w:val="it-IT"/>
        </w:rPr>
        <w:t>Cấu trúc điều khiển</w:t>
      </w:r>
      <w:bookmarkEnd w:id="27"/>
    </w:p>
    <w:p w:rsidR="0049379A" w:rsidRDefault="0049379A" w:rsidP="007B19E2">
      <w:r>
        <w:t xml:space="preserve">Chương trình là một dẫy các lệnh được bố trí thực hiện theo một trình tự nào đó, nhưng đôi khi ta muốn điều khiển luồng thực hiện của chương trình tuỳ thuộc vào điều kiện nào  đó. Ngôn ngữ lập trình java cung cấp một số </w:t>
      </w:r>
      <w:r w:rsidR="00656DA4">
        <w:t>cấu trúc</w:t>
      </w:r>
      <w:r>
        <w:t xml:space="preserve"> cho phép ta điều khiển luồng thực kiện củ</w:t>
      </w:r>
      <w:r w:rsidR="00656DA4">
        <w:t>a chương trình,</w:t>
      </w:r>
      <w:r w:rsidR="003661D4">
        <w:t xml:space="preserve"> chúng ta sẽ cùng tìm hiểu.</w:t>
      </w:r>
    </w:p>
    <w:p w:rsidR="008B12AA" w:rsidRPr="008B12AA" w:rsidRDefault="00D67F81" w:rsidP="00594F6E">
      <w:pPr>
        <w:pStyle w:val="Heading3"/>
        <w:numPr>
          <w:ilvl w:val="2"/>
          <w:numId w:val="8"/>
        </w:numPr>
      </w:pPr>
      <w:bookmarkStart w:id="28" w:name="_Toc436137918"/>
      <w:r w:rsidRPr="00D638F6">
        <w:t>Cấu trúc rẽ nhánh</w:t>
      </w:r>
      <w:bookmarkEnd w:id="28"/>
    </w:p>
    <w:p w:rsidR="008026B0" w:rsidRPr="008026B0" w:rsidRDefault="00530BDC" w:rsidP="00594F6E">
      <w:pPr>
        <w:pStyle w:val="Heading5"/>
        <w:numPr>
          <w:ilvl w:val="3"/>
          <w:numId w:val="8"/>
        </w:numPr>
      </w:pPr>
      <w:r w:rsidRPr="00D93F32">
        <w:t>Cấu trúc if- else</w:t>
      </w:r>
    </w:p>
    <w:p w:rsidR="001E1167" w:rsidRPr="00142E52" w:rsidRDefault="00CA098F" w:rsidP="00594F6E">
      <w:pPr>
        <w:pStyle w:val="ListParagraph"/>
        <w:numPr>
          <w:ilvl w:val="0"/>
          <w:numId w:val="6"/>
        </w:numPr>
        <w:rPr>
          <w:rFonts w:ascii="TimesNewRomanPSMT" w:hAnsi="TimesNewRomanPSMT"/>
          <w:i/>
          <w:color w:val="000000"/>
        </w:rPr>
      </w:pPr>
      <w:r w:rsidRPr="00142E52">
        <w:rPr>
          <w:rFonts w:ascii="TimesNewRomanPSMT" w:hAnsi="TimesNewRomanPSMT"/>
          <w:i/>
          <w:color w:val="000000"/>
        </w:rPr>
        <w:t>Dạng khuyết</w:t>
      </w:r>
    </w:p>
    <w:p w:rsidR="00B70BF6" w:rsidRPr="00FD3767" w:rsidRDefault="00B70BF6" w:rsidP="009B1118">
      <w:pPr>
        <w:pStyle w:val="Subtitle"/>
      </w:pPr>
      <w:r w:rsidRPr="00FD3767">
        <w:t>Cấu trúc</w:t>
      </w:r>
      <w:r w:rsidR="00E97B57" w:rsidRPr="00FD3767">
        <w:t xml:space="preserve"> dạng khuyết</w:t>
      </w:r>
    </w:p>
    <w:p w:rsidR="00CA098F" w:rsidRDefault="00C20FE5" w:rsidP="00834820">
      <w:pPr>
        <w:pStyle w:val="NoSpacing"/>
      </w:pPr>
      <w:r w:rsidRPr="00C20FE5">
        <w:t xml:space="preserve">if (Condition) </w:t>
      </w:r>
    </w:p>
    <w:p w:rsidR="00CA098F" w:rsidRDefault="00C20FE5" w:rsidP="00834820">
      <w:pPr>
        <w:pStyle w:val="NoSpacing"/>
      </w:pPr>
      <w:r w:rsidRPr="00C20FE5">
        <w:t xml:space="preserve">{           </w:t>
      </w:r>
    </w:p>
    <w:p w:rsidR="003C4D6C" w:rsidRDefault="00C20FE5" w:rsidP="00D97446">
      <w:pPr>
        <w:pStyle w:val="Comment"/>
        <w:ind w:firstLine="1980"/>
      </w:pPr>
      <w:r w:rsidRPr="00C20FE5">
        <w:t xml:space="preserve">// Các lệnh sẽ được thực hiện nếu giá trị </w:t>
      </w:r>
    </w:p>
    <w:p w:rsidR="00CA098F" w:rsidRDefault="003C4D6C" w:rsidP="00D97446">
      <w:pPr>
        <w:pStyle w:val="Comment"/>
        <w:ind w:firstLine="1980"/>
      </w:pPr>
      <w:r>
        <w:t xml:space="preserve">// </w:t>
      </w:r>
      <w:r w:rsidR="00C20FE5" w:rsidRPr="00C20FE5">
        <w:t>của Condition là true</w:t>
      </w:r>
    </w:p>
    <w:p w:rsidR="00CA098F" w:rsidRDefault="003C4D6C" w:rsidP="00834820">
      <w:pPr>
        <w:pStyle w:val="NoSpacing"/>
      </w:pPr>
      <w:r>
        <w:t>}</w:t>
      </w:r>
    </w:p>
    <w:p w:rsidR="00763757" w:rsidRPr="007C17FC" w:rsidRDefault="00763757" w:rsidP="004F1960">
      <w:pPr>
        <w:pStyle w:val="Subtitle"/>
      </w:pPr>
      <w:r w:rsidRPr="007C17FC">
        <w:t>Sơ đồ khối cấu trúc if – else khuyết</w:t>
      </w:r>
      <w:r w:rsidR="00DC15B0" w:rsidRPr="007C17FC">
        <w:t>:</w:t>
      </w:r>
    </w:p>
    <w:p w:rsidR="00763757" w:rsidRDefault="00763757" w:rsidP="007B19E2">
      <w:pPr>
        <w:jc w:val="center"/>
      </w:pPr>
      <w:r w:rsidRPr="00763757">
        <w:rPr>
          <w:noProof/>
        </w:rPr>
        <w:drawing>
          <wp:inline distT="0" distB="0" distL="0" distR="0">
            <wp:extent cx="1704975" cy="1749549"/>
            <wp:effectExtent l="19050" t="0" r="9525" b="0"/>
            <wp:docPr id="10"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stretch>
                      <a:fillRect/>
                    </a:stretch>
                  </pic:blipFill>
                  <pic:spPr>
                    <a:xfrm>
                      <a:off x="0" y="0"/>
                      <a:ext cx="1707085" cy="1751714"/>
                    </a:xfrm>
                    <a:prstGeom prst="rect">
                      <a:avLst/>
                    </a:prstGeom>
                  </pic:spPr>
                </pic:pic>
              </a:graphicData>
            </a:graphic>
          </wp:inline>
        </w:drawing>
      </w:r>
    </w:p>
    <w:p w:rsidR="00CA098F" w:rsidRDefault="00547248" w:rsidP="00594F6E">
      <w:pPr>
        <w:pStyle w:val="ListParagraph"/>
        <w:numPr>
          <w:ilvl w:val="0"/>
          <w:numId w:val="5"/>
        </w:numPr>
        <w:rPr>
          <w:rFonts w:cs="Times New Roman"/>
          <w:i/>
          <w:color w:val="000000" w:themeColor="text1"/>
        </w:rPr>
      </w:pPr>
      <w:r w:rsidRPr="00C06D71">
        <w:rPr>
          <w:rFonts w:cs="Times New Roman"/>
          <w:i/>
          <w:color w:val="000000" w:themeColor="text1"/>
        </w:rPr>
        <w:t>Dạng đầy đủ</w:t>
      </w:r>
    </w:p>
    <w:p w:rsidR="005428DF" w:rsidRPr="00093E63" w:rsidRDefault="005428DF" w:rsidP="004F1960">
      <w:pPr>
        <w:pStyle w:val="Subtitle"/>
      </w:pPr>
      <w:r w:rsidRPr="00093E63">
        <w:lastRenderedPageBreak/>
        <w:t>Cấu trúc</w:t>
      </w:r>
    </w:p>
    <w:p w:rsidR="0047441B" w:rsidRPr="00787312" w:rsidRDefault="00C20FE5" w:rsidP="00787312">
      <w:pPr>
        <w:pStyle w:val="NoSpacing"/>
      </w:pPr>
      <w:r w:rsidRPr="00787312">
        <w:t>if (Condition)</w:t>
      </w:r>
    </w:p>
    <w:p w:rsidR="00CA098F" w:rsidRPr="00787312" w:rsidRDefault="00C20FE5" w:rsidP="00787312">
      <w:pPr>
        <w:pStyle w:val="NoSpacing"/>
      </w:pPr>
      <w:r w:rsidRPr="00787312">
        <w:t xml:space="preserve">{ </w:t>
      </w:r>
    </w:p>
    <w:p w:rsidR="006B313C" w:rsidRPr="00787312" w:rsidRDefault="00C20FE5" w:rsidP="00D3122C">
      <w:pPr>
        <w:pStyle w:val="Comment"/>
        <w:tabs>
          <w:tab w:val="left" w:pos="2970"/>
        </w:tabs>
        <w:ind w:left="3600"/>
      </w:pPr>
      <w:r w:rsidRPr="00787312">
        <w:t xml:space="preserve">// Các lệnh sẽ được thực hiện nếu giá trị </w:t>
      </w:r>
    </w:p>
    <w:p w:rsidR="0047441B" w:rsidRPr="00787312" w:rsidRDefault="006B313C" w:rsidP="003D2D2C">
      <w:pPr>
        <w:pStyle w:val="Comment"/>
        <w:ind w:left="3600"/>
      </w:pPr>
      <w:r w:rsidRPr="00787312">
        <w:t xml:space="preserve">// </w:t>
      </w:r>
      <w:r w:rsidR="00C20FE5" w:rsidRPr="00787312">
        <w:t>của Condition là true</w:t>
      </w:r>
    </w:p>
    <w:p w:rsidR="0047441B" w:rsidRPr="00787312" w:rsidRDefault="00C20FE5" w:rsidP="00787312">
      <w:pPr>
        <w:pStyle w:val="NoSpacing"/>
      </w:pPr>
      <w:r w:rsidRPr="00787312">
        <w:t xml:space="preserve">} </w:t>
      </w:r>
    </w:p>
    <w:p w:rsidR="0047441B" w:rsidRPr="00787312" w:rsidRDefault="0047441B" w:rsidP="00787312">
      <w:pPr>
        <w:pStyle w:val="NoSpacing"/>
      </w:pPr>
      <w:r w:rsidRPr="00787312">
        <w:t>else</w:t>
      </w:r>
    </w:p>
    <w:p w:rsidR="0047441B" w:rsidRPr="00787312" w:rsidRDefault="00C20FE5" w:rsidP="00787312">
      <w:pPr>
        <w:pStyle w:val="NoSpacing"/>
      </w:pPr>
      <w:r w:rsidRPr="00787312">
        <w:t>{</w:t>
      </w:r>
    </w:p>
    <w:p w:rsidR="00E73982" w:rsidRPr="00787312" w:rsidRDefault="00C20FE5" w:rsidP="003D2D2C">
      <w:pPr>
        <w:pStyle w:val="Comment"/>
        <w:ind w:left="3600"/>
      </w:pPr>
      <w:r w:rsidRPr="00787312">
        <w:t xml:space="preserve">// Các lệnh sẽ được thực hiện nếu giá trị </w:t>
      </w:r>
    </w:p>
    <w:p w:rsidR="0047441B" w:rsidRPr="00787312" w:rsidRDefault="00E73982" w:rsidP="003D2D2C">
      <w:pPr>
        <w:pStyle w:val="Comment"/>
        <w:ind w:left="3600"/>
      </w:pPr>
      <w:r w:rsidRPr="00787312">
        <w:t xml:space="preserve">// </w:t>
      </w:r>
      <w:r w:rsidR="00C20FE5" w:rsidRPr="00787312">
        <w:t>của Condition là false</w:t>
      </w:r>
    </w:p>
    <w:p w:rsidR="00C20FE5" w:rsidRPr="00787312" w:rsidRDefault="00C20FE5" w:rsidP="00787312">
      <w:pPr>
        <w:pStyle w:val="NoSpacing"/>
      </w:pPr>
      <w:r w:rsidRPr="00787312">
        <w:t>}</w:t>
      </w:r>
    </w:p>
    <w:p w:rsidR="00381C98" w:rsidRDefault="00381C98" w:rsidP="007B19E2">
      <w:pPr>
        <w:pStyle w:val="NoSpacing"/>
        <w:spacing w:line="360" w:lineRule="auto"/>
      </w:pPr>
    </w:p>
    <w:p w:rsidR="00BE73C8" w:rsidRPr="006D6ED2" w:rsidRDefault="00BE73C8" w:rsidP="004F1960">
      <w:pPr>
        <w:pStyle w:val="Subtitle"/>
      </w:pPr>
      <w:r w:rsidRPr="006D6ED2">
        <w:t>Sơ đồ khối cấu trúc if – else dạng đầy đủ</w:t>
      </w:r>
    </w:p>
    <w:p w:rsidR="001C1B70" w:rsidRDefault="001C1B70" w:rsidP="007B19E2">
      <w:pPr>
        <w:rPr>
          <w:rFonts w:cs="Times New Roman"/>
          <w:color w:val="000000" w:themeColor="text1"/>
        </w:rPr>
      </w:pPr>
    </w:p>
    <w:p w:rsidR="001C1B70" w:rsidRPr="00C20FE5" w:rsidRDefault="001C1B70" w:rsidP="007B19E2">
      <w:pPr>
        <w:jc w:val="center"/>
      </w:pPr>
      <w:r>
        <w:rPr>
          <w:noProof/>
        </w:rPr>
        <w:drawing>
          <wp:inline distT="0" distB="0" distL="0" distR="0">
            <wp:extent cx="2674248" cy="1800225"/>
            <wp:effectExtent l="19050" t="0" r="0" b="0"/>
            <wp:docPr id="11" name="Picture 10" descr="24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862.jpg"/>
                    <pic:cNvPicPr/>
                  </pic:nvPicPr>
                  <pic:blipFill>
                    <a:blip r:embed="rId18"/>
                    <a:stretch>
                      <a:fillRect/>
                    </a:stretch>
                  </pic:blipFill>
                  <pic:spPr>
                    <a:xfrm>
                      <a:off x="0" y="0"/>
                      <a:ext cx="2674248" cy="1800225"/>
                    </a:xfrm>
                    <a:prstGeom prst="rect">
                      <a:avLst/>
                    </a:prstGeom>
                  </pic:spPr>
                </pic:pic>
              </a:graphicData>
            </a:graphic>
          </wp:inline>
        </w:drawing>
      </w:r>
    </w:p>
    <w:p w:rsidR="005A4A58" w:rsidRDefault="00492535" w:rsidP="007B19E2">
      <w:pPr>
        <w:rPr>
          <w:rFonts w:ascii="TimesNewRomanPSMT" w:hAnsi="TimesNewRomanPSMT"/>
          <w:b/>
          <w:i/>
          <w:color w:val="000000"/>
        </w:rPr>
      </w:pPr>
      <w:r>
        <w:rPr>
          <w:rFonts w:ascii="TimesNewRomanPSMT" w:hAnsi="TimesNewRomanPSMT"/>
          <w:b/>
          <w:i/>
          <w:color w:val="000000"/>
        </w:rPr>
        <w:t>Ví dụ:</w:t>
      </w:r>
    </w:p>
    <w:p w:rsidR="00492535" w:rsidRPr="00580C3E" w:rsidRDefault="00492535" w:rsidP="00580C3E">
      <w:pPr>
        <w:pStyle w:val="NoSpacing"/>
      </w:pPr>
      <w:r w:rsidRPr="00580C3E">
        <w:t>int a = 10;</w:t>
      </w:r>
    </w:p>
    <w:p w:rsidR="00B8530A" w:rsidRPr="00580C3E" w:rsidRDefault="00B8530A" w:rsidP="00580C3E">
      <w:pPr>
        <w:pStyle w:val="NoSpacing"/>
      </w:pPr>
      <w:r w:rsidRPr="00580C3E">
        <w:t>int b = 0;</w:t>
      </w:r>
    </w:p>
    <w:p w:rsidR="00492535" w:rsidRPr="00580C3E" w:rsidRDefault="00492535" w:rsidP="00580C3E">
      <w:pPr>
        <w:pStyle w:val="NoSpacing"/>
      </w:pPr>
      <w:r w:rsidRPr="00580C3E">
        <w:t>if(a == 10)</w:t>
      </w:r>
    </w:p>
    <w:p w:rsidR="00492535" w:rsidRPr="00580C3E" w:rsidRDefault="00492535" w:rsidP="00580C3E">
      <w:pPr>
        <w:pStyle w:val="NoSpacing"/>
      </w:pPr>
      <w:r w:rsidRPr="00580C3E">
        <w:t>{</w:t>
      </w:r>
    </w:p>
    <w:p w:rsidR="00B8530A" w:rsidRPr="00580C3E" w:rsidRDefault="00B8530A" w:rsidP="00EB3816">
      <w:pPr>
        <w:pStyle w:val="NoSpacing"/>
        <w:ind w:left="1440" w:firstLine="720"/>
      </w:pPr>
      <w:r w:rsidRPr="00580C3E">
        <w:t xml:space="preserve">b = </w:t>
      </w:r>
      <w:r w:rsidR="000E56FD" w:rsidRPr="00580C3E">
        <w:t>1</w:t>
      </w:r>
      <w:r w:rsidRPr="00580C3E">
        <w:t>;</w:t>
      </w:r>
    </w:p>
    <w:p w:rsidR="00492535" w:rsidRPr="00580C3E" w:rsidRDefault="00492535" w:rsidP="00580C3E">
      <w:pPr>
        <w:pStyle w:val="NoSpacing"/>
      </w:pPr>
      <w:r w:rsidRPr="00580C3E">
        <w:t>}</w:t>
      </w:r>
    </w:p>
    <w:p w:rsidR="00A9268B" w:rsidRPr="00580C3E" w:rsidRDefault="005B3FE0" w:rsidP="00580C3E">
      <w:pPr>
        <w:pStyle w:val="NoSpacing"/>
      </w:pPr>
      <w:r w:rsidRPr="00580C3E">
        <w:t>e</w:t>
      </w:r>
      <w:r w:rsidR="00A9268B" w:rsidRPr="00580C3E">
        <w:t>lse</w:t>
      </w:r>
    </w:p>
    <w:p w:rsidR="00A9268B" w:rsidRPr="00580C3E" w:rsidRDefault="00A9268B" w:rsidP="00580C3E">
      <w:pPr>
        <w:pStyle w:val="NoSpacing"/>
      </w:pPr>
      <w:r w:rsidRPr="00580C3E">
        <w:t>{</w:t>
      </w:r>
    </w:p>
    <w:p w:rsidR="00B8530A" w:rsidRPr="00580C3E" w:rsidRDefault="00B8530A" w:rsidP="00EB3816">
      <w:pPr>
        <w:pStyle w:val="NoSpacing"/>
        <w:ind w:left="1440" w:firstLine="720"/>
      </w:pPr>
      <w:r w:rsidRPr="00580C3E">
        <w:t>b = 0;</w:t>
      </w:r>
    </w:p>
    <w:p w:rsidR="00A9268B" w:rsidRPr="00580C3E" w:rsidRDefault="00A9268B" w:rsidP="00580C3E">
      <w:pPr>
        <w:pStyle w:val="NoSpacing"/>
      </w:pPr>
      <w:r w:rsidRPr="00580C3E">
        <w:t>}</w:t>
      </w:r>
    </w:p>
    <w:p w:rsidR="005B3FE0" w:rsidRPr="00580C3E" w:rsidRDefault="005B3FE0" w:rsidP="00580C3E">
      <w:pPr>
        <w:pStyle w:val="NoSpacing"/>
      </w:pPr>
      <w:r w:rsidRPr="00580C3E">
        <w:t>System.out.print(“</w:t>
      </w:r>
      <w:r w:rsidR="00CB1159" w:rsidRPr="00580C3E">
        <w:t xml:space="preserve">Giá trị của b là: </w:t>
      </w:r>
      <w:r w:rsidRPr="00580C3E">
        <w:t>”</w:t>
      </w:r>
      <w:r w:rsidR="00CB1159" w:rsidRPr="00580C3E">
        <w:t xml:space="preserve"> + b</w:t>
      </w:r>
      <w:r w:rsidRPr="00580C3E">
        <w:t>);</w:t>
      </w:r>
    </w:p>
    <w:p w:rsidR="0050467C" w:rsidRDefault="0050467C" w:rsidP="007B19E2">
      <w:pPr>
        <w:pStyle w:val="NoSpacing"/>
        <w:spacing w:line="360" w:lineRule="auto"/>
        <w:ind w:left="1530"/>
      </w:pPr>
    </w:p>
    <w:p w:rsidR="00EA0BC6" w:rsidRPr="00EA0BC6" w:rsidRDefault="002803A2" w:rsidP="00594F6E">
      <w:pPr>
        <w:pStyle w:val="Heading5"/>
        <w:numPr>
          <w:ilvl w:val="3"/>
          <w:numId w:val="8"/>
        </w:numPr>
      </w:pPr>
      <w:r>
        <w:t>Phép toán ?</w:t>
      </w:r>
    </w:p>
    <w:p w:rsidR="00E35F2C" w:rsidRDefault="00C32AF3" w:rsidP="004F1960">
      <w:pPr>
        <w:pStyle w:val="Subtitle"/>
      </w:pPr>
      <w:r w:rsidRPr="00C32AF3">
        <w:t xml:space="preserve">Cú pháp: </w:t>
      </w:r>
      <w:r w:rsidR="00813364">
        <w:t xml:space="preserve"> </w:t>
      </w:r>
    </w:p>
    <w:p w:rsidR="00C32AF3" w:rsidRPr="00E35F2C" w:rsidRDefault="00C32AF3" w:rsidP="00E35F2C">
      <w:pPr>
        <w:pStyle w:val="Subtitle"/>
        <w:numPr>
          <w:ilvl w:val="0"/>
          <w:numId w:val="0"/>
        </w:numPr>
        <w:ind w:left="1584"/>
        <w:rPr>
          <w:b/>
        </w:rPr>
      </w:pPr>
      <w:r w:rsidRPr="00E35F2C">
        <w:rPr>
          <w:b/>
        </w:rPr>
        <w:lastRenderedPageBreak/>
        <w:t>(condition) ? Operation1 : Operation2;</w:t>
      </w:r>
    </w:p>
    <w:p w:rsidR="00B8530A" w:rsidRDefault="00C32AF3" w:rsidP="007B19E2">
      <w:r w:rsidRPr="00C32AF3">
        <w:t xml:space="preserve">Nếu điều kiện </w:t>
      </w:r>
      <w:r w:rsidRPr="008C0771">
        <w:rPr>
          <w:i/>
        </w:rPr>
        <w:t>condition</w:t>
      </w:r>
      <w:r w:rsidRPr="00C32AF3">
        <w:t xml:space="preserve"> có giá trị là true lệnh sẽ trả về giá trị của biểu thức Operation1, ngược lại sẽ trả về giá trị của biểu thức Operation2.</w:t>
      </w:r>
    </w:p>
    <w:p w:rsidR="00473C22" w:rsidRDefault="00473C22" w:rsidP="007B19E2">
      <w:r w:rsidRPr="001225E4">
        <w:rPr>
          <w:b/>
          <w:i/>
        </w:rPr>
        <w:t>Ví dụ</w:t>
      </w:r>
      <w:r>
        <w:t>: Với ví dụ trên ta có thể viết lại như sau:</w:t>
      </w:r>
    </w:p>
    <w:p w:rsidR="00473C22" w:rsidRDefault="00473C22" w:rsidP="00D757FE">
      <w:pPr>
        <w:pStyle w:val="NoSpacing"/>
      </w:pPr>
      <w:r>
        <w:t>int a = 10;</w:t>
      </w:r>
    </w:p>
    <w:p w:rsidR="00473C22" w:rsidRDefault="00473C22" w:rsidP="00D757FE">
      <w:pPr>
        <w:pStyle w:val="NoSpacing"/>
      </w:pPr>
      <w:r>
        <w:t>int b = 0;</w:t>
      </w:r>
    </w:p>
    <w:p w:rsidR="00473C22" w:rsidRDefault="00473C22" w:rsidP="00D757FE">
      <w:pPr>
        <w:pStyle w:val="NoSpacing"/>
      </w:pPr>
      <w:r>
        <w:t>b = (a==10)</w:t>
      </w:r>
      <w:r w:rsidR="00FF7460">
        <w:t xml:space="preserve"> </w:t>
      </w:r>
      <w:r>
        <w:t>?</w:t>
      </w:r>
      <w:r w:rsidR="00FF7460">
        <w:t xml:space="preserve"> </w:t>
      </w:r>
      <w:r>
        <w:t>1</w:t>
      </w:r>
      <w:r w:rsidR="00FF7460">
        <w:t xml:space="preserve"> </w:t>
      </w:r>
      <w:r>
        <w:t>:</w:t>
      </w:r>
      <w:r w:rsidR="00FF7460">
        <w:t xml:space="preserve"> </w:t>
      </w:r>
      <w:r>
        <w:t>0;</w:t>
      </w:r>
    </w:p>
    <w:p w:rsidR="003C0E93" w:rsidRPr="00C32AF3" w:rsidRDefault="00E3397A" w:rsidP="00D757FE">
      <w:pPr>
        <w:pStyle w:val="NoSpacing"/>
      </w:pPr>
      <w:r w:rsidRPr="009F4B0F">
        <w:t>System.out.print</w:t>
      </w:r>
      <w:r>
        <w:t>(“Giá trị của b là: ” + b</w:t>
      </w:r>
      <w:r w:rsidRPr="009F4B0F">
        <w:t>);</w:t>
      </w:r>
    </w:p>
    <w:p w:rsidR="00530BDC" w:rsidRPr="004D7CB7" w:rsidRDefault="002960B3" w:rsidP="00594F6E">
      <w:pPr>
        <w:pStyle w:val="Heading5"/>
        <w:numPr>
          <w:ilvl w:val="3"/>
          <w:numId w:val="8"/>
        </w:numPr>
      </w:pPr>
      <w:r>
        <w:t xml:space="preserve">Cấu trúc </w:t>
      </w:r>
      <w:r w:rsidR="00530BDC" w:rsidRPr="004D7CB7">
        <w:t>Switch</w:t>
      </w:r>
    </w:p>
    <w:p w:rsidR="00DD752B" w:rsidRPr="001B5E9D" w:rsidRDefault="00DD752B" w:rsidP="00594F6E">
      <w:pPr>
        <w:pStyle w:val="ListParagraph"/>
        <w:numPr>
          <w:ilvl w:val="0"/>
          <w:numId w:val="5"/>
        </w:numPr>
        <w:rPr>
          <w:rFonts w:ascii="TimesNewRomanPSMT" w:hAnsi="TimesNewRomanPSMT"/>
          <w:i/>
          <w:color w:val="000000"/>
        </w:rPr>
      </w:pPr>
      <w:r w:rsidRPr="001B5E9D">
        <w:rPr>
          <w:rFonts w:ascii="TimesNewRomanPS-BoldItalicMT" w:hAnsi="TimesNewRomanPS-BoldItalicMT"/>
          <w:bCs/>
          <w:i/>
          <w:iCs/>
          <w:color w:val="000000"/>
        </w:rPr>
        <w:t>Dạng khuyết</w:t>
      </w:r>
    </w:p>
    <w:p w:rsidR="00E03DC0" w:rsidRDefault="00DD752B" w:rsidP="00FB7820">
      <w:pPr>
        <w:pStyle w:val="NoSpacing"/>
      </w:pPr>
      <w:r w:rsidRPr="00DB01CA">
        <w:rPr>
          <w:b/>
        </w:rPr>
        <w:t>switch</w:t>
      </w:r>
      <w:r>
        <w:t xml:space="preserve">(biểu_thức) </w:t>
      </w:r>
    </w:p>
    <w:p w:rsidR="00DD752B" w:rsidRDefault="00DD752B" w:rsidP="00FB7820">
      <w:pPr>
        <w:pStyle w:val="NoSpacing"/>
      </w:pPr>
      <w:r>
        <w:t>{</w:t>
      </w:r>
    </w:p>
    <w:p w:rsidR="00DD752B" w:rsidRDefault="00DD752B" w:rsidP="00FB7820">
      <w:pPr>
        <w:pStyle w:val="NoSpacing"/>
        <w:ind w:left="1440"/>
      </w:pPr>
      <w:r w:rsidRPr="00DB01CA">
        <w:rPr>
          <w:b/>
        </w:rPr>
        <w:t>case</w:t>
      </w:r>
      <w:r>
        <w:t xml:space="preserve"> gt_1:</w:t>
      </w:r>
      <w:r w:rsidR="00760E28">
        <w:t xml:space="preserve"> </w:t>
      </w:r>
      <w:r>
        <w:t xml:space="preserve">lệnh 1; [ </w:t>
      </w:r>
      <w:r w:rsidRPr="00DB01CA">
        <w:rPr>
          <w:b/>
        </w:rPr>
        <w:t>break</w:t>
      </w:r>
      <w:r>
        <w:t>;]</w:t>
      </w:r>
    </w:p>
    <w:p w:rsidR="00DD752B" w:rsidRDefault="00DD752B" w:rsidP="00FB7820">
      <w:pPr>
        <w:pStyle w:val="NoSpacing"/>
        <w:ind w:left="1440"/>
      </w:pPr>
      <w:r w:rsidRPr="00DB01CA">
        <w:rPr>
          <w:b/>
        </w:rPr>
        <w:t>case</w:t>
      </w:r>
      <w:r>
        <w:t xml:space="preserve"> gt_2:</w:t>
      </w:r>
      <w:r w:rsidR="009D07A6">
        <w:t xml:space="preserve"> </w:t>
      </w:r>
      <w:r>
        <w:t xml:space="preserve">lệnh 2; [ </w:t>
      </w:r>
      <w:r w:rsidRPr="00DB01CA">
        <w:rPr>
          <w:b/>
        </w:rPr>
        <w:t>break</w:t>
      </w:r>
      <w:r>
        <w:t>;]</w:t>
      </w:r>
    </w:p>
    <w:p w:rsidR="00DD752B" w:rsidRDefault="00DD752B" w:rsidP="00FB7820">
      <w:pPr>
        <w:pStyle w:val="NoSpacing"/>
        <w:ind w:left="1440"/>
      </w:pPr>
      <w:r>
        <w:t>…</w:t>
      </w:r>
    </w:p>
    <w:p w:rsidR="00827485" w:rsidRDefault="00DD752B" w:rsidP="00FB7820">
      <w:pPr>
        <w:pStyle w:val="NoSpacing"/>
        <w:ind w:left="1440"/>
      </w:pPr>
      <w:r w:rsidRPr="00DB01CA">
        <w:rPr>
          <w:b/>
        </w:rPr>
        <w:t>case</w:t>
      </w:r>
      <w:r>
        <w:t xml:space="preserve"> gt_n:</w:t>
      </w:r>
      <w:r w:rsidR="009D07A6">
        <w:t xml:space="preserve"> </w:t>
      </w:r>
      <w:r>
        <w:t xml:space="preserve">lệnh n; [ </w:t>
      </w:r>
      <w:r w:rsidRPr="00DB01CA">
        <w:rPr>
          <w:b/>
        </w:rPr>
        <w:t>break</w:t>
      </w:r>
      <w:r>
        <w:t>;]</w:t>
      </w:r>
    </w:p>
    <w:p w:rsidR="00E03DC0" w:rsidRDefault="00E03DC0" w:rsidP="00FB7820">
      <w:pPr>
        <w:pStyle w:val="NoSpacing"/>
      </w:pPr>
      <w:r>
        <w:t>}</w:t>
      </w:r>
    </w:p>
    <w:p w:rsidR="00932945" w:rsidRPr="00FB7820" w:rsidRDefault="00932945" w:rsidP="00594F6E">
      <w:pPr>
        <w:pStyle w:val="ListParagraph"/>
        <w:numPr>
          <w:ilvl w:val="0"/>
          <w:numId w:val="5"/>
        </w:numPr>
        <w:rPr>
          <w:rFonts w:cs="Times New Roman"/>
          <w:i/>
          <w:color w:val="000000" w:themeColor="text1"/>
        </w:rPr>
      </w:pPr>
      <w:r w:rsidRPr="00FB7820">
        <w:rPr>
          <w:rFonts w:cs="Times New Roman"/>
          <w:i/>
          <w:color w:val="000000" w:themeColor="text1"/>
        </w:rPr>
        <w:t>Dạng đủ</w:t>
      </w:r>
    </w:p>
    <w:p w:rsidR="00AB16D8" w:rsidRPr="00464165" w:rsidRDefault="00932945" w:rsidP="00464165">
      <w:pPr>
        <w:pStyle w:val="NoSpacing"/>
      </w:pPr>
      <w:r w:rsidRPr="00464165">
        <w:t xml:space="preserve">switch(biểu_thức) </w:t>
      </w:r>
    </w:p>
    <w:p w:rsidR="00AB16D8" w:rsidRPr="00464165" w:rsidRDefault="00932945" w:rsidP="00464165">
      <w:pPr>
        <w:pStyle w:val="NoSpacing"/>
      </w:pPr>
      <w:r w:rsidRPr="00464165">
        <w:t>{</w:t>
      </w:r>
    </w:p>
    <w:p w:rsidR="00AB16D8" w:rsidRPr="00464165" w:rsidRDefault="00932945" w:rsidP="00464165">
      <w:pPr>
        <w:pStyle w:val="NoSpacing"/>
        <w:ind w:left="1440"/>
      </w:pPr>
      <w:r w:rsidRPr="00464165">
        <w:t>case gt_1:</w:t>
      </w:r>
      <w:r w:rsidR="00AB16D8" w:rsidRPr="00464165">
        <w:t xml:space="preserve"> </w:t>
      </w:r>
      <w:r w:rsidRPr="00464165">
        <w:t>lệnh 1; [ break;]</w:t>
      </w:r>
    </w:p>
    <w:p w:rsidR="00AB16D8" w:rsidRPr="00464165" w:rsidRDefault="00932945" w:rsidP="00464165">
      <w:pPr>
        <w:pStyle w:val="NoSpacing"/>
        <w:ind w:left="1440"/>
      </w:pPr>
      <w:r w:rsidRPr="00464165">
        <w:t>case gt_2:</w:t>
      </w:r>
      <w:r w:rsidR="00AB16D8" w:rsidRPr="00464165">
        <w:t xml:space="preserve"> </w:t>
      </w:r>
      <w:r w:rsidRPr="00464165">
        <w:t>lệnh 2; [ break;]</w:t>
      </w:r>
    </w:p>
    <w:p w:rsidR="00AB16D8" w:rsidRPr="00464165" w:rsidRDefault="00932945" w:rsidP="00464165">
      <w:pPr>
        <w:pStyle w:val="NoSpacing"/>
        <w:ind w:left="1440"/>
      </w:pPr>
      <w:r w:rsidRPr="00464165">
        <w:t>…</w:t>
      </w:r>
    </w:p>
    <w:p w:rsidR="00AB16D8" w:rsidRPr="00464165" w:rsidRDefault="00932945" w:rsidP="00464165">
      <w:pPr>
        <w:pStyle w:val="NoSpacing"/>
        <w:ind w:left="1440"/>
      </w:pPr>
      <w:r w:rsidRPr="00464165">
        <w:t>case gt_n:</w:t>
      </w:r>
      <w:r w:rsidR="00AB16D8" w:rsidRPr="00464165">
        <w:t xml:space="preserve"> </w:t>
      </w:r>
      <w:r w:rsidRPr="00464165">
        <w:t>lệnh n; [ break;]</w:t>
      </w:r>
    </w:p>
    <w:p w:rsidR="00AB16D8" w:rsidRPr="00464165" w:rsidRDefault="00932945" w:rsidP="00464165">
      <w:pPr>
        <w:pStyle w:val="NoSpacing"/>
        <w:ind w:left="1440"/>
      </w:pPr>
      <w:r w:rsidRPr="00464165">
        <w:t>default:</w:t>
      </w:r>
      <w:r w:rsidR="00AB16D8" w:rsidRPr="00464165">
        <w:t xml:space="preserve"> </w:t>
      </w:r>
      <w:r w:rsidRPr="00464165">
        <w:t>lệnh n+1;</w:t>
      </w:r>
    </w:p>
    <w:p w:rsidR="00932945" w:rsidRPr="00464165" w:rsidRDefault="00932945" w:rsidP="00464165">
      <w:pPr>
        <w:pStyle w:val="NoSpacing"/>
      </w:pPr>
      <w:r w:rsidRPr="00464165">
        <w:t>}</w:t>
      </w:r>
    </w:p>
    <w:p w:rsidR="00DC710D" w:rsidRDefault="00DC710D" w:rsidP="007B19E2">
      <w:pPr>
        <w:pStyle w:val="NoSpacing"/>
        <w:spacing w:line="360" w:lineRule="auto"/>
        <w:ind w:left="1440"/>
      </w:pPr>
    </w:p>
    <w:p w:rsidR="009A29D1" w:rsidRDefault="009A29D1" w:rsidP="007B19E2">
      <w:pPr>
        <w:rPr>
          <w:rFonts w:ascii="TimesNewRomanPS-BoldMT" w:hAnsi="TimesNewRomanPS-BoldMT"/>
          <w:b/>
          <w:bCs/>
        </w:rPr>
      </w:pPr>
      <w:r>
        <w:rPr>
          <w:rFonts w:ascii="TimesNewRomanPS-BoldMT" w:hAnsi="TimesNewRomanPS-BoldMT"/>
          <w:b/>
          <w:bCs/>
        </w:rPr>
        <w:t>Chú ý:</w:t>
      </w:r>
    </w:p>
    <w:p w:rsidR="009A29D1" w:rsidRPr="001142BE" w:rsidRDefault="009A29D1" w:rsidP="007B19E2">
      <w:r>
        <w:t xml:space="preserve">- </w:t>
      </w:r>
      <w:r w:rsidRPr="001142BE">
        <w:rPr>
          <w:i/>
        </w:rPr>
        <w:t>biểu_thức</w:t>
      </w:r>
      <w:r w:rsidRPr="001142BE">
        <w:t xml:space="preserve"> phải là một biểu thức có kiểu </w:t>
      </w:r>
      <w:r w:rsidRPr="001142BE">
        <w:rPr>
          <w:i/>
        </w:rPr>
        <w:t>char, byte, short, int</w:t>
      </w:r>
      <w:r w:rsidRPr="001142BE">
        <w:t xml:space="preserve"> nhưng không thể là kiểu </w:t>
      </w:r>
      <w:r w:rsidRPr="001142BE">
        <w:rPr>
          <w:i/>
        </w:rPr>
        <w:t>long</w:t>
      </w:r>
      <w:r w:rsidRPr="001142BE">
        <w:t xml:space="preserve">, nếu </w:t>
      </w:r>
      <w:r w:rsidRPr="001142BE">
        <w:rPr>
          <w:i/>
        </w:rPr>
        <w:t>biểu_thức</w:t>
      </w:r>
      <w:r w:rsidRPr="001142BE">
        <w:t xml:space="preserve"> có kiểu khác với các kiểu liệt kê ở trên thì java sẽ đưa ra</w:t>
      </w:r>
      <w:r w:rsidRPr="001142BE">
        <w:br/>
        <w:t>một thông báo lỗi.</w:t>
      </w:r>
    </w:p>
    <w:p w:rsidR="009A29D1" w:rsidRPr="001142BE" w:rsidRDefault="009A29D1" w:rsidP="007B19E2">
      <w:r w:rsidRPr="001142BE">
        <w:t xml:space="preserve">- Nếu </w:t>
      </w:r>
      <w:r w:rsidRPr="001142BE">
        <w:rPr>
          <w:i/>
        </w:rPr>
        <w:t>biểu_thức</w:t>
      </w:r>
      <w:r w:rsidRPr="001142BE">
        <w:t xml:space="preserve"> bằng giá trị của </w:t>
      </w:r>
      <w:r w:rsidRPr="001142BE">
        <w:rPr>
          <w:i/>
        </w:rPr>
        <w:t>gt_i</w:t>
      </w:r>
      <w:r w:rsidRPr="001142BE">
        <w:t xml:space="preserve"> thì các lệnh từ lệnh i cho đến lệnh n nếu không có </w:t>
      </w:r>
      <w:r w:rsidRPr="00877776">
        <w:rPr>
          <w:i/>
        </w:rPr>
        <w:t>default</w:t>
      </w:r>
      <w:r w:rsidRPr="001142BE">
        <w:t xml:space="preserve"> (lệnh n+1 nếu có </w:t>
      </w:r>
      <w:r w:rsidRPr="00016887">
        <w:rPr>
          <w:i/>
        </w:rPr>
        <w:t>default</w:t>
      </w:r>
      <w:r w:rsidRPr="001142BE">
        <w:t>) sẽ được thực hiện.</w:t>
      </w:r>
    </w:p>
    <w:p w:rsidR="009A29D1" w:rsidRDefault="009A29D1" w:rsidP="007B19E2">
      <w:r>
        <w:t xml:space="preserve">- Câu lệnh </w:t>
      </w:r>
      <w:r w:rsidR="007C462D">
        <w:rPr>
          <w:i/>
        </w:rPr>
        <w:t xml:space="preserve">break: </w:t>
      </w:r>
      <w:r w:rsidR="007C462D">
        <w:t xml:space="preserve">Báo rằng sau khi thực hiện khối lệnh tương ứng, chương trình sẽ </w:t>
      </w:r>
      <w:r>
        <w:t xml:space="preserve"> thoát ra khỏi cấu trúc </w:t>
      </w:r>
      <w:r w:rsidRPr="00D368C1">
        <w:rPr>
          <w:i/>
        </w:rPr>
        <w:t>switch</w:t>
      </w:r>
      <w:r w:rsidR="007C462D">
        <w:t xml:space="preserve"> và thực hiện lệnh kế tiếp của khối switch.</w:t>
      </w:r>
      <w:r w:rsidR="00091B50">
        <w:t xml:space="preserve"> Nếu trong khối lệnh i không chứa lệnh ngắt break thì chương trình thực hiện tiếp các lệnh của khối lệnh i </w:t>
      </w:r>
      <w:r w:rsidR="00091B50">
        <w:lastRenderedPageBreak/>
        <w:t>+ 1, i +2,...</w:t>
      </w:r>
      <w:r w:rsidR="004231CB">
        <w:t xml:space="preserve"> cho đến khi gặp lệnh ngắt </w:t>
      </w:r>
      <w:r w:rsidR="004231CB" w:rsidRPr="00844D8F">
        <w:rPr>
          <w:i/>
        </w:rPr>
        <w:t>break</w:t>
      </w:r>
      <w:r w:rsidR="004231CB">
        <w:t xml:space="preserve"> hay đến khi chấm dứt khối lệnh </w:t>
      </w:r>
      <w:r w:rsidR="004231CB" w:rsidRPr="00844D8F">
        <w:rPr>
          <w:i/>
        </w:rPr>
        <w:t>switch</w:t>
      </w:r>
      <w:r w:rsidR="004231CB">
        <w:t>.</w:t>
      </w:r>
      <w:r w:rsidR="00D70C72">
        <w:t xml:space="preserve"> Còn các khối lệnh i -</w:t>
      </w:r>
      <w:r w:rsidR="007422C3">
        <w:t xml:space="preserve"> </w:t>
      </w:r>
      <w:r w:rsidR="00D70C72">
        <w:t>1, i -</w:t>
      </w:r>
      <w:r w:rsidR="007422C3">
        <w:t xml:space="preserve"> </w:t>
      </w:r>
      <w:r w:rsidR="00D70C72">
        <w:t>2,... không  tồn tại (trống) thì chương trình sẽ tự động xem như các trường hợp i -</w:t>
      </w:r>
      <w:r w:rsidR="007422C3">
        <w:t xml:space="preserve"> </w:t>
      </w:r>
      <w:r w:rsidR="00D70C72">
        <w:t>1 , i -</w:t>
      </w:r>
      <w:r w:rsidR="007422C3">
        <w:t xml:space="preserve"> </w:t>
      </w:r>
      <w:r w:rsidR="00D70C72">
        <w:t>2 sẽ nhận khối lệnh i để thực hiện.</w:t>
      </w:r>
    </w:p>
    <w:p w:rsidR="00C06353" w:rsidRDefault="00C06353" w:rsidP="007B19E2">
      <w:pPr>
        <w:rPr>
          <w:rFonts w:ascii="TimesNewRomanPSMT" w:hAnsi="TimesNewRomanPSMT"/>
          <w:color w:val="000000"/>
          <w:szCs w:val="26"/>
        </w:rPr>
      </w:pPr>
      <w:r>
        <w:rPr>
          <w:rFonts w:ascii="TimesNewRomanPSMT" w:hAnsi="TimesNewRomanPSMT"/>
          <w:color w:val="000000"/>
          <w:szCs w:val="26"/>
        </w:rPr>
        <w:t xml:space="preserve">Sơ đồ khối mô tả sự hoạt động của cấu trúc </w:t>
      </w:r>
      <w:r w:rsidRPr="00844D8F">
        <w:rPr>
          <w:rFonts w:ascii="TimesNewRomanPSMT" w:hAnsi="TimesNewRomanPSMT"/>
          <w:i/>
          <w:color w:val="000000"/>
          <w:szCs w:val="26"/>
        </w:rPr>
        <w:t>switch</w:t>
      </w:r>
      <w:r>
        <w:rPr>
          <w:rFonts w:ascii="TimesNewRomanPSMT" w:hAnsi="TimesNewRomanPSMT"/>
          <w:color w:val="000000"/>
          <w:szCs w:val="26"/>
        </w:rPr>
        <w:t xml:space="preserve"> trong trường hợp có lệnh </w:t>
      </w:r>
      <w:r w:rsidRPr="00844D8F">
        <w:rPr>
          <w:rFonts w:ascii="TimesNewRomanPSMT" w:hAnsi="TimesNewRomanPSMT"/>
          <w:i/>
          <w:color w:val="000000"/>
          <w:szCs w:val="26"/>
        </w:rPr>
        <w:t>break</w:t>
      </w:r>
      <w:r>
        <w:rPr>
          <w:rFonts w:ascii="TimesNewRomanPSMT" w:hAnsi="TimesNewRomanPSMT"/>
          <w:color w:val="000000"/>
          <w:szCs w:val="26"/>
        </w:rPr>
        <w:t>:</w:t>
      </w:r>
    </w:p>
    <w:p w:rsidR="006C517A" w:rsidRDefault="00C37A2A" w:rsidP="007B19E2">
      <w:pPr>
        <w:jc w:val="center"/>
      </w:pPr>
      <w:r>
        <w:rPr>
          <w:noProof/>
        </w:rPr>
        <w:drawing>
          <wp:inline distT="0" distB="0" distL="0" distR="0">
            <wp:extent cx="3302319" cy="433387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3302319" cy="4333875"/>
                    </a:xfrm>
                    <a:prstGeom prst="rect">
                      <a:avLst/>
                    </a:prstGeom>
                    <a:noFill/>
                    <a:ln w="9525">
                      <a:noFill/>
                      <a:miter lim="800000"/>
                      <a:headEnd/>
                      <a:tailEnd/>
                    </a:ln>
                  </pic:spPr>
                </pic:pic>
              </a:graphicData>
            </a:graphic>
          </wp:inline>
        </w:drawing>
      </w:r>
    </w:p>
    <w:p w:rsidR="00823CC0" w:rsidRDefault="00823CC0">
      <w:pPr>
        <w:spacing w:after="120" w:line="240" w:lineRule="auto"/>
        <w:ind w:left="1440" w:firstLine="0"/>
        <w:contextualSpacing w:val="0"/>
        <w:jc w:val="center"/>
        <w:rPr>
          <w:i/>
        </w:rPr>
      </w:pPr>
      <w:r>
        <w:rPr>
          <w:i/>
        </w:rPr>
        <w:br w:type="page"/>
      </w:r>
    </w:p>
    <w:p w:rsidR="00B8552C" w:rsidRDefault="00B8552C" w:rsidP="007B19E2">
      <w:pPr>
        <w:rPr>
          <w:i/>
        </w:rPr>
      </w:pPr>
      <w:r w:rsidRPr="00B8552C">
        <w:rPr>
          <w:i/>
        </w:rPr>
        <w:lastRenderedPageBreak/>
        <w:t>Ví dụ:</w:t>
      </w:r>
      <w:r w:rsidR="00C2794E">
        <w:rPr>
          <w:i/>
        </w:rPr>
        <w:t xml:space="preserve"> </w:t>
      </w:r>
    </w:p>
    <w:p w:rsidR="007D2A78" w:rsidRDefault="007D2A78" w:rsidP="007D2A78">
      <w:pPr>
        <w:pStyle w:val="NoSpacing"/>
      </w:pPr>
      <w:r w:rsidRPr="007D2A78">
        <w:t>int thang = 2;</w:t>
      </w:r>
    </w:p>
    <w:p w:rsidR="007D2A78" w:rsidRPr="007D2A78" w:rsidRDefault="007D2A78" w:rsidP="007D2A78">
      <w:pPr>
        <w:pStyle w:val="NoSpacing"/>
      </w:pPr>
      <w:r w:rsidRPr="007D2A78">
        <w:t>switch(thang)</w:t>
      </w:r>
    </w:p>
    <w:p w:rsidR="007D2A78" w:rsidRPr="007D2A78" w:rsidRDefault="007D2A78" w:rsidP="007D2A78">
      <w:pPr>
        <w:pStyle w:val="NoSpacing"/>
      </w:pPr>
      <w:r w:rsidRPr="007D2A78">
        <w:t>{</w:t>
      </w:r>
    </w:p>
    <w:p w:rsidR="007D2A78" w:rsidRPr="007D2A78" w:rsidRDefault="007D2A78" w:rsidP="007D2A78">
      <w:pPr>
        <w:pStyle w:val="NoSpacing"/>
      </w:pPr>
      <w:r w:rsidRPr="007D2A78">
        <w:t xml:space="preserve">    </w:t>
      </w:r>
      <w:r w:rsidRPr="007D2A78">
        <w:rPr>
          <w:b/>
        </w:rPr>
        <w:t>case</w:t>
      </w:r>
      <w:r w:rsidRPr="007D2A78">
        <w:t xml:space="preserve"> 1: { System.out.print("Tháng 1"); break;}</w:t>
      </w:r>
    </w:p>
    <w:p w:rsidR="007D2A78" w:rsidRPr="007D2A78" w:rsidRDefault="007D2A78" w:rsidP="007D2A78">
      <w:pPr>
        <w:pStyle w:val="NoSpacing"/>
      </w:pPr>
      <w:r w:rsidRPr="007D2A78">
        <w:t xml:space="preserve">    </w:t>
      </w:r>
      <w:r w:rsidRPr="007D2A78">
        <w:rPr>
          <w:b/>
        </w:rPr>
        <w:t>case</w:t>
      </w:r>
      <w:r w:rsidRPr="007D2A78">
        <w:t xml:space="preserve"> 2: { System.out.print("Tháng 2"); break;}</w:t>
      </w:r>
    </w:p>
    <w:p w:rsidR="007D2A78" w:rsidRPr="007D2A78" w:rsidRDefault="007D2A78" w:rsidP="007D2A78">
      <w:pPr>
        <w:pStyle w:val="NoSpacing"/>
      </w:pPr>
      <w:r w:rsidRPr="007D2A78">
        <w:t xml:space="preserve">    </w:t>
      </w:r>
      <w:r w:rsidRPr="007D2A78">
        <w:rPr>
          <w:b/>
        </w:rPr>
        <w:t>case</w:t>
      </w:r>
      <w:r w:rsidRPr="007D2A78">
        <w:t xml:space="preserve"> 3: { System.out.print("Tháng 3"); break;}</w:t>
      </w:r>
    </w:p>
    <w:p w:rsidR="007D2A78" w:rsidRPr="007D2A78" w:rsidRDefault="007D2A78" w:rsidP="007D2A78">
      <w:pPr>
        <w:pStyle w:val="NoSpacing"/>
      </w:pPr>
      <w:r w:rsidRPr="007D2A78">
        <w:t xml:space="preserve">    </w:t>
      </w:r>
      <w:r w:rsidRPr="007D2A78">
        <w:rPr>
          <w:b/>
        </w:rPr>
        <w:t>case</w:t>
      </w:r>
      <w:r w:rsidRPr="007D2A78">
        <w:t xml:space="preserve"> 4: { System.out.print("Tháng 4"); break;}</w:t>
      </w:r>
    </w:p>
    <w:p w:rsidR="007D2A78" w:rsidRPr="007D2A78" w:rsidRDefault="007D2A78" w:rsidP="007D2A78">
      <w:pPr>
        <w:pStyle w:val="NoSpacing"/>
      </w:pPr>
      <w:r w:rsidRPr="007D2A78">
        <w:t xml:space="preserve">    </w:t>
      </w:r>
      <w:r w:rsidRPr="007D2A78">
        <w:rPr>
          <w:b/>
        </w:rPr>
        <w:t>case</w:t>
      </w:r>
      <w:r w:rsidRPr="007D2A78">
        <w:t xml:space="preserve"> 5: { System.out.print("Tháng 5"); break;}</w:t>
      </w:r>
    </w:p>
    <w:p w:rsidR="007D2A78" w:rsidRPr="007D2A78" w:rsidRDefault="007D2A78" w:rsidP="007D2A78">
      <w:pPr>
        <w:pStyle w:val="NoSpacing"/>
      </w:pPr>
      <w:r w:rsidRPr="007D2A78">
        <w:t xml:space="preserve">    </w:t>
      </w:r>
      <w:r w:rsidRPr="007D2A78">
        <w:rPr>
          <w:b/>
        </w:rPr>
        <w:t>case</w:t>
      </w:r>
      <w:r w:rsidRPr="007D2A78">
        <w:t xml:space="preserve"> 6: { System.out.print("Tháng 6"); break;}</w:t>
      </w:r>
    </w:p>
    <w:p w:rsidR="007D2A78" w:rsidRPr="007D2A78" w:rsidRDefault="007D2A78" w:rsidP="007D2A78">
      <w:pPr>
        <w:pStyle w:val="NoSpacing"/>
      </w:pPr>
      <w:r w:rsidRPr="007D2A78">
        <w:t xml:space="preserve">    </w:t>
      </w:r>
      <w:r w:rsidRPr="007D2A78">
        <w:rPr>
          <w:b/>
        </w:rPr>
        <w:t>case</w:t>
      </w:r>
      <w:r w:rsidRPr="007D2A78">
        <w:t xml:space="preserve"> 7: { System.out.print("Tháng 7"); break;}</w:t>
      </w:r>
    </w:p>
    <w:p w:rsidR="007D2A78" w:rsidRPr="007D2A78" w:rsidRDefault="007D2A78" w:rsidP="007D2A78">
      <w:pPr>
        <w:pStyle w:val="NoSpacing"/>
      </w:pPr>
      <w:r w:rsidRPr="007D2A78">
        <w:t xml:space="preserve">    </w:t>
      </w:r>
      <w:r w:rsidRPr="007D2A78">
        <w:rPr>
          <w:b/>
        </w:rPr>
        <w:t>case</w:t>
      </w:r>
      <w:r w:rsidRPr="007D2A78">
        <w:t xml:space="preserve"> 8: { System.out.print("Tháng 8"); break;}</w:t>
      </w:r>
    </w:p>
    <w:p w:rsidR="007D2A78" w:rsidRPr="007D2A78" w:rsidRDefault="007D2A78" w:rsidP="007D2A78">
      <w:pPr>
        <w:pStyle w:val="NoSpacing"/>
      </w:pPr>
      <w:r w:rsidRPr="007D2A78">
        <w:t xml:space="preserve">    </w:t>
      </w:r>
      <w:r w:rsidRPr="007D2A78">
        <w:rPr>
          <w:b/>
        </w:rPr>
        <w:t>case</w:t>
      </w:r>
      <w:r w:rsidRPr="007D2A78">
        <w:t xml:space="preserve"> 9: { System.out.print("Tháng 9"); break;}</w:t>
      </w:r>
    </w:p>
    <w:p w:rsidR="007D2A78" w:rsidRPr="007D2A78" w:rsidRDefault="007D2A78" w:rsidP="007D2A78">
      <w:pPr>
        <w:pStyle w:val="NoSpacing"/>
      </w:pPr>
      <w:r w:rsidRPr="007D2A78">
        <w:t xml:space="preserve">    </w:t>
      </w:r>
      <w:r w:rsidRPr="007D2A78">
        <w:rPr>
          <w:b/>
        </w:rPr>
        <w:t>case</w:t>
      </w:r>
      <w:r w:rsidRPr="007D2A78">
        <w:t xml:space="preserve"> 10: { System.out.print("Tháng 10"); break;}</w:t>
      </w:r>
    </w:p>
    <w:p w:rsidR="007D2A78" w:rsidRPr="007D2A78" w:rsidRDefault="007D2A78" w:rsidP="007D2A78">
      <w:pPr>
        <w:pStyle w:val="NoSpacing"/>
      </w:pPr>
      <w:r w:rsidRPr="007D2A78">
        <w:t xml:space="preserve">    </w:t>
      </w:r>
      <w:r w:rsidRPr="007D2A78">
        <w:rPr>
          <w:b/>
        </w:rPr>
        <w:t>case</w:t>
      </w:r>
      <w:r w:rsidRPr="007D2A78">
        <w:t xml:space="preserve"> 11: { System.out.print("Tháng 11"); break;}</w:t>
      </w:r>
    </w:p>
    <w:p w:rsidR="007D2A78" w:rsidRPr="007D2A78" w:rsidRDefault="007D2A78" w:rsidP="007D2A78">
      <w:pPr>
        <w:pStyle w:val="NoSpacing"/>
      </w:pPr>
      <w:r w:rsidRPr="007D2A78">
        <w:t xml:space="preserve">    </w:t>
      </w:r>
      <w:r w:rsidRPr="007D2A78">
        <w:rPr>
          <w:b/>
        </w:rPr>
        <w:t>case</w:t>
      </w:r>
      <w:r w:rsidRPr="007D2A78">
        <w:t xml:space="preserve"> 12: { System.out.print("Tháng 12"); break;}</w:t>
      </w:r>
    </w:p>
    <w:p w:rsidR="007D2A78" w:rsidRPr="007D2A78" w:rsidRDefault="007D2A78" w:rsidP="007D2A78">
      <w:pPr>
        <w:pStyle w:val="NoSpacing"/>
      </w:pPr>
      <w:r w:rsidRPr="007D2A78">
        <w:t xml:space="preserve">    </w:t>
      </w:r>
      <w:r w:rsidRPr="007D2A78">
        <w:rPr>
          <w:b/>
        </w:rPr>
        <w:t>default</w:t>
      </w:r>
      <w:r w:rsidRPr="007D2A78">
        <w:t>: { System.out.print("Không phải tháng");}</w:t>
      </w:r>
    </w:p>
    <w:p w:rsidR="00823CC0" w:rsidRDefault="007D2A78" w:rsidP="007D2A78">
      <w:pPr>
        <w:pStyle w:val="NoSpacing"/>
      </w:pPr>
      <w:r w:rsidRPr="007D2A78">
        <w:t>}</w:t>
      </w:r>
    </w:p>
    <w:p w:rsidR="007D2A78" w:rsidRPr="007D2A78" w:rsidRDefault="007D2A78" w:rsidP="007D2A78">
      <w:pPr>
        <w:pStyle w:val="NoSpacing"/>
      </w:pPr>
    </w:p>
    <w:p w:rsidR="007D2A78" w:rsidRPr="007D2A78" w:rsidRDefault="007D2A78" w:rsidP="007D2A78">
      <w:pPr>
        <w:pStyle w:val="NoSpacing"/>
        <w:numPr>
          <w:ilvl w:val="0"/>
          <w:numId w:val="13"/>
        </w:numPr>
        <w:rPr>
          <w:b/>
        </w:rPr>
      </w:pPr>
      <w:r w:rsidRPr="007D2A78">
        <w:rPr>
          <w:b/>
        </w:rPr>
        <w:t>Kết quả:</w:t>
      </w:r>
      <w:r>
        <w:rPr>
          <w:b/>
        </w:rPr>
        <w:t xml:space="preserve"> </w:t>
      </w:r>
      <w:r w:rsidRPr="007D2A78">
        <w:t>Tháng 2</w:t>
      </w:r>
    </w:p>
    <w:p w:rsidR="007D2A78" w:rsidRPr="007D2A78" w:rsidRDefault="007D2A78" w:rsidP="007D2A78">
      <w:pPr>
        <w:pStyle w:val="NoSpacing"/>
        <w:ind w:left="1080"/>
        <w:rPr>
          <w:b/>
        </w:rPr>
      </w:pPr>
    </w:p>
    <w:p w:rsidR="00204066" w:rsidRPr="00204066" w:rsidRDefault="00D67F81" w:rsidP="00594F6E">
      <w:pPr>
        <w:pStyle w:val="Heading3"/>
        <w:numPr>
          <w:ilvl w:val="2"/>
          <w:numId w:val="8"/>
        </w:numPr>
      </w:pPr>
      <w:bookmarkStart w:id="29" w:name="_Toc436137919"/>
      <w:r w:rsidRPr="00D638F6">
        <w:t>Cấu trúc lặp</w:t>
      </w:r>
      <w:bookmarkEnd w:id="29"/>
    </w:p>
    <w:p w:rsidR="007B63D9" w:rsidRPr="0090107E" w:rsidRDefault="002509F1" w:rsidP="007B19E2">
      <w:pPr>
        <w:rPr>
          <w:rFonts w:ascii="TimesNewRomanPSMT" w:hAnsi="TimesNewRomanPSMT"/>
        </w:rPr>
      </w:pPr>
      <w:r w:rsidRPr="00156C16">
        <w:rPr>
          <w:rFonts w:ascii="TimesNewRomanPSMT" w:hAnsi="TimesNewRomanPSMT"/>
        </w:rPr>
        <w:t>Vòng lặp là một nguyên lý không thể thiếu trong bất kỳ ngôn ngữ lập trình nào. Không có những vòng lặp, việc giải quyết  các vấn đề thực tế sẽ chỉ đạt được một giới hạn nào đó. Các cấu trúc vòng lặp trong Java cũng tương tự như trong ngôn ngữ C/C++.</w:t>
      </w:r>
    </w:p>
    <w:p w:rsidR="0015237E" w:rsidRPr="00791D77" w:rsidRDefault="00BE03EE" w:rsidP="00594F6E">
      <w:pPr>
        <w:pStyle w:val="Heading5"/>
        <w:numPr>
          <w:ilvl w:val="3"/>
          <w:numId w:val="8"/>
        </w:numPr>
      </w:pPr>
      <w:r w:rsidRPr="00791D77">
        <w:t>Vòng lặp for</w:t>
      </w:r>
    </w:p>
    <w:p w:rsidR="00BE03EE" w:rsidRPr="00B06FEB" w:rsidRDefault="0091628C" w:rsidP="00313467">
      <w:pPr>
        <w:pStyle w:val="Subtitle"/>
      </w:pPr>
      <w:r w:rsidRPr="00B06FEB">
        <w:t>Cấ</w:t>
      </w:r>
      <w:r w:rsidR="00B06FEB">
        <w:t>u trúc</w:t>
      </w:r>
    </w:p>
    <w:p w:rsidR="0091628C" w:rsidRPr="00D7625E" w:rsidRDefault="0091628C" w:rsidP="00D7625E">
      <w:pPr>
        <w:pStyle w:val="NoSpacing"/>
      </w:pPr>
      <w:r w:rsidRPr="00D7625E">
        <w:t>for(khởi_tạo_biến_đếm;</w:t>
      </w:r>
      <w:r w:rsidR="003B3D45" w:rsidRPr="00D7625E">
        <w:t xml:space="preserve"> </w:t>
      </w:r>
      <w:r w:rsidRPr="00D7625E">
        <w:t>đk_lặp;</w:t>
      </w:r>
      <w:r w:rsidR="003B3D45" w:rsidRPr="00D7625E">
        <w:t xml:space="preserve"> </w:t>
      </w:r>
      <w:r w:rsidR="00F836C7" w:rsidRPr="00D7625E">
        <w:t>bước_nhảy</w:t>
      </w:r>
      <w:r w:rsidRPr="00D7625E">
        <w:t>)</w:t>
      </w:r>
    </w:p>
    <w:p w:rsidR="0091628C" w:rsidRPr="00D7625E" w:rsidRDefault="0091628C" w:rsidP="00D7625E">
      <w:pPr>
        <w:pStyle w:val="NoSpacing"/>
      </w:pPr>
      <w:r w:rsidRPr="00D7625E">
        <w:t>{</w:t>
      </w:r>
    </w:p>
    <w:p w:rsidR="0091628C" w:rsidRPr="00D7625E" w:rsidRDefault="0091628C" w:rsidP="00D7625E">
      <w:pPr>
        <w:pStyle w:val="NoSpacing"/>
        <w:ind w:left="1440" w:firstLine="720"/>
      </w:pPr>
      <w:r w:rsidRPr="00D7625E">
        <w:t>&lt;khối_lệnh&gt;;</w:t>
      </w:r>
    </w:p>
    <w:p w:rsidR="005A1EAB" w:rsidRPr="00D7625E" w:rsidRDefault="0091628C" w:rsidP="00D7625E">
      <w:pPr>
        <w:pStyle w:val="NoSpacing"/>
      </w:pPr>
      <w:r w:rsidRPr="00D7625E">
        <w:t>}</w:t>
      </w:r>
    </w:p>
    <w:p w:rsidR="005A1EAB" w:rsidRPr="005A1EAB" w:rsidRDefault="005A1EAB" w:rsidP="007B19E2">
      <w:r w:rsidRPr="005A1EAB">
        <w:t xml:space="preserve">Bắt </w:t>
      </w:r>
      <w:r>
        <w:t>đầu với giá trị khởi tạo của biến đếm, khối lệnh được thực hiện. Sau mỗi lần thực hiện xong khối lệnh, biến đếm thay đổi giá trị một lượng bằng bước nhảy. Nếu giá trị của biến đếm thỏa biểu thức điều kiện lặp thì lại thực hiện khối lệnh. Còn không thỏa thì vòng lặp kết thúc.</w:t>
      </w:r>
    </w:p>
    <w:p w:rsidR="009E466D" w:rsidRPr="0099689A" w:rsidRDefault="009E466D" w:rsidP="00313467">
      <w:pPr>
        <w:pStyle w:val="Subtitle"/>
      </w:pPr>
      <w:r w:rsidRPr="0099689A">
        <w:t xml:space="preserve">Lưu đồ </w:t>
      </w:r>
      <w:r w:rsidR="00017396" w:rsidRPr="0099689A">
        <w:t>vòng lặ</w:t>
      </w:r>
      <w:r w:rsidR="00761DF1" w:rsidRPr="0099689A">
        <w:t>p for</w:t>
      </w:r>
    </w:p>
    <w:p w:rsidR="0091628C" w:rsidRDefault="0091628C" w:rsidP="007B19E2"/>
    <w:p w:rsidR="009E466D" w:rsidRDefault="00D059FB" w:rsidP="007B19E2">
      <w:pPr>
        <w:jc w:val="center"/>
      </w:pPr>
      <w:r>
        <w:rPr>
          <w:noProof/>
        </w:rPr>
        <w:lastRenderedPageBreak/>
        <w:drawing>
          <wp:inline distT="0" distB="0" distL="0" distR="0">
            <wp:extent cx="2802317" cy="2781300"/>
            <wp:effectExtent l="19050" t="0" r="0" b="0"/>
            <wp:docPr id="9" name="Picture 8" descr="3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633.png"/>
                    <pic:cNvPicPr/>
                  </pic:nvPicPr>
                  <pic:blipFill>
                    <a:blip r:embed="rId20"/>
                    <a:stretch>
                      <a:fillRect/>
                    </a:stretch>
                  </pic:blipFill>
                  <pic:spPr>
                    <a:xfrm>
                      <a:off x="0" y="0"/>
                      <a:ext cx="2801967" cy="2780953"/>
                    </a:xfrm>
                    <a:prstGeom prst="rect">
                      <a:avLst/>
                    </a:prstGeom>
                  </pic:spPr>
                </pic:pic>
              </a:graphicData>
            </a:graphic>
          </wp:inline>
        </w:drawing>
      </w:r>
    </w:p>
    <w:p w:rsidR="00FE292B" w:rsidRDefault="00FE292B" w:rsidP="007B19E2">
      <w:pPr>
        <w:rPr>
          <w:i/>
        </w:rPr>
      </w:pPr>
      <w:r w:rsidRPr="00FE292B">
        <w:rPr>
          <w:i/>
        </w:rPr>
        <w:t>Ví dụ:</w:t>
      </w:r>
    </w:p>
    <w:p w:rsidR="0059440A" w:rsidRDefault="0059440A" w:rsidP="001D4F55">
      <w:pPr>
        <w:pStyle w:val="NoSpacing"/>
      </w:pPr>
      <w:r w:rsidRPr="0059440A">
        <w:rPr>
          <w:b/>
        </w:rPr>
        <w:t>for</w:t>
      </w:r>
      <w:r>
        <w:t>(</w:t>
      </w:r>
      <w:r w:rsidRPr="0059440A">
        <w:rPr>
          <w:b/>
        </w:rPr>
        <w:t>int</w:t>
      </w:r>
      <w:r>
        <w:t xml:space="preserve"> i = 0; i&lt;= 10; i++)</w:t>
      </w:r>
    </w:p>
    <w:p w:rsidR="0059440A" w:rsidRDefault="0059440A" w:rsidP="001D4F55">
      <w:pPr>
        <w:pStyle w:val="NoSpacing"/>
      </w:pPr>
      <w:r>
        <w:t>{</w:t>
      </w:r>
    </w:p>
    <w:p w:rsidR="001C19BD" w:rsidRPr="001C19BD" w:rsidRDefault="001C19BD" w:rsidP="001D4F55">
      <w:pPr>
        <w:pStyle w:val="NoSpacing"/>
        <w:ind w:left="1440" w:firstLine="720"/>
        <w:rPr>
          <w:shd w:val="clear" w:color="auto" w:fill="FFFFFF"/>
        </w:rPr>
      </w:pPr>
      <w:r>
        <w:rPr>
          <w:shd w:val="clear" w:color="auto" w:fill="FFFFFF"/>
        </w:rPr>
        <w:t>System.out.println(“</w:t>
      </w:r>
      <w:r w:rsidR="00473BA1">
        <w:rPr>
          <w:shd w:val="clear" w:color="auto" w:fill="FFFFFF"/>
        </w:rPr>
        <w:t>i</w:t>
      </w:r>
      <w:r>
        <w:rPr>
          <w:shd w:val="clear" w:color="auto" w:fill="FFFFFF"/>
        </w:rPr>
        <w:t xml:space="preserve"> = ” + </w:t>
      </w:r>
      <w:r w:rsidR="00D2498A">
        <w:rPr>
          <w:shd w:val="clear" w:color="auto" w:fill="FFFFFF"/>
        </w:rPr>
        <w:t>i</w:t>
      </w:r>
      <w:r>
        <w:rPr>
          <w:shd w:val="clear" w:color="auto" w:fill="FFFFFF"/>
        </w:rPr>
        <w:t>);</w:t>
      </w:r>
      <w:r w:rsidR="0059440A">
        <w:tab/>
      </w:r>
    </w:p>
    <w:p w:rsidR="00AF5F8A" w:rsidRDefault="0059440A" w:rsidP="001D4F55">
      <w:pPr>
        <w:pStyle w:val="NoSpacing"/>
      </w:pPr>
      <w:r>
        <w:t>}</w:t>
      </w:r>
    </w:p>
    <w:p w:rsidR="006B2EB5" w:rsidRPr="00AF5F8A" w:rsidRDefault="006B2EB5" w:rsidP="007B19E2">
      <w:pPr>
        <w:pStyle w:val="NoSpacing"/>
        <w:spacing w:line="360" w:lineRule="auto"/>
        <w:ind w:left="1440"/>
      </w:pPr>
    </w:p>
    <w:p w:rsidR="009516BC" w:rsidRPr="009516BC" w:rsidRDefault="00BE03EE" w:rsidP="00594F6E">
      <w:pPr>
        <w:pStyle w:val="Heading5"/>
        <w:numPr>
          <w:ilvl w:val="3"/>
          <w:numId w:val="8"/>
        </w:numPr>
      </w:pPr>
      <w:r w:rsidRPr="00133965">
        <w:t>Vòng lặp while</w:t>
      </w:r>
    </w:p>
    <w:p w:rsidR="007F5D66" w:rsidRPr="00AB33D9" w:rsidRDefault="007F5D66" w:rsidP="00313467">
      <w:pPr>
        <w:pStyle w:val="Subtitle"/>
      </w:pPr>
      <w:r w:rsidRPr="00AB33D9">
        <w:t>Cấ</w:t>
      </w:r>
      <w:r w:rsidR="003107C6" w:rsidRPr="00AB33D9">
        <w:t>u trúc</w:t>
      </w:r>
      <w:r w:rsidR="00ED7BFA" w:rsidRPr="00AB33D9">
        <w:t>:</w:t>
      </w:r>
    </w:p>
    <w:p w:rsidR="007F5D66" w:rsidRPr="0032621C" w:rsidRDefault="007F5D66" w:rsidP="0032621C">
      <w:pPr>
        <w:pStyle w:val="NoSpacing"/>
      </w:pPr>
      <w:r w:rsidRPr="0032621C">
        <w:t>while(điều_kiện_lặp)</w:t>
      </w:r>
    </w:p>
    <w:p w:rsidR="007F5D66" w:rsidRPr="0032621C" w:rsidRDefault="007F5D66" w:rsidP="0032621C">
      <w:pPr>
        <w:pStyle w:val="NoSpacing"/>
      </w:pPr>
      <w:r w:rsidRPr="0032621C">
        <w:t>{</w:t>
      </w:r>
    </w:p>
    <w:p w:rsidR="007F5D66" w:rsidRPr="0032621C" w:rsidRDefault="007F5D66" w:rsidP="0032621C">
      <w:pPr>
        <w:pStyle w:val="NoSpacing"/>
        <w:ind w:left="1440" w:firstLine="720"/>
      </w:pPr>
      <w:r w:rsidRPr="0032621C">
        <w:t>khối_lệnh;</w:t>
      </w:r>
    </w:p>
    <w:p w:rsidR="007F5D66" w:rsidRDefault="007F5D66" w:rsidP="0032621C">
      <w:pPr>
        <w:pStyle w:val="NoSpacing"/>
      </w:pPr>
      <w:r w:rsidRPr="0032621C">
        <w:t>}</w:t>
      </w:r>
    </w:p>
    <w:p w:rsidR="00823CC0" w:rsidRPr="0032621C" w:rsidRDefault="00823CC0" w:rsidP="0032621C">
      <w:pPr>
        <w:pStyle w:val="NoSpacing"/>
      </w:pPr>
    </w:p>
    <w:p w:rsidR="00F836C7" w:rsidRPr="00F836C7" w:rsidRDefault="00F836C7" w:rsidP="007B19E2">
      <w:r>
        <w:t>Khối lệnh của vòng lặp while được thực hiện khi biểu thức boolean còn có giá trị true. Trong cấu trúc này, Java không hỗ trợ các khởi tạo và</w:t>
      </w:r>
      <w:r w:rsidR="000E6468">
        <w:t xml:space="preserve"> bước nhảy. Ta phải chú ý thực hiện chúng trong quá trình thực hiện khối lệnh vì có thể sẽ xảy ra trường hợp lặp vô tận. Nghĩa là biểu thức boolean luôn luôn đúng (không có điều kiện thoát vòng lặp)</w:t>
      </w:r>
    </w:p>
    <w:p w:rsidR="00A82414" w:rsidRPr="00CF5289" w:rsidRDefault="00A82414" w:rsidP="00313467">
      <w:pPr>
        <w:pStyle w:val="Subtitle"/>
      </w:pPr>
      <w:r w:rsidRPr="00CF5289">
        <w:t>Lưu đồ vòng lặp while</w:t>
      </w:r>
    </w:p>
    <w:p w:rsidR="007F5D66" w:rsidRDefault="00A82414" w:rsidP="001B67DC">
      <w:pPr>
        <w:jc w:val="center"/>
        <w:rPr>
          <w:rFonts w:ascii="TimesNewRomanPSMT" w:hAnsi="TimesNewRomanPSMT"/>
          <w:b/>
          <w:i/>
          <w:color w:val="000000"/>
        </w:rPr>
      </w:pPr>
      <w:r>
        <w:rPr>
          <w:noProof/>
        </w:rPr>
        <w:lastRenderedPageBreak/>
        <w:drawing>
          <wp:inline distT="0" distB="0" distL="0" distR="0">
            <wp:extent cx="2524638" cy="2514600"/>
            <wp:effectExtent l="19050" t="0" r="9012" b="0"/>
            <wp:docPr id="8" name="Picture 1" descr="C:\Users\ILuuQuangICT\Desktop\luudo-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uQuangICT\Desktop\luudo-break.jpg"/>
                    <pic:cNvPicPr>
                      <a:picLocks noChangeAspect="1" noChangeArrowheads="1"/>
                    </pic:cNvPicPr>
                  </pic:nvPicPr>
                  <pic:blipFill>
                    <a:blip r:embed="rId21"/>
                    <a:srcRect/>
                    <a:stretch>
                      <a:fillRect/>
                    </a:stretch>
                  </pic:blipFill>
                  <pic:spPr bwMode="auto">
                    <a:xfrm>
                      <a:off x="0" y="0"/>
                      <a:ext cx="2524638" cy="2514600"/>
                    </a:xfrm>
                    <a:prstGeom prst="rect">
                      <a:avLst/>
                    </a:prstGeom>
                    <a:noFill/>
                    <a:ln w="9525">
                      <a:noFill/>
                      <a:miter lim="800000"/>
                      <a:headEnd/>
                      <a:tailEnd/>
                    </a:ln>
                  </pic:spPr>
                </pic:pic>
              </a:graphicData>
            </a:graphic>
          </wp:inline>
        </w:drawing>
      </w:r>
    </w:p>
    <w:p w:rsidR="0078724E" w:rsidRPr="00B20850" w:rsidRDefault="0078724E" w:rsidP="007B19E2">
      <w:pPr>
        <w:rPr>
          <w:rFonts w:ascii="TimesNewRomanPSMT" w:hAnsi="TimesNewRomanPSMT"/>
          <w:b/>
          <w:i/>
          <w:color w:val="FF0000"/>
        </w:rPr>
      </w:pPr>
      <w:r w:rsidRPr="00B20850">
        <w:rPr>
          <w:rFonts w:ascii="TimesNewRomanPSMT" w:hAnsi="TimesNewRomanPSMT"/>
          <w:b/>
          <w:i/>
          <w:color w:val="000000"/>
        </w:rPr>
        <w:t>Ví dụ:</w:t>
      </w:r>
    </w:p>
    <w:p w:rsidR="00F00FEA" w:rsidRDefault="00F00FEA" w:rsidP="007B19E2">
      <w:pPr>
        <w:pStyle w:val="NoSpacing"/>
        <w:spacing w:line="360" w:lineRule="auto"/>
        <w:ind w:left="900"/>
        <w:rPr>
          <w:color w:val="FF0000"/>
        </w:rPr>
      </w:pPr>
      <w:r w:rsidRPr="00F00FEA">
        <w:rPr>
          <w:b/>
        </w:rPr>
        <w:t>int</w:t>
      </w:r>
      <w:r>
        <w:t xml:space="preserve"> n = 0;</w:t>
      </w:r>
    </w:p>
    <w:p w:rsidR="00F00FEA" w:rsidRDefault="00F00FEA" w:rsidP="007B19E2">
      <w:pPr>
        <w:pStyle w:val="NoSpacing"/>
        <w:spacing w:line="360" w:lineRule="auto"/>
        <w:ind w:left="900"/>
      </w:pPr>
      <w:r w:rsidRPr="00F00FEA">
        <w:rPr>
          <w:b/>
        </w:rPr>
        <w:t>while</w:t>
      </w:r>
      <w:r>
        <w:t>(n&gt; 10)</w:t>
      </w:r>
    </w:p>
    <w:p w:rsidR="00F00FEA" w:rsidRDefault="00F00FEA" w:rsidP="007B19E2">
      <w:pPr>
        <w:pStyle w:val="NoSpacing"/>
        <w:spacing w:line="360" w:lineRule="auto"/>
        <w:ind w:left="900"/>
      </w:pPr>
      <w:r>
        <w:t>{</w:t>
      </w:r>
    </w:p>
    <w:p w:rsidR="00F00FEA" w:rsidRDefault="00F00FEA" w:rsidP="007B19E2">
      <w:pPr>
        <w:pStyle w:val="NoSpacing"/>
        <w:spacing w:line="360" w:lineRule="auto"/>
        <w:ind w:left="900"/>
        <w:rPr>
          <w:shd w:val="clear" w:color="auto" w:fill="FFFFFF"/>
        </w:rPr>
      </w:pPr>
      <w:r>
        <w:tab/>
      </w:r>
      <w:r>
        <w:rPr>
          <w:shd w:val="clear" w:color="auto" w:fill="FFFFFF"/>
        </w:rPr>
        <w:t>System.out.</w:t>
      </w:r>
      <w:r w:rsidRPr="00F00FEA">
        <w:rPr>
          <w:b/>
          <w:shd w:val="clear" w:color="auto" w:fill="FFFFFF"/>
        </w:rPr>
        <w:t>println</w:t>
      </w:r>
      <w:r>
        <w:rPr>
          <w:shd w:val="clear" w:color="auto" w:fill="FFFFFF"/>
        </w:rPr>
        <w:t>(“n = ” + n);</w:t>
      </w:r>
    </w:p>
    <w:p w:rsidR="00F00FEA" w:rsidRPr="00F00FEA" w:rsidRDefault="00F00FEA" w:rsidP="007B19E2">
      <w:pPr>
        <w:pStyle w:val="NoSpacing"/>
        <w:spacing w:line="360" w:lineRule="auto"/>
        <w:ind w:left="900"/>
        <w:rPr>
          <w:shd w:val="clear" w:color="auto" w:fill="FFFFFF"/>
        </w:rPr>
      </w:pPr>
      <w:r>
        <w:rPr>
          <w:shd w:val="clear" w:color="auto" w:fill="FFFFFF"/>
        </w:rPr>
        <w:tab/>
        <w:t>n++;</w:t>
      </w:r>
    </w:p>
    <w:p w:rsidR="00F00FEA" w:rsidRPr="0078724E" w:rsidRDefault="00F00FEA" w:rsidP="007B19E2">
      <w:pPr>
        <w:pStyle w:val="NoSpacing"/>
        <w:spacing w:line="360" w:lineRule="auto"/>
        <w:ind w:left="900"/>
      </w:pPr>
      <w:r>
        <w:t>}</w:t>
      </w:r>
    </w:p>
    <w:p w:rsidR="00F473E3" w:rsidRPr="00F473E3" w:rsidRDefault="00BE03EE" w:rsidP="00594F6E">
      <w:pPr>
        <w:pStyle w:val="Heading5"/>
        <w:numPr>
          <w:ilvl w:val="3"/>
          <w:numId w:val="8"/>
        </w:numPr>
      </w:pPr>
      <w:r w:rsidRPr="00515B83">
        <w:t>Vòng lặp do-while</w:t>
      </w:r>
    </w:p>
    <w:p w:rsidR="004F3D84" w:rsidRPr="00B97DDD" w:rsidRDefault="003351BC" w:rsidP="00313467">
      <w:pPr>
        <w:pStyle w:val="Subtitle"/>
      </w:pPr>
      <w:r w:rsidRPr="00B97DDD">
        <w:t>Cấ</w:t>
      </w:r>
      <w:r w:rsidR="005003D2" w:rsidRPr="00B97DDD">
        <w:t>u trúc</w:t>
      </w:r>
    </w:p>
    <w:p w:rsidR="008E761F" w:rsidRPr="00030169" w:rsidRDefault="008E761F" w:rsidP="007B19E2">
      <w:pPr>
        <w:pStyle w:val="NoSpacing"/>
        <w:spacing w:line="360" w:lineRule="auto"/>
        <w:ind w:left="900"/>
        <w:rPr>
          <w:b/>
        </w:rPr>
      </w:pPr>
      <w:r w:rsidRPr="00030169">
        <w:rPr>
          <w:b/>
        </w:rPr>
        <w:t>do</w:t>
      </w:r>
    </w:p>
    <w:p w:rsidR="008E761F" w:rsidRDefault="008E761F" w:rsidP="007B19E2">
      <w:pPr>
        <w:pStyle w:val="NoSpacing"/>
        <w:spacing w:line="360" w:lineRule="auto"/>
        <w:ind w:left="900"/>
      </w:pPr>
      <w:r>
        <w:t>{</w:t>
      </w:r>
    </w:p>
    <w:p w:rsidR="008E761F" w:rsidRDefault="008E761F" w:rsidP="007B19E2">
      <w:pPr>
        <w:pStyle w:val="NoSpacing"/>
        <w:spacing w:line="360" w:lineRule="auto"/>
        <w:ind w:left="900" w:firstLine="540"/>
      </w:pPr>
      <w:r>
        <w:t>Khối_lệnh;</w:t>
      </w:r>
    </w:p>
    <w:p w:rsidR="008E761F" w:rsidRDefault="008E761F" w:rsidP="007B19E2">
      <w:pPr>
        <w:pStyle w:val="NoSpacing"/>
        <w:spacing w:line="360" w:lineRule="auto"/>
        <w:ind w:left="900"/>
      </w:pPr>
      <w:r>
        <w:t>}</w:t>
      </w:r>
    </w:p>
    <w:p w:rsidR="008E761F" w:rsidRDefault="008E761F" w:rsidP="007B19E2">
      <w:pPr>
        <w:pStyle w:val="NoSpacing"/>
        <w:spacing w:line="360" w:lineRule="auto"/>
        <w:ind w:left="900"/>
      </w:pPr>
      <w:r w:rsidRPr="00030169">
        <w:rPr>
          <w:b/>
        </w:rPr>
        <w:t>while</w:t>
      </w:r>
      <w:r>
        <w:t xml:space="preserve"> (&lt;biểu thức boolean&gt;);</w:t>
      </w:r>
    </w:p>
    <w:p w:rsidR="003351BC" w:rsidRPr="00FC29E0" w:rsidRDefault="003351BC" w:rsidP="00313467">
      <w:pPr>
        <w:pStyle w:val="Subtitle"/>
      </w:pPr>
      <w:r w:rsidRPr="00FC29E0">
        <w:t>Lưu đồ</w:t>
      </w:r>
    </w:p>
    <w:p w:rsidR="007B6988" w:rsidRDefault="00D059FB" w:rsidP="007B19E2">
      <w:pPr>
        <w:jc w:val="center"/>
        <w:rPr>
          <w:rFonts w:ascii="TimesNewRomanPSMT" w:hAnsi="TimesNewRomanPSMT"/>
          <w:b/>
          <w:i/>
          <w:color w:val="000000"/>
        </w:rPr>
      </w:pPr>
      <w:r>
        <w:rPr>
          <w:rFonts w:ascii="TimesNewRomanPSMT" w:hAnsi="TimesNewRomanPSMT"/>
          <w:b/>
          <w:i/>
          <w:noProof/>
          <w:color w:val="000000"/>
        </w:rPr>
        <w:drawing>
          <wp:inline distT="0" distB="0" distL="0" distR="0">
            <wp:extent cx="2318133" cy="1515000"/>
            <wp:effectExtent l="19050" t="0" r="5967" b="0"/>
            <wp:docPr id="5" name="Picture 4" descr="luudo-do-wh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do-do-while.jpg"/>
                    <pic:cNvPicPr/>
                  </pic:nvPicPr>
                  <pic:blipFill>
                    <a:blip r:embed="rId22"/>
                    <a:stretch>
                      <a:fillRect/>
                    </a:stretch>
                  </pic:blipFill>
                  <pic:spPr>
                    <a:xfrm>
                      <a:off x="0" y="0"/>
                      <a:ext cx="2323000" cy="1518181"/>
                    </a:xfrm>
                    <a:prstGeom prst="rect">
                      <a:avLst/>
                    </a:prstGeom>
                  </pic:spPr>
                </pic:pic>
              </a:graphicData>
            </a:graphic>
          </wp:inline>
        </w:drawing>
      </w:r>
    </w:p>
    <w:p w:rsidR="007E1FB0" w:rsidRDefault="001B34D2" w:rsidP="00635C29">
      <w:pPr>
        <w:ind w:left="432"/>
      </w:pPr>
      <w:r w:rsidRPr="001B34D2">
        <w:lastRenderedPageBreak/>
        <w:t xml:space="preserve">Vòng lặp này cho phép thực hiện khối lệnh rồi mới thực hiện kiểm tra biểu thức boolean. Nếu biểu thức còn được thỏa thì tiếp tục thực hiện khối lệnh. Lệnh này khác với cấu trúc </w:t>
      </w:r>
      <w:r w:rsidRPr="002C0641">
        <w:rPr>
          <w:i/>
        </w:rPr>
        <w:t>while</w:t>
      </w:r>
      <w:r w:rsidRPr="001B34D2">
        <w:t xml:space="preserve"> là khối lệnh được thực hiện ít nhất 1 lần.</w:t>
      </w:r>
    </w:p>
    <w:p w:rsidR="003351BC" w:rsidRDefault="003351BC" w:rsidP="007B19E2">
      <w:pPr>
        <w:rPr>
          <w:rFonts w:ascii="TimesNewRomanPSMT" w:hAnsi="TimesNewRomanPSMT"/>
          <w:b/>
          <w:i/>
          <w:color w:val="000000"/>
        </w:rPr>
      </w:pPr>
      <w:r>
        <w:rPr>
          <w:rFonts w:ascii="TimesNewRomanPSMT" w:hAnsi="TimesNewRomanPSMT"/>
          <w:b/>
          <w:i/>
          <w:color w:val="000000"/>
        </w:rPr>
        <w:t>Ví dụ:</w:t>
      </w:r>
    </w:p>
    <w:p w:rsidR="008B648B" w:rsidRPr="00466827" w:rsidRDefault="008B648B" w:rsidP="00A22F89">
      <w:pPr>
        <w:pStyle w:val="Comment"/>
        <w:ind w:firstLine="720"/>
      </w:pPr>
      <w:r w:rsidRPr="00466827">
        <w:t>// Ví dụ 1</w:t>
      </w:r>
      <w:r w:rsidR="00466827">
        <w:t>: Thực hiện 1 lần</w:t>
      </w:r>
    </w:p>
    <w:p w:rsidR="00E4515C" w:rsidRDefault="00E4515C" w:rsidP="00A22F89">
      <w:pPr>
        <w:pStyle w:val="NoSpacing"/>
      </w:pPr>
    </w:p>
    <w:p w:rsidR="007E1FB0" w:rsidRPr="007E1FB0" w:rsidRDefault="007E1FB0" w:rsidP="00A22F89">
      <w:pPr>
        <w:pStyle w:val="NoSpacing"/>
      </w:pPr>
      <w:r>
        <w:t>i</w:t>
      </w:r>
      <w:r w:rsidRPr="007E1FB0">
        <w:t>nt n = 0;</w:t>
      </w:r>
    </w:p>
    <w:p w:rsidR="007E1FB0" w:rsidRPr="008E761F" w:rsidRDefault="007E1FB0" w:rsidP="00A22F89">
      <w:pPr>
        <w:pStyle w:val="NoSpacing"/>
        <w:rPr>
          <w:b/>
        </w:rPr>
      </w:pPr>
      <w:r w:rsidRPr="008E761F">
        <w:rPr>
          <w:b/>
        </w:rPr>
        <w:t>do</w:t>
      </w:r>
    </w:p>
    <w:p w:rsidR="007E1FB0" w:rsidRDefault="007E1FB0" w:rsidP="00A22F89">
      <w:pPr>
        <w:pStyle w:val="NoSpacing"/>
      </w:pPr>
      <w:r>
        <w:t>{</w:t>
      </w:r>
    </w:p>
    <w:p w:rsidR="007E1FB0" w:rsidRDefault="006C6D2A" w:rsidP="00A22F89">
      <w:pPr>
        <w:pStyle w:val="NoSpacing"/>
      </w:pPr>
      <w:r>
        <w:tab/>
      </w:r>
      <w:r w:rsidR="007E1FB0">
        <w:t>System.out.printf(“n = ” + n);</w:t>
      </w:r>
    </w:p>
    <w:p w:rsidR="00186FF2" w:rsidRDefault="00186FF2" w:rsidP="006C6D2A">
      <w:pPr>
        <w:pStyle w:val="NoSpacing"/>
        <w:ind w:left="1440" w:firstLine="720"/>
      </w:pPr>
      <w:r>
        <w:t>n++;</w:t>
      </w:r>
    </w:p>
    <w:p w:rsidR="007E1FB0" w:rsidRDefault="007E1FB0" w:rsidP="00A22F89">
      <w:pPr>
        <w:pStyle w:val="NoSpacing"/>
      </w:pPr>
      <w:r>
        <w:t>}</w:t>
      </w:r>
    </w:p>
    <w:p w:rsidR="007E1FB0" w:rsidRDefault="007E1FB0" w:rsidP="00A22F89">
      <w:pPr>
        <w:pStyle w:val="NoSpacing"/>
      </w:pPr>
      <w:r w:rsidRPr="008E761F">
        <w:rPr>
          <w:b/>
        </w:rPr>
        <w:t>while</w:t>
      </w:r>
      <w:r>
        <w:t xml:space="preserve"> (</w:t>
      </w:r>
      <w:r w:rsidR="00C76DBA">
        <w:t xml:space="preserve">n </w:t>
      </w:r>
      <w:r w:rsidR="004651BC">
        <w:t>&gt;</w:t>
      </w:r>
      <w:r>
        <w:t xml:space="preserve"> 10);</w:t>
      </w:r>
    </w:p>
    <w:p w:rsidR="00186FF2" w:rsidRDefault="00186FF2" w:rsidP="00A22F89">
      <w:pPr>
        <w:pStyle w:val="NoSpacing"/>
      </w:pPr>
    </w:p>
    <w:p w:rsidR="008B648B" w:rsidRPr="00466827" w:rsidRDefault="008B648B" w:rsidP="00A22F89">
      <w:pPr>
        <w:pStyle w:val="Comment"/>
        <w:ind w:firstLine="720"/>
      </w:pPr>
      <w:r w:rsidRPr="00466827">
        <w:t>// Ví dụ 2</w:t>
      </w:r>
      <w:r w:rsidR="00D4350A">
        <w:t>: Thực hiện 10 lần</w:t>
      </w:r>
    </w:p>
    <w:p w:rsidR="008B648B" w:rsidRPr="007E1FB0" w:rsidRDefault="008B648B" w:rsidP="00A22F89">
      <w:pPr>
        <w:pStyle w:val="NoSpacing"/>
      </w:pPr>
      <w:r>
        <w:t>i</w:t>
      </w:r>
      <w:r w:rsidRPr="007E1FB0">
        <w:t>nt n = 0;</w:t>
      </w:r>
    </w:p>
    <w:p w:rsidR="008B648B" w:rsidRPr="008E761F" w:rsidRDefault="008B648B" w:rsidP="00A22F89">
      <w:pPr>
        <w:pStyle w:val="NoSpacing"/>
        <w:rPr>
          <w:b/>
        </w:rPr>
      </w:pPr>
      <w:r w:rsidRPr="008E761F">
        <w:rPr>
          <w:b/>
        </w:rPr>
        <w:t>do</w:t>
      </w:r>
    </w:p>
    <w:p w:rsidR="008B648B" w:rsidRDefault="008B648B" w:rsidP="00A22F89">
      <w:pPr>
        <w:pStyle w:val="NoSpacing"/>
      </w:pPr>
      <w:r>
        <w:t>{</w:t>
      </w:r>
    </w:p>
    <w:p w:rsidR="008B648B" w:rsidRDefault="008B648B" w:rsidP="00A22F89">
      <w:pPr>
        <w:pStyle w:val="NoSpacing"/>
      </w:pPr>
      <w:r>
        <w:tab/>
        <w:t>System.out.printf(“n = ” + n);</w:t>
      </w:r>
    </w:p>
    <w:p w:rsidR="008B648B" w:rsidRDefault="006C6D2A" w:rsidP="00A22F89">
      <w:pPr>
        <w:pStyle w:val="NoSpacing"/>
      </w:pPr>
      <w:r>
        <w:tab/>
      </w:r>
      <w:r w:rsidR="00C53049">
        <w:t>n</w:t>
      </w:r>
      <w:r w:rsidR="006823FB">
        <w:t>++;</w:t>
      </w:r>
    </w:p>
    <w:p w:rsidR="008B648B" w:rsidRDefault="008B648B" w:rsidP="00A22F89">
      <w:pPr>
        <w:pStyle w:val="NoSpacing"/>
      </w:pPr>
      <w:r>
        <w:t>}</w:t>
      </w:r>
    </w:p>
    <w:p w:rsidR="00F00FEA" w:rsidRPr="00974E7F" w:rsidRDefault="008B648B" w:rsidP="00A22F89">
      <w:pPr>
        <w:pStyle w:val="NoSpacing"/>
      </w:pPr>
      <w:r w:rsidRPr="008E761F">
        <w:rPr>
          <w:b/>
        </w:rPr>
        <w:t>while</w:t>
      </w:r>
      <w:r>
        <w:t xml:space="preserve"> (n &lt; 10);</w:t>
      </w:r>
    </w:p>
    <w:p w:rsidR="00C939E5" w:rsidRPr="00C939E5" w:rsidRDefault="00D6676A" w:rsidP="00594F6E">
      <w:pPr>
        <w:pStyle w:val="Heading5"/>
        <w:numPr>
          <w:ilvl w:val="3"/>
          <w:numId w:val="8"/>
        </w:numPr>
      </w:pPr>
      <w:r>
        <w:t>Continue và break</w:t>
      </w:r>
    </w:p>
    <w:p w:rsidR="00024E3A" w:rsidRDefault="00AB4DBE" w:rsidP="007B19E2">
      <w:pPr>
        <w:rPr>
          <w:shd w:val="clear" w:color="auto" w:fill="FFFFFF"/>
        </w:rPr>
      </w:pPr>
      <w:r w:rsidRPr="00AB4DBE">
        <w:rPr>
          <w:rFonts w:ascii="TimesNewRomanPSMT" w:hAnsi="TimesNewRomanPSMT"/>
          <w:b/>
          <w:i/>
          <w:color w:val="000000"/>
        </w:rPr>
        <w:t xml:space="preserve">Break: </w:t>
      </w:r>
      <w:r w:rsidR="004B6AE3" w:rsidRPr="00AB4DBE">
        <w:rPr>
          <w:shd w:val="clear" w:color="auto" w:fill="FFFFFF"/>
        </w:rPr>
        <w:t xml:space="preserve">Trong cấu trúc switch chúng ta dùng câu lệnh </w:t>
      </w:r>
      <w:r w:rsidR="004B6AE3" w:rsidRPr="00AB4DBE">
        <w:rPr>
          <w:i/>
          <w:shd w:val="clear" w:color="auto" w:fill="FFFFFF"/>
        </w:rPr>
        <w:t>break</w:t>
      </w:r>
      <w:r w:rsidR="004B6AE3" w:rsidRPr="00AB4DBE">
        <w:rPr>
          <w:shd w:val="clear" w:color="auto" w:fill="FFFFFF"/>
        </w:rPr>
        <w:t xml:space="preserve"> để thoát thỏi cấu trúc </w:t>
      </w:r>
      <w:r w:rsidR="004B6AE3" w:rsidRPr="00AB4DBE">
        <w:rPr>
          <w:i/>
          <w:shd w:val="clear" w:color="auto" w:fill="FFFFFF"/>
        </w:rPr>
        <w:t>switch</w:t>
      </w:r>
      <w:r w:rsidR="004B6AE3" w:rsidRPr="00AB4DBE">
        <w:rPr>
          <w:shd w:val="clear" w:color="auto" w:fill="FFFFFF"/>
        </w:rPr>
        <w:t xml:space="preserve"> trong cùng chứa nó. Tương tự như vậy, trong cấu trúc lặp, câu lệnh </w:t>
      </w:r>
      <w:r w:rsidR="004B6AE3" w:rsidRPr="00AB4DBE">
        <w:rPr>
          <w:i/>
          <w:shd w:val="clear" w:color="auto" w:fill="FFFFFF"/>
        </w:rPr>
        <w:t>break</w:t>
      </w:r>
      <w:r w:rsidR="004B6AE3" w:rsidRPr="00AB4DBE">
        <w:rPr>
          <w:shd w:val="clear" w:color="auto" w:fill="FFFFFF"/>
        </w:rPr>
        <w:t xml:space="preserve"> dùng để thoát khỏi cấu trúc lặp trong cùng chứa nó.</w:t>
      </w:r>
    </w:p>
    <w:p w:rsidR="00D6676A" w:rsidRDefault="004B6AE3" w:rsidP="007B19E2">
      <w:pPr>
        <w:rPr>
          <w:shd w:val="clear" w:color="auto" w:fill="FFFFFF"/>
        </w:rPr>
      </w:pPr>
      <w:r w:rsidRPr="00024E3A">
        <w:rPr>
          <w:shd w:val="clear" w:color="auto" w:fill="FFFFFF"/>
        </w:rPr>
        <w:t>Trong thực tế, đặc biệt là các bài tìm kiếm, sẽ dùng break để thoát vòng lặp khi chúng ta đã tìm thấy kết quả, tránh việc lặp tới tận cùng của vòng lặp, gây lãng phí tài nguyên, vì thế giúp chương trình chạy nhanh hơn!</w:t>
      </w:r>
    </w:p>
    <w:p w:rsidR="00BA1E86" w:rsidRPr="003B3D45" w:rsidRDefault="00BA1E86" w:rsidP="007B19E2">
      <w:pPr>
        <w:rPr>
          <w:b/>
          <w:i/>
          <w:shd w:val="clear" w:color="auto" w:fill="FFFFFF"/>
        </w:rPr>
      </w:pPr>
      <w:r w:rsidRPr="00BA1E86">
        <w:rPr>
          <w:b/>
          <w:i/>
          <w:shd w:val="clear" w:color="auto" w:fill="FFFFFF"/>
        </w:rPr>
        <w:t>Continue:</w:t>
      </w:r>
      <w:r>
        <w:rPr>
          <w:b/>
          <w:i/>
          <w:shd w:val="clear" w:color="auto" w:fill="FFFFFF"/>
        </w:rPr>
        <w:t xml:space="preserve"> </w:t>
      </w:r>
      <w:r w:rsidR="00E76835">
        <w:t xml:space="preserve"> Chúng </w:t>
      </w:r>
      <w:r w:rsidR="00560AC3" w:rsidRPr="00E76835">
        <w:t xml:space="preserve">ta thường dùng </w:t>
      </w:r>
      <w:r w:rsidR="00560AC3" w:rsidRPr="00E76835">
        <w:rPr>
          <w:i/>
        </w:rPr>
        <w:t>continue</w:t>
      </w:r>
      <w:r w:rsidR="00560AC3" w:rsidRPr="00E76835">
        <w:t xml:space="preserve"> để bỏ qua vòng lặp hiện tại khi gặp điều kiện nào đó để tiếp tục sang vòng lặp tiế</w:t>
      </w:r>
      <w:r w:rsidR="007D19FC">
        <w:t>p theo.</w:t>
      </w:r>
      <w:r w:rsidR="00560AC3" w:rsidRPr="00E76835">
        <w:t xml:space="preserve"> </w:t>
      </w:r>
      <w:r w:rsidR="00EE00F1">
        <w:t>Hiểu theo</w:t>
      </w:r>
      <w:r w:rsidR="00560AC3" w:rsidRPr="00E76835">
        <w:t xml:space="preserve"> bản chấ</w:t>
      </w:r>
      <w:r w:rsidR="0095625B">
        <w:t xml:space="preserve">t, </w:t>
      </w:r>
      <w:r w:rsidR="0095625B" w:rsidRPr="0095625B">
        <w:rPr>
          <w:i/>
        </w:rPr>
        <w:t>continue</w:t>
      </w:r>
      <w:r w:rsidR="000054C4">
        <w:t xml:space="preserve"> </w:t>
      </w:r>
      <w:r w:rsidR="00560AC3" w:rsidRPr="00E76835">
        <w:t>là 1 lệnh nhảy, nó nhảy xuống vị trí kết thúc ("}") của khối lệnh trong vòng lặp chứa nó và bỏ qua tất cả các câu lệnh sau nó</w:t>
      </w:r>
      <w:r w:rsidR="00335FB6">
        <w:t xml:space="preserve"> – </w:t>
      </w:r>
      <w:r w:rsidR="00560AC3" w:rsidRPr="00E76835">
        <w:t>Những câu lệnh thuộc cùng khối lệnh với continue của vòng lặ</w:t>
      </w:r>
      <w:r w:rsidR="00A619E2">
        <w:t>p.</w:t>
      </w:r>
    </w:p>
    <w:p w:rsidR="003B3D45" w:rsidRDefault="003B3D45" w:rsidP="007B19E2">
      <w:pPr>
        <w:rPr>
          <w:b/>
          <w:i/>
          <w:shd w:val="clear" w:color="auto" w:fill="FFFFFF"/>
        </w:rPr>
      </w:pPr>
      <w:r>
        <w:rPr>
          <w:b/>
          <w:i/>
          <w:shd w:val="clear" w:color="auto" w:fill="FFFFFF"/>
        </w:rPr>
        <w:t>Ví dụ:</w:t>
      </w:r>
    </w:p>
    <w:p w:rsidR="003C33B6" w:rsidRPr="003C33B6" w:rsidRDefault="003C33B6" w:rsidP="00276857">
      <w:pPr>
        <w:pStyle w:val="Comment"/>
        <w:rPr>
          <w:shd w:val="clear" w:color="auto" w:fill="FFFFFF"/>
        </w:rPr>
      </w:pPr>
      <w:r w:rsidRPr="003C33B6">
        <w:rPr>
          <w:shd w:val="clear" w:color="auto" w:fill="FFFFFF"/>
        </w:rPr>
        <w:t>// Ví dụ về break</w:t>
      </w:r>
    </w:p>
    <w:p w:rsidR="003B3D45" w:rsidRDefault="003B3D45" w:rsidP="00581882">
      <w:pPr>
        <w:pStyle w:val="NoSpacing"/>
        <w:ind w:left="1440" w:firstLine="720"/>
        <w:rPr>
          <w:shd w:val="clear" w:color="auto" w:fill="FFFFFF"/>
        </w:rPr>
      </w:pPr>
      <w:r w:rsidRPr="003B3D45">
        <w:rPr>
          <w:b/>
          <w:shd w:val="clear" w:color="auto" w:fill="FFFFFF"/>
        </w:rPr>
        <w:lastRenderedPageBreak/>
        <w:t>int</w:t>
      </w:r>
      <w:r>
        <w:rPr>
          <w:shd w:val="clear" w:color="auto" w:fill="FFFFFF"/>
        </w:rPr>
        <w:t xml:space="preserve"> </w:t>
      </w:r>
      <w:r w:rsidR="0031343E">
        <w:rPr>
          <w:shd w:val="clear" w:color="auto" w:fill="FFFFFF"/>
        </w:rPr>
        <w:t>count</w:t>
      </w:r>
      <w:r>
        <w:rPr>
          <w:shd w:val="clear" w:color="auto" w:fill="FFFFFF"/>
        </w:rPr>
        <w:t xml:space="preserve"> = 0;</w:t>
      </w:r>
    </w:p>
    <w:p w:rsidR="003B3D45" w:rsidRDefault="003B3D45" w:rsidP="00581882">
      <w:pPr>
        <w:pStyle w:val="NoSpacing"/>
        <w:rPr>
          <w:shd w:val="clear" w:color="auto" w:fill="FFFFFF"/>
        </w:rPr>
      </w:pPr>
      <w:r w:rsidRPr="003B3D45">
        <w:rPr>
          <w:b/>
          <w:shd w:val="clear" w:color="auto" w:fill="FFFFFF"/>
        </w:rPr>
        <w:t>while</w:t>
      </w:r>
      <w:r>
        <w:rPr>
          <w:shd w:val="clear" w:color="auto" w:fill="FFFFFF"/>
        </w:rPr>
        <w:t>(true)</w:t>
      </w:r>
    </w:p>
    <w:p w:rsidR="003B3D45" w:rsidRDefault="003B3D45" w:rsidP="00C82A3A">
      <w:pPr>
        <w:pStyle w:val="NoSpacing"/>
        <w:rPr>
          <w:shd w:val="clear" w:color="auto" w:fill="FFFFFF"/>
        </w:rPr>
      </w:pPr>
      <w:r>
        <w:rPr>
          <w:shd w:val="clear" w:color="auto" w:fill="FFFFFF"/>
        </w:rPr>
        <w:t>{</w:t>
      </w:r>
    </w:p>
    <w:p w:rsidR="0031343E" w:rsidRDefault="0031343E" w:rsidP="00C82A3A">
      <w:pPr>
        <w:pStyle w:val="NoSpacing"/>
        <w:rPr>
          <w:shd w:val="clear" w:color="auto" w:fill="FFFFFF"/>
        </w:rPr>
      </w:pPr>
      <w:r>
        <w:rPr>
          <w:shd w:val="clear" w:color="auto" w:fill="FFFFFF"/>
        </w:rPr>
        <w:t>count</w:t>
      </w:r>
      <w:r w:rsidR="00526A01">
        <w:rPr>
          <w:shd w:val="clear" w:color="auto" w:fill="FFFFFF"/>
        </w:rPr>
        <w:t>+</w:t>
      </w:r>
      <w:r w:rsidR="003C33B6">
        <w:rPr>
          <w:shd w:val="clear" w:color="auto" w:fill="FFFFFF"/>
        </w:rPr>
        <w:t>+;</w:t>
      </w:r>
    </w:p>
    <w:p w:rsidR="0031343E" w:rsidRDefault="0031343E" w:rsidP="00C82A3A">
      <w:pPr>
        <w:pStyle w:val="NoSpacing"/>
        <w:rPr>
          <w:shd w:val="clear" w:color="auto" w:fill="FFFFFF"/>
        </w:rPr>
      </w:pPr>
      <w:r w:rsidRPr="00526A01">
        <w:rPr>
          <w:b/>
          <w:shd w:val="clear" w:color="auto" w:fill="FFFFFF"/>
        </w:rPr>
        <w:t>if</w:t>
      </w:r>
      <w:r>
        <w:rPr>
          <w:shd w:val="clear" w:color="auto" w:fill="FFFFFF"/>
        </w:rPr>
        <w:t xml:space="preserve">(count &gt;= 10) </w:t>
      </w:r>
      <w:r w:rsidRPr="00526A01">
        <w:rPr>
          <w:b/>
          <w:shd w:val="clear" w:color="auto" w:fill="FFFFFF"/>
        </w:rPr>
        <w:t>break</w:t>
      </w:r>
      <w:r>
        <w:rPr>
          <w:shd w:val="clear" w:color="auto" w:fill="FFFFFF"/>
        </w:rPr>
        <w:t>;</w:t>
      </w:r>
    </w:p>
    <w:p w:rsidR="0015683F" w:rsidRDefault="00526A01" w:rsidP="00C82A3A">
      <w:pPr>
        <w:pStyle w:val="NoSpacing"/>
        <w:rPr>
          <w:shd w:val="clear" w:color="auto" w:fill="FFFFFF"/>
        </w:rPr>
      </w:pPr>
      <w:r>
        <w:rPr>
          <w:shd w:val="clear" w:color="auto" w:fill="FFFFFF"/>
        </w:rPr>
        <w:t>System.out.println(“</w:t>
      </w:r>
      <w:r w:rsidR="000E1C4A">
        <w:rPr>
          <w:shd w:val="clear" w:color="auto" w:fill="FFFFFF"/>
        </w:rPr>
        <w:t xml:space="preserve">count </w:t>
      </w:r>
      <w:r>
        <w:rPr>
          <w:shd w:val="clear" w:color="auto" w:fill="FFFFFF"/>
        </w:rPr>
        <w:t xml:space="preserve">= ” + </w:t>
      </w:r>
      <w:r w:rsidR="000E1C4A">
        <w:rPr>
          <w:shd w:val="clear" w:color="auto" w:fill="FFFFFF"/>
        </w:rPr>
        <w:t>count</w:t>
      </w:r>
      <w:r>
        <w:rPr>
          <w:shd w:val="clear" w:color="auto" w:fill="FFFFFF"/>
        </w:rPr>
        <w:t>);</w:t>
      </w:r>
    </w:p>
    <w:p w:rsidR="003B3D45" w:rsidRDefault="003B3D45" w:rsidP="00C82A3A">
      <w:pPr>
        <w:pStyle w:val="NoSpacing"/>
        <w:rPr>
          <w:shd w:val="clear" w:color="auto" w:fill="FFFFFF"/>
        </w:rPr>
      </w:pPr>
      <w:r>
        <w:rPr>
          <w:shd w:val="clear" w:color="auto" w:fill="FFFFFF"/>
        </w:rPr>
        <w:t>}</w:t>
      </w:r>
    </w:p>
    <w:p w:rsidR="002137D8" w:rsidRPr="00AE7D4D" w:rsidRDefault="003C33B6" w:rsidP="00276857">
      <w:pPr>
        <w:pStyle w:val="Comment"/>
        <w:rPr>
          <w:shd w:val="clear" w:color="auto" w:fill="FFFFFF"/>
        </w:rPr>
      </w:pPr>
      <w:r w:rsidRPr="00AE7D4D">
        <w:rPr>
          <w:shd w:val="clear" w:color="auto" w:fill="FFFFFF"/>
        </w:rPr>
        <w:t>// Ví dụ về continue</w:t>
      </w:r>
    </w:p>
    <w:p w:rsidR="003B3D45" w:rsidRPr="003B3D45" w:rsidRDefault="003B3D45" w:rsidP="00C82A3A">
      <w:pPr>
        <w:pStyle w:val="NoSpacing"/>
        <w:rPr>
          <w:shd w:val="clear" w:color="auto" w:fill="FFFFFF"/>
        </w:rPr>
      </w:pPr>
      <w:r w:rsidRPr="003B3D45">
        <w:rPr>
          <w:b/>
          <w:shd w:val="clear" w:color="auto" w:fill="FFFFFF"/>
        </w:rPr>
        <w:t>for</w:t>
      </w:r>
      <w:r w:rsidRPr="003B3D45">
        <w:rPr>
          <w:shd w:val="clear" w:color="auto" w:fill="FFFFFF"/>
        </w:rPr>
        <w:t>(</w:t>
      </w:r>
      <w:r w:rsidRPr="001360E3">
        <w:rPr>
          <w:b/>
          <w:shd w:val="clear" w:color="auto" w:fill="FFFFFF"/>
        </w:rPr>
        <w:t>int</w:t>
      </w:r>
      <w:r w:rsidRPr="003B3D45">
        <w:rPr>
          <w:shd w:val="clear" w:color="auto" w:fill="FFFFFF"/>
        </w:rPr>
        <w:t xml:space="preserve"> i =0;</w:t>
      </w:r>
      <w:r>
        <w:rPr>
          <w:shd w:val="clear" w:color="auto" w:fill="FFFFFF"/>
        </w:rPr>
        <w:t xml:space="preserve"> </w:t>
      </w:r>
      <w:r w:rsidRPr="003B3D45">
        <w:rPr>
          <w:shd w:val="clear" w:color="auto" w:fill="FFFFFF"/>
        </w:rPr>
        <w:t>i&lt; 10;</w:t>
      </w:r>
      <w:r>
        <w:rPr>
          <w:shd w:val="clear" w:color="auto" w:fill="FFFFFF"/>
        </w:rPr>
        <w:t xml:space="preserve"> </w:t>
      </w:r>
      <w:r w:rsidRPr="003B3D45">
        <w:rPr>
          <w:shd w:val="clear" w:color="auto" w:fill="FFFFFF"/>
        </w:rPr>
        <w:t>i++)</w:t>
      </w:r>
    </w:p>
    <w:p w:rsidR="003B3D45" w:rsidRDefault="003B3D45" w:rsidP="00C82A3A">
      <w:pPr>
        <w:pStyle w:val="NoSpacing"/>
        <w:rPr>
          <w:shd w:val="clear" w:color="auto" w:fill="FFFFFF"/>
        </w:rPr>
      </w:pPr>
      <w:r w:rsidRPr="003B3D45">
        <w:rPr>
          <w:shd w:val="clear" w:color="auto" w:fill="FFFFFF"/>
        </w:rPr>
        <w:t>{</w:t>
      </w:r>
    </w:p>
    <w:p w:rsidR="001360E3" w:rsidRDefault="001360E3" w:rsidP="00C82A3A">
      <w:pPr>
        <w:pStyle w:val="NoSpacing"/>
        <w:rPr>
          <w:shd w:val="clear" w:color="auto" w:fill="FFFFFF"/>
        </w:rPr>
      </w:pPr>
      <w:r w:rsidRPr="001360E3">
        <w:rPr>
          <w:b/>
          <w:shd w:val="clear" w:color="auto" w:fill="FFFFFF"/>
        </w:rPr>
        <w:t>if</w:t>
      </w:r>
      <w:r>
        <w:rPr>
          <w:shd w:val="clear" w:color="auto" w:fill="FFFFFF"/>
        </w:rPr>
        <w:t>(i == 1 || i == 5)</w:t>
      </w:r>
    </w:p>
    <w:p w:rsidR="001360E3" w:rsidRPr="003B3D45" w:rsidRDefault="001360E3" w:rsidP="00C82A3A">
      <w:pPr>
        <w:pStyle w:val="NoSpacing"/>
        <w:rPr>
          <w:shd w:val="clear" w:color="auto" w:fill="FFFFFF"/>
        </w:rPr>
      </w:pPr>
      <w:r>
        <w:rPr>
          <w:shd w:val="clear" w:color="auto" w:fill="FFFFFF"/>
        </w:rPr>
        <w:tab/>
      </w:r>
      <w:r w:rsidRPr="001360E3">
        <w:rPr>
          <w:b/>
          <w:shd w:val="clear" w:color="auto" w:fill="FFFFFF"/>
        </w:rPr>
        <w:t>continue</w:t>
      </w:r>
      <w:r>
        <w:rPr>
          <w:shd w:val="clear" w:color="auto" w:fill="FFFFFF"/>
        </w:rPr>
        <w:t>;</w:t>
      </w:r>
    </w:p>
    <w:p w:rsidR="003B3D45" w:rsidRPr="003B3D45" w:rsidRDefault="001360E3" w:rsidP="00C82A3A">
      <w:pPr>
        <w:pStyle w:val="NoSpacing"/>
        <w:rPr>
          <w:shd w:val="clear" w:color="auto" w:fill="FFFFFF"/>
        </w:rPr>
      </w:pPr>
      <w:r>
        <w:rPr>
          <w:shd w:val="clear" w:color="auto" w:fill="FFFFFF"/>
        </w:rPr>
        <w:t>System.out.println(“i = ” + i);</w:t>
      </w:r>
      <w:r>
        <w:rPr>
          <w:shd w:val="clear" w:color="auto" w:fill="FFFFFF"/>
        </w:rPr>
        <w:tab/>
      </w:r>
    </w:p>
    <w:p w:rsidR="003B3D45" w:rsidRPr="003B3D45" w:rsidRDefault="003B3D45" w:rsidP="00C82A3A">
      <w:pPr>
        <w:pStyle w:val="NoSpacing"/>
      </w:pPr>
      <w:r w:rsidRPr="003B3D45">
        <w:rPr>
          <w:shd w:val="clear" w:color="auto" w:fill="FFFFFF"/>
        </w:rPr>
        <w:t>}</w:t>
      </w:r>
      <w:r w:rsidR="00581882">
        <w:rPr>
          <w:shd w:val="clear" w:color="auto" w:fill="FFFFFF"/>
        </w:rPr>
        <w:tab/>
      </w:r>
      <w:r w:rsidR="00581882">
        <w:rPr>
          <w:shd w:val="clear" w:color="auto" w:fill="FFFFFF"/>
        </w:rPr>
        <w:tab/>
      </w:r>
      <w:r w:rsidR="00581882">
        <w:rPr>
          <w:shd w:val="clear" w:color="auto" w:fill="FFFFFF"/>
        </w:rPr>
        <w:tab/>
      </w:r>
      <w:r w:rsidR="00581882">
        <w:rPr>
          <w:shd w:val="clear" w:color="auto" w:fill="FFFFFF"/>
        </w:rPr>
        <w:tab/>
      </w:r>
      <w:r w:rsidR="00581882">
        <w:rPr>
          <w:shd w:val="clear" w:color="auto" w:fill="FFFFFF"/>
        </w:rPr>
        <w:tab/>
      </w:r>
      <w:r w:rsidR="00581882">
        <w:rPr>
          <w:shd w:val="clear" w:color="auto" w:fill="FFFFFF"/>
        </w:rPr>
        <w:tab/>
      </w:r>
    </w:p>
    <w:p w:rsidR="00BE7820" w:rsidRDefault="00F727BD" w:rsidP="00594F6E">
      <w:pPr>
        <w:pStyle w:val="Heading2"/>
        <w:numPr>
          <w:ilvl w:val="1"/>
          <w:numId w:val="8"/>
        </w:numPr>
        <w:rPr>
          <w:lang w:val="it-IT"/>
        </w:rPr>
      </w:pPr>
      <w:bookmarkStart w:id="30" w:name="_Toc436137920"/>
      <w:r w:rsidRPr="000D2E37">
        <w:rPr>
          <w:lang w:val="it-IT"/>
        </w:rPr>
        <w:t>Lớp bảo vệ dữ liệu cơ sở</w:t>
      </w:r>
      <w:bookmarkEnd w:id="30"/>
    </w:p>
    <w:p w:rsidR="00823CC0" w:rsidRPr="00823CC0" w:rsidRDefault="00823CC0" w:rsidP="00823CC0">
      <w:pPr>
        <w:rPr>
          <w:lang w:val="it-IT"/>
        </w:rPr>
      </w:pPr>
      <w:r w:rsidRPr="00823CC0">
        <w:rPr>
          <w:lang w:val="it-IT"/>
        </w:rPr>
        <w:t>Java không xem các kiểu cơ bản (primitive) là đối tượng. Java cung cấp các lớp bao để thao tác các kiểu cơ bản như các đối tượng, dữ liệu của kiểu cơ bản được bao trong một đối tượng. Mỗi kiểu dữ liệu cơ bản đều có lớp bao tương ứng trong gói java.lang.</w:t>
      </w:r>
    </w:p>
    <w:p w:rsidR="00823CC0" w:rsidRDefault="00823CC0" w:rsidP="00823CC0">
      <w:pPr>
        <w:rPr>
          <w:lang w:val="it-IT"/>
        </w:rPr>
      </w:pPr>
      <w:r w:rsidRPr="00823CC0">
        <w:rPr>
          <w:lang w:val="it-IT"/>
        </w:rPr>
        <w:t>Chú ý lớp bao cài đặt các đối tượng không thay đổi (immutable), nghĩa là sau khi trị có kiểu cơ bản được khởi gán trong đối tượng bao, không thể thay đổi trị này.</w:t>
      </w:r>
    </w:p>
    <w:p w:rsidR="00823CC0" w:rsidRDefault="00823CC0" w:rsidP="00823CC0">
      <w:pPr>
        <w:rPr>
          <w:lang w:val="it-IT"/>
        </w:rPr>
      </w:pPr>
      <w:r w:rsidRPr="00823CC0">
        <w:rPr>
          <w:lang w:val="it-IT"/>
        </w:rPr>
        <w:t>Bạn có thể khởi tạo một đối tượng lớp bao, bằng cách gọi constructor tương ứng với trị cơ bản cần bao. Ta gọi là boxing (đóng gói) một trị có kiểu cơ bản</w:t>
      </w:r>
    </w:p>
    <w:p w:rsidR="007521BD" w:rsidRPr="007521BD" w:rsidRDefault="007521BD" w:rsidP="007521BD">
      <w:pPr>
        <w:rPr>
          <w:lang w:val="it-IT"/>
        </w:rPr>
      </w:pPr>
      <w:r w:rsidRPr="007521BD">
        <w:rPr>
          <w:lang w:val="it-IT"/>
        </w:rPr>
        <w:t>Nếu bạn thay đổi kiểu dữ liệu cơ bản thành đối tượng tương đương (gọi là boxing), bạn cần một lớp bao. Nếu bạn lấy dữ liệu có kiểu cơ bản từ đối tượng (gọi là unboxing), bạn cần gọi các phương thức của lớp bao. Từ Java 5, Java cung cấp autoboxing cho phép bạn gán và lấy dữ liệu kiểu cơ bản mà không cần lớp bao.</w:t>
      </w:r>
    </w:p>
    <w:p w:rsidR="005D7316" w:rsidRPr="005D7316" w:rsidRDefault="00F727BD" w:rsidP="00594F6E">
      <w:pPr>
        <w:pStyle w:val="Heading2"/>
        <w:numPr>
          <w:ilvl w:val="1"/>
          <w:numId w:val="8"/>
        </w:numPr>
        <w:rPr>
          <w:lang w:val="it-IT"/>
        </w:rPr>
      </w:pPr>
      <w:bookmarkStart w:id="31" w:name="_Toc436137921"/>
      <w:r w:rsidRPr="007C0078">
        <w:rPr>
          <w:lang w:val="it-IT"/>
        </w:rPr>
        <w:t>Kiểu dữ liệu mảng</w:t>
      </w:r>
      <w:bookmarkEnd w:id="31"/>
    </w:p>
    <w:p w:rsidR="00AF2F4B" w:rsidRDefault="00AF2F4B" w:rsidP="007B19E2">
      <w:pPr>
        <w:rPr>
          <w:lang w:val="it-IT"/>
        </w:rPr>
      </w:pPr>
      <w:r w:rsidRPr="00757868">
        <w:rPr>
          <w:lang w:val="it-IT"/>
        </w:rPr>
        <w:t>Ngoài kiểu dữ liệu cơ sở như int, byte, char, string,...</w:t>
      </w:r>
      <w:r>
        <w:rPr>
          <w:lang w:val="it-IT"/>
        </w:rPr>
        <w:t xml:space="preserve"> Java còn có loại dữ liệu dẫn xuất. Có 3 kiểu dữ liệu dẫn xuất:</w:t>
      </w:r>
    </w:p>
    <w:p w:rsidR="00AF2F4B" w:rsidRPr="00366D7F" w:rsidRDefault="00AF2F4B" w:rsidP="00594F6E">
      <w:pPr>
        <w:pStyle w:val="ListParagraph"/>
        <w:numPr>
          <w:ilvl w:val="0"/>
          <w:numId w:val="4"/>
        </w:numPr>
        <w:rPr>
          <w:lang w:val="it-IT"/>
        </w:rPr>
      </w:pPr>
      <w:r w:rsidRPr="00366D7F">
        <w:rPr>
          <w:lang w:val="it-IT"/>
        </w:rPr>
        <w:t>Mảng (array)</w:t>
      </w:r>
    </w:p>
    <w:p w:rsidR="00AF2F4B" w:rsidRPr="00366D7F" w:rsidRDefault="00AF2F4B" w:rsidP="00594F6E">
      <w:pPr>
        <w:pStyle w:val="ListParagraph"/>
        <w:numPr>
          <w:ilvl w:val="0"/>
          <w:numId w:val="4"/>
        </w:numPr>
        <w:rPr>
          <w:lang w:val="it-IT"/>
        </w:rPr>
      </w:pPr>
      <w:r w:rsidRPr="00366D7F">
        <w:rPr>
          <w:lang w:val="it-IT"/>
        </w:rPr>
        <w:t>Lớp (class)</w:t>
      </w:r>
    </w:p>
    <w:p w:rsidR="00AF2F4B" w:rsidRPr="00366D7F" w:rsidRDefault="00AF2F4B" w:rsidP="00594F6E">
      <w:pPr>
        <w:pStyle w:val="ListParagraph"/>
        <w:numPr>
          <w:ilvl w:val="0"/>
          <w:numId w:val="4"/>
        </w:numPr>
        <w:rPr>
          <w:lang w:val="it-IT"/>
        </w:rPr>
      </w:pPr>
      <w:r w:rsidRPr="00366D7F">
        <w:rPr>
          <w:lang w:val="it-IT"/>
        </w:rPr>
        <w:t>Giao diện (interface)</w:t>
      </w:r>
    </w:p>
    <w:p w:rsidR="00AF2F4B" w:rsidRDefault="00AF2F4B" w:rsidP="007B19E2">
      <w:pPr>
        <w:rPr>
          <w:b/>
          <w:lang w:val="it-IT"/>
        </w:rPr>
      </w:pPr>
      <w:r>
        <w:rPr>
          <w:lang w:val="it-IT"/>
        </w:rPr>
        <w:lastRenderedPageBreak/>
        <w:t>Chúng ta sẽ tìm hiểu lớp và giao diện ở phần sau. Phần này ta sẽ tập trung đến mảng trong Java.</w:t>
      </w:r>
    </w:p>
    <w:p w:rsidR="0073670A" w:rsidRPr="0073670A" w:rsidRDefault="00690890" w:rsidP="00594F6E">
      <w:pPr>
        <w:pStyle w:val="Heading3"/>
        <w:numPr>
          <w:ilvl w:val="2"/>
          <w:numId w:val="8"/>
        </w:numPr>
        <w:rPr>
          <w:lang w:val="it-IT"/>
        </w:rPr>
      </w:pPr>
      <w:bookmarkStart w:id="32" w:name="_Toc436137922"/>
      <w:r w:rsidRPr="00690890">
        <w:rPr>
          <w:lang w:val="it-IT"/>
        </w:rPr>
        <w:t>Khai báo</w:t>
      </w:r>
      <w:r w:rsidR="0073670A">
        <w:rPr>
          <w:lang w:val="it-IT"/>
        </w:rPr>
        <w:t xml:space="preserve"> mảng</w:t>
      </w:r>
      <w:bookmarkEnd w:id="32"/>
    </w:p>
    <w:p w:rsidR="003F20D1" w:rsidRDefault="0018036D" w:rsidP="007B19E2">
      <w:pPr>
        <w:rPr>
          <w:lang w:val="it-IT"/>
        </w:rPr>
      </w:pPr>
      <w:r>
        <w:rPr>
          <w:lang w:val="it-IT"/>
        </w:rPr>
        <w:t>Đặc trưng của mảng được đặt trong cặp ngoặc vuông “[ ]”. Một mảng được khai báo bằng 2 cách:</w:t>
      </w:r>
    </w:p>
    <w:p w:rsidR="00956EC9" w:rsidRDefault="00956EC9" w:rsidP="007B19E2">
      <w:pPr>
        <w:rPr>
          <w:lang w:val="it-IT"/>
        </w:rPr>
      </w:pPr>
      <w:r>
        <w:rPr>
          <w:lang w:val="it-IT"/>
        </w:rPr>
        <w:t>Cặp ngoặc vuông được đặt sau tên biến.</w:t>
      </w:r>
    </w:p>
    <w:p w:rsidR="00956EC9" w:rsidRPr="00956EC9" w:rsidRDefault="00956EC9" w:rsidP="007B19E2">
      <w:pPr>
        <w:rPr>
          <w:lang w:val="it-IT"/>
        </w:rPr>
      </w:pPr>
      <w:r>
        <w:rPr>
          <w:lang w:val="it-IT"/>
        </w:rPr>
        <w:t>Cặp ngoặc vuông được đặt sau kiểu dữ liệu.</w:t>
      </w:r>
    </w:p>
    <w:p w:rsidR="00956EC9" w:rsidRPr="004541FC" w:rsidRDefault="004541FC" w:rsidP="007B19E2">
      <w:pPr>
        <w:rPr>
          <w:i/>
          <w:lang w:val="it-IT"/>
        </w:rPr>
      </w:pPr>
      <w:r w:rsidRPr="004541FC">
        <w:rPr>
          <w:i/>
          <w:lang w:val="it-IT"/>
        </w:rPr>
        <w:t>Ví dụ:</w:t>
      </w:r>
    </w:p>
    <w:p w:rsidR="0018036D" w:rsidRDefault="009243A3" w:rsidP="00B92B7A">
      <w:pPr>
        <w:pStyle w:val="NoSpacing"/>
        <w:rPr>
          <w:lang w:val="it-IT"/>
        </w:rPr>
      </w:pPr>
      <w:r w:rsidRPr="000903FF">
        <w:rPr>
          <w:b/>
          <w:lang w:val="it-IT"/>
        </w:rPr>
        <w:t>int</w:t>
      </w:r>
      <w:r>
        <w:rPr>
          <w:lang w:val="it-IT"/>
        </w:rPr>
        <w:t>[] intArray;</w:t>
      </w:r>
    </w:p>
    <w:p w:rsidR="00956EC9" w:rsidRDefault="009243A3" w:rsidP="00B92B7A">
      <w:pPr>
        <w:pStyle w:val="NoSpacing"/>
        <w:rPr>
          <w:lang w:val="it-IT"/>
        </w:rPr>
      </w:pPr>
      <w:r w:rsidRPr="000903FF">
        <w:rPr>
          <w:b/>
          <w:lang w:val="it-IT"/>
        </w:rPr>
        <w:t>int</w:t>
      </w:r>
      <w:r>
        <w:rPr>
          <w:lang w:val="it-IT"/>
        </w:rPr>
        <w:t xml:space="preserve"> intArray[];</w:t>
      </w:r>
    </w:p>
    <w:p w:rsidR="00D86825" w:rsidRDefault="00D86825" w:rsidP="007B19E2">
      <w:pPr>
        <w:rPr>
          <w:lang w:val="it-IT"/>
        </w:rPr>
      </w:pPr>
      <w:r>
        <w:rPr>
          <w:lang w:val="it-IT"/>
        </w:rPr>
        <w:t xml:space="preserve">Cả 2 khai báo trên đều </w:t>
      </w:r>
      <w:r w:rsidR="00AF6C05">
        <w:rPr>
          <w:lang w:val="it-IT"/>
        </w:rPr>
        <w:t>dùng để khia báo một mảng số nguyên (int) tên là intArray. Thông thường ta thường dùng kiểu thứ nhất để khai báo nhiều mảng cùng loại như:</w:t>
      </w:r>
    </w:p>
    <w:p w:rsidR="00AF6C05" w:rsidRPr="00757868" w:rsidRDefault="00AF6C05" w:rsidP="00B92B7A">
      <w:pPr>
        <w:pStyle w:val="NoSpacing"/>
        <w:rPr>
          <w:lang w:val="it-IT"/>
        </w:rPr>
      </w:pPr>
      <w:r w:rsidRPr="000903FF">
        <w:rPr>
          <w:b/>
          <w:lang w:val="it-IT"/>
        </w:rPr>
        <w:t>int</w:t>
      </w:r>
      <w:r>
        <w:rPr>
          <w:lang w:val="it-IT"/>
        </w:rPr>
        <w:t>[] intArray1, intArray2, intArray3;</w:t>
      </w:r>
    </w:p>
    <w:p w:rsidR="00B92B7A" w:rsidRPr="00B92B7A" w:rsidRDefault="00690890" w:rsidP="00594F6E">
      <w:pPr>
        <w:pStyle w:val="Heading3"/>
        <w:numPr>
          <w:ilvl w:val="2"/>
          <w:numId w:val="8"/>
        </w:numPr>
        <w:rPr>
          <w:lang w:val="it-IT"/>
        </w:rPr>
      </w:pPr>
      <w:bookmarkStart w:id="33" w:name="_Toc436137923"/>
      <w:r>
        <w:rPr>
          <w:lang w:val="it-IT"/>
        </w:rPr>
        <w:t>Cấp phát mảng</w:t>
      </w:r>
      <w:bookmarkEnd w:id="33"/>
    </w:p>
    <w:p w:rsidR="006508D8" w:rsidRDefault="009C2681" w:rsidP="007B19E2">
      <w:pPr>
        <w:rPr>
          <w:lang w:val="it-IT"/>
        </w:rPr>
      </w:pPr>
      <w:r>
        <w:rPr>
          <w:lang w:val="it-IT"/>
        </w:rPr>
        <w:t>Sau khi khai báo, bản thân mảng chưa được xác định. Mảng cần được định vị trong vùng nhớ, nói cách khác cần được cấp vùng nhớ. Không như các ngôn ngữ khác, kích thước mảng không được xác định ngay khi khai báo. Nếu ta khai báo như sau:</w:t>
      </w:r>
    </w:p>
    <w:p w:rsidR="009C2681" w:rsidRDefault="009C2681" w:rsidP="006C4639">
      <w:pPr>
        <w:pStyle w:val="NoSpacing"/>
        <w:rPr>
          <w:lang w:val="it-IT"/>
        </w:rPr>
      </w:pPr>
      <w:r w:rsidRPr="00DD06FD">
        <w:rPr>
          <w:b/>
          <w:lang w:val="it-IT"/>
        </w:rPr>
        <w:t>int</w:t>
      </w:r>
      <w:r>
        <w:rPr>
          <w:lang w:val="it-IT"/>
        </w:rPr>
        <w:t xml:space="preserve"> intArray[100];</w:t>
      </w:r>
    </w:p>
    <w:p w:rsidR="003F5E71" w:rsidRDefault="003F5E71" w:rsidP="006C4639">
      <w:pPr>
        <w:pStyle w:val="NoSpacing"/>
        <w:rPr>
          <w:lang w:val="it-IT"/>
        </w:rPr>
      </w:pPr>
    </w:p>
    <w:p w:rsidR="009C2681" w:rsidRDefault="009C2681" w:rsidP="007B19E2">
      <w:pPr>
        <w:rPr>
          <w:lang w:val="it-IT"/>
        </w:rPr>
      </w:pPr>
      <w:r>
        <w:rPr>
          <w:lang w:val="it-IT"/>
        </w:rPr>
        <w:t xml:space="preserve">Câu khai báo trên bị lỗi biên dịch. Trong Java mọi hoạt động đều thông qua đối tượng, chúng ta cần dùng từ khóa </w:t>
      </w:r>
      <w:r w:rsidRPr="009A70A6">
        <w:rPr>
          <w:b/>
          <w:lang w:val="it-IT"/>
        </w:rPr>
        <w:t>new</w:t>
      </w:r>
      <w:r>
        <w:rPr>
          <w:lang w:val="it-IT"/>
        </w:rPr>
        <w:t xml:space="preserve"> để định vị cho một mảng trong vùng nhớ.</w:t>
      </w:r>
    </w:p>
    <w:p w:rsidR="00DB4ED4" w:rsidRPr="0012038B" w:rsidRDefault="00DB4ED4" w:rsidP="001150D2">
      <w:pPr>
        <w:pStyle w:val="NoSpacing"/>
        <w:rPr>
          <w:color w:val="00B050"/>
          <w:lang w:val="it-IT"/>
        </w:rPr>
      </w:pPr>
      <w:r w:rsidRPr="00C06726">
        <w:rPr>
          <w:b/>
          <w:lang w:val="it-IT"/>
        </w:rPr>
        <w:t>int</w:t>
      </w:r>
      <w:r>
        <w:rPr>
          <w:lang w:val="it-IT"/>
        </w:rPr>
        <w:t xml:space="preserve"> intArray = </w:t>
      </w:r>
      <w:r w:rsidRPr="00AC31BB">
        <w:rPr>
          <w:b/>
          <w:lang w:val="it-IT"/>
        </w:rPr>
        <w:t>new</w:t>
      </w:r>
      <w:r>
        <w:rPr>
          <w:lang w:val="it-IT"/>
        </w:rPr>
        <w:t xml:space="preserve"> </w:t>
      </w:r>
      <w:r w:rsidRPr="00AC31BB">
        <w:rPr>
          <w:b/>
          <w:lang w:val="it-IT"/>
        </w:rPr>
        <w:t>int</w:t>
      </w:r>
      <w:r>
        <w:rPr>
          <w:lang w:val="it-IT"/>
        </w:rPr>
        <w:t xml:space="preserve">[100]; </w:t>
      </w:r>
      <w:r w:rsidRPr="0012038B">
        <w:rPr>
          <w:color w:val="00B050"/>
          <w:lang w:val="it-IT"/>
        </w:rPr>
        <w:t>// khai báo và cấp phát</w:t>
      </w:r>
    </w:p>
    <w:p w:rsidR="00DB4ED4" w:rsidRPr="0012038B" w:rsidRDefault="00DB4ED4" w:rsidP="001150D2">
      <w:pPr>
        <w:pStyle w:val="NoSpacing"/>
        <w:rPr>
          <w:color w:val="00B050"/>
          <w:lang w:val="it-IT"/>
        </w:rPr>
      </w:pPr>
      <w:r w:rsidRPr="00C06726">
        <w:rPr>
          <w:b/>
          <w:lang w:val="it-IT"/>
        </w:rPr>
        <w:t>int</w:t>
      </w:r>
      <w:r>
        <w:rPr>
          <w:lang w:val="it-IT"/>
        </w:rPr>
        <w:t xml:space="preserve"> intArray</w:t>
      </w:r>
      <w:r w:rsidRPr="0012038B">
        <w:rPr>
          <w:color w:val="00B050"/>
          <w:lang w:val="it-IT"/>
        </w:rPr>
        <w:t>;// khai báo</w:t>
      </w:r>
    </w:p>
    <w:p w:rsidR="00DB4ED4" w:rsidRDefault="00DB4ED4" w:rsidP="001150D2">
      <w:pPr>
        <w:pStyle w:val="NoSpacing"/>
        <w:rPr>
          <w:color w:val="00B050"/>
          <w:lang w:val="it-IT"/>
        </w:rPr>
      </w:pPr>
      <w:r>
        <w:rPr>
          <w:lang w:val="it-IT"/>
        </w:rPr>
        <w:t xml:space="preserve">intArray = new </w:t>
      </w:r>
      <w:r w:rsidRPr="00AC31BB">
        <w:rPr>
          <w:b/>
          <w:lang w:val="it-IT"/>
        </w:rPr>
        <w:t>int</w:t>
      </w:r>
      <w:r>
        <w:rPr>
          <w:lang w:val="it-IT"/>
        </w:rPr>
        <w:t xml:space="preserve">[100]; </w:t>
      </w:r>
      <w:r w:rsidRPr="0012038B">
        <w:rPr>
          <w:color w:val="00B050"/>
          <w:lang w:val="it-IT"/>
        </w:rPr>
        <w:t>// cấp phát</w:t>
      </w:r>
    </w:p>
    <w:p w:rsidR="00867E3A" w:rsidRPr="0012038B" w:rsidRDefault="00867E3A" w:rsidP="001150D2">
      <w:pPr>
        <w:pStyle w:val="NoSpacing"/>
        <w:rPr>
          <w:color w:val="00B050"/>
          <w:lang w:val="it-IT"/>
        </w:rPr>
      </w:pPr>
    </w:p>
    <w:p w:rsidR="009C2681" w:rsidRDefault="00430F05" w:rsidP="007B19E2">
      <w:pPr>
        <w:rPr>
          <w:lang w:val="it-IT"/>
        </w:rPr>
      </w:pPr>
      <w:r>
        <w:rPr>
          <w:lang w:val="it-IT"/>
        </w:rPr>
        <w:t>Ở ví dụ trên, ta thấy ta có thể khai báo tên mảng và kiểu dữ liệu trước. Sau đó ta mới cấp phát một mảng gồm 100 số kiểu int để sử dụng.</w:t>
      </w:r>
    </w:p>
    <w:p w:rsidR="0060267D" w:rsidRPr="0060267D" w:rsidRDefault="007779C9" w:rsidP="00594F6E">
      <w:pPr>
        <w:pStyle w:val="Heading3"/>
        <w:numPr>
          <w:ilvl w:val="2"/>
          <w:numId w:val="8"/>
        </w:numPr>
        <w:rPr>
          <w:lang w:val="it-IT"/>
        </w:rPr>
      </w:pPr>
      <w:bookmarkStart w:id="34" w:name="_Toc436137924"/>
      <w:r>
        <w:rPr>
          <w:lang w:val="it-IT"/>
        </w:rPr>
        <w:t>Khởi tạo</w:t>
      </w:r>
      <w:bookmarkEnd w:id="34"/>
    </w:p>
    <w:p w:rsidR="0077223D" w:rsidRDefault="00BA630F" w:rsidP="007B19E2">
      <w:pPr>
        <w:rPr>
          <w:lang w:val="it-IT"/>
        </w:rPr>
      </w:pPr>
      <w:r>
        <w:rPr>
          <w:lang w:val="it-IT"/>
        </w:rPr>
        <w:t>Trong java, ta cũng có thể cấp phát một mảng bằng cách liệt kê các phần tử của mảng.</w:t>
      </w:r>
    </w:p>
    <w:p w:rsidR="00BA630F" w:rsidRDefault="0022507A" w:rsidP="007B19E2">
      <w:pPr>
        <w:rPr>
          <w:lang w:val="it-IT"/>
        </w:rPr>
      </w:pPr>
      <w:r w:rsidRPr="00C06726">
        <w:rPr>
          <w:b/>
          <w:lang w:val="it-IT"/>
        </w:rPr>
        <w:lastRenderedPageBreak/>
        <w:t>int</w:t>
      </w:r>
      <w:r>
        <w:rPr>
          <w:lang w:val="it-IT"/>
        </w:rPr>
        <w:t xml:space="preserve"> intArray = {1,</w:t>
      </w:r>
      <w:r w:rsidR="00EF04D7">
        <w:rPr>
          <w:lang w:val="it-IT"/>
        </w:rPr>
        <w:t xml:space="preserve"> </w:t>
      </w:r>
      <w:r>
        <w:rPr>
          <w:lang w:val="it-IT"/>
        </w:rPr>
        <w:t>3,</w:t>
      </w:r>
      <w:r w:rsidR="00EF04D7">
        <w:rPr>
          <w:lang w:val="it-IT"/>
        </w:rPr>
        <w:t xml:space="preserve"> </w:t>
      </w:r>
      <w:r>
        <w:rPr>
          <w:lang w:val="it-IT"/>
        </w:rPr>
        <w:t>7,</w:t>
      </w:r>
      <w:r w:rsidR="00EF04D7">
        <w:rPr>
          <w:lang w:val="it-IT"/>
        </w:rPr>
        <w:t xml:space="preserve"> </w:t>
      </w:r>
      <w:r>
        <w:rPr>
          <w:lang w:val="it-IT"/>
        </w:rPr>
        <w:t>8,</w:t>
      </w:r>
      <w:r w:rsidR="00EF04D7">
        <w:rPr>
          <w:lang w:val="it-IT"/>
        </w:rPr>
        <w:t xml:space="preserve"> </w:t>
      </w:r>
      <w:r>
        <w:rPr>
          <w:lang w:val="it-IT"/>
        </w:rPr>
        <w:t>2,</w:t>
      </w:r>
      <w:r w:rsidR="00EF04D7">
        <w:rPr>
          <w:lang w:val="it-IT"/>
        </w:rPr>
        <w:t xml:space="preserve"> </w:t>
      </w:r>
      <w:r>
        <w:rPr>
          <w:lang w:val="it-IT"/>
        </w:rPr>
        <w:t>5};</w:t>
      </w:r>
    </w:p>
    <w:p w:rsidR="000E0C21" w:rsidRDefault="000E0C21" w:rsidP="007B19E2">
      <w:pPr>
        <w:rPr>
          <w:lang w:val="it-IT"/>
        </w:rPr>
      </w:pPr>
      <w:r w:rsidRPr="00AF0869">
        <w:rPr>
          <w:b/>
          <w:lang w:val="it-IT"/>
        </w:rPr>
        <w:t>char</w:t>
      </w:r>
      <w:r>
        <w:rPr>
          <w:lang w:val="it-IT"/>
        </w:rPr>
        <w:t xml:space="preserve"> charArray = {‘a’, ‘c’, ‘d’, ‘g’,</w:t>
      </w:r>
      <w:r w:rsidR="004E30DC">
        <w:rPr>
          <w:lang w:val="it-IT"/>
        </w:rPr>
        <w:t xml:space="preserve"> </w:t>
      </w:r>
      <w:r>
        <w:rPr>
          <w:lang w:val="it-IT"/>
        </w:rPr>
        <w:t>’0’};</w:t>
      </w:r>
    </w:p>
    <w:p w:rsidR="00043CBC" w:rsidRDefault="00043CBC" w:rsidP="007B19E2">
      <w:pPr>
        <w:rPr>
          <w:b/>
          <w:i/>
          <w:lang w:val="it-IT"/>
        </w:rPr>
      </w:pPr>
      <w:r w:rsidRPr="00E268D1">
        <w:rPr>
          <w:b/>
          <w:lang w:val="it-IT"/>
        </w:rPr>
        <w:t>string</w:t>
      </w:r>
      <w:r>
        <w:rPr>
          <w:lang w:val="it-IT"/>
        </w:rPr>
        <w:t xml:space="preserve"> stringArray = {“abc”, “ABC”, “c”, “fgh”};</w:t>
      </w:r>
    </w:p>
    <w:p w:rsidR="005806A9" w:rsidRPr="00CE04B0" w:rsidRDefault="00A06A86" w:rsidP="00594F6E">
      <w:pPr>
        <w:pStyle w:val="Heading3"/>
        <w:numPr>
          <w:ilvl w:val="2"/>
          <w:numId w:val="8"/>
        </w:numPr>
        <w:rPr>
          <w:lang w:val="it-IT"/>
        </w:rPr>
      </w:pPr>
      <w:bookmarkStart w:id="35" w:name="_Toc436137925"/>
      <w:r>
        <w:rPr>
          <w:lang w:val="it-IT"/>
        </w:rPr>
        <w:t>Truy cập mảng</w:t>
      </w:r>
      <w:bookmarkEnd w:id="35"/>
    </w:p>
    <w:p w:rsidR="00442328" w:rsidRDefault="004F6649" w:rsidP="007B19E2">
      <w:pPr>
        <w:rPr>
          <w:lang w:val="it-IT"/>
        </w:rPr>
      </w:pPr>
      <w:r>
        <w:rPr>
          <w:lang w:val="it-IT"/>
        </w:rPr>
        <w:t>Các phần tử của mảng luôn được đánh số bắt đầu từ số 0. Phần tử đầu tiên là phần tử thứ 0, và phần tử cuối cùng của mảng có n phần tử sẽ có thứ tự là n -1.</w:t>
      </w:r>
      <w:r w:rsidR="00B825D4">
        <w:rPr>
          <w:lang w:val="it-IT"/>
        </w:rPr>
        <w:t xml:space="preserve"> Ta có thể tham khảo giá trị của một phần tử trong mảng bằng cách gán các số thứ tự của phần tử ta muốn truy cập vào giữa 2 cặp ngoặc vuông.</w:t>
      </w:r>
    </w:p>
    <w:p w:rsidR="000A5BD1" w:rsidRDefault="000A5BD1" w:rsidP="007B19E2">
      <w:pPr>
        <w:rPr>
          <w:lang w:val="it-IT"/>
        </w:rPr>
      </w:pPr>
    </w:p>
    <w:p w:rsidR="00442328" w:rsidRDefault="00442328" w:rsidP="00E05C7F">
      <w:pPr>
        <w:pStyle w:val="NoSpacing"/>
        <w:rPr>
          <w:lang w:val="it-IT"/>
        </w:rPr>
      </w:pPr>
      <w:r w:rsidRPr="00C06726">
        <w:rPr>
          <w:b/>
          <w:lang w:val="it-IT"/>
        </w:rPr>
        <w:t>int</w:t>
      </w:r>
      <w:r>
        <w:rPr>
          <w:lang w:val="it-IT"/>
        </w:rPr>
        <w:t xml:space="preserve"> intArray = {1, 3, 7, 8, 2, 5};</w:t>
      </w:r>
    </w:p>
    <w:p w:rsidR="00442328" w:rsidRDefault="00442328" w:rsidP="00E05C7F">
      <w:pPr>
        <w:pStyle w:val="NoSpacing"/>
        <w:rPr>
          <w:lang w:val="it-IT"/>
        </w:rPr>
      </w:pPr>
      <w:r>
        <w:rPr>
          <w:lang w:val="it-IT"/>
        </w:rPr>
        <w:t>int a = intArray[1];</w:t>
      </w:r>
      <w:r w:rsidR="00382639">
        <w:rPr>
          <w:lang w:val="it-IT"/>
        </w:rPr>
        <w:t xml:space="preserve"> // a sẽ có giá trị là 3</w:t>
      </w:r>
    </w:p>
    <w:p w:rsidR="00442328" w:rsidRDefault="00442328" w:rsidP="00E05C7F">
      <w:pPr>
        <w:pStyle w:val="NoSpacing"/>
        <w:rPr>
          <w:lang w:val="it-IT"/>
        </w:rPr>
      </w:pPr>
      <w:r>
        <w:rPr>
          <w:lang w:val="it-IT"/>
        </w:rPr>
        <w:t>int b = intArray[3];</w:t>
      </w:r>
      <w:r w:rsidR="00382639">
        <w:rPr>
          <w:lang w:val="it-IT"/>
        </w:rPr>
        <w:t xml:space="preserve"> // b sẽ có giá trị là 8</w:t>
      </w:r>
    </w:p>
    <w:p w:rsidR="000A5BD1" w:rsidRDefault="000A5BD1" w:rsidP="00E05C7F">
      <w:pPr>
        <w:pStyle w:val="NoSpacing"/>
        <w:rPr>
          <w:lang w:val="it-IT"/>
        </w:rPr>
      </w:pPr>
    </w:p>
    <w:p w:rsidR="00E77F29" w:rsidRDefault="00B97993" w:rsidP="007B19E2">
      <w:pPr>
        <w:rPr>
          <w:lang w:val="it-IT"/>
        </w:rPr>
      </w:pPr>
      <w:r>
        <w:rPr>
          <w:lang w:val="it-IT"/>
        </w:rPr>
        <w:t xml:space="preserve">Trong nhiều ngôn ngữ khác, chuỗi String được xem là mảng ký tự. Trong Java điều này không còn đúng nữa, Java cho </w:t>
      </w:r>
      <w:r w:rsidRPr="00520007">
        <w:rPr>
          <w:i/>
          <w:lang w:val="it-IT"/>
        </w:rPr>
        <w:t>String</w:t>
      </w:r>
      <w:r>
        <w:rPr>
          <w:lang w:val="it-IT"/>
        </w:rPr>
        <w:t xml:space="preserve"> là một lớp, bản thân một biến chuỗi </w:t>
      </w:r>
      <w:r w:rsidRPr="00A07E7E">
        <w:rPr>
          <w:i/>
          <w:lang w:val="it-IT"/>
        </w:rPr>
        <w:t>String</w:t>
      </w:r>
      <w:r>
        <w:rPr>
          <w:lang w:val="it-IT"/>
        </w:rPr>
        <w:t xml:space="preserve"> </w:t>
      </w:r>
      <w:r w:rsidR="00EF70FB">
        <w:rPr>
          <w:lang w:val="it-IT"/>
        </w:rPr>
        <w:t xml:space="preserve">trong Java </w:t>
      </w:r>
      <w:r>
        <w:rPr>
          <w:lang w:val="it-IT"/>
        </w:rPr>
        <w:t>có thể xử lý nư cắt ghép chuỗi, tìm kiềm trên chuỗi,...</w:t>
      </w:r>
    </w:p>
    <w:p w:rsidR="00E77F29" w:rsidRPr="000858DF" w:rsidRDefault="00E77F29" w:rsidP="00594F6E">
      <w:pPr>
        <w:pStyle w:val="ListParagraph"/>
        <w:numPr>
          <w:ilvl w:val="1"/>
          <w:numId w:val="8"/>
        </w:numPr>
        <w:spacing w:after="120"/>
        <w:contextualSpacing w:val="0"/>
        <w:rPr>
          <w:lang w:val="it-IT"/>
        </w:rPr>
      </w:pPr>
      <w:r w:rsidRPr="000858DF">
        <w:rPr>
          <w:lang w:val="it-IT"/>
        </w:rPr>
        <w:br w:type="page"/>
      </w:r>
    </w:p>
    <w:p w:rsidR="003A4436" w:rsidRPr="00CC19E8" w:rsidRDefault="003A4436" w:rsidP="003629C4">
      <w:pPr>
        <w:pStyle w:val="Heading1"/>
        <w:rPr>
          <w:lang w:val="it-IT"/>
        </w:rPr>
      </w:pPr>
      <w:bookmarkStart w:id="36" w:name="_Toc436137926"/>
      <w:r w:rsidRPr="00CC19E8">
        <w:rPr>
          <w:lang w:val="it-IT"/>
        </w:rPr>
        <w:lastRenderedPageBreak/>
        <w:t>CHƯƠNG 2.</w:t>
      </w:r>
      <w:bookmarkEnd w:id="36"/>
    </w:p>
    <w:p w:rsidR="008C1CF9" w:rsidRPr="00CC19E8" w:rsidRDefault="008C1CF9" w:rsidP="003629C4">
      <w:pPr>
        <w:pStyle w:val="Heading1"/>
        <w:rPr>
          <w:lang w:val="it-IT"/>
        </w:rPr>
      </w:pPr>
      <w:bookmarkStart w:id="37" w:name="_Toc436137927"/>
      <w:r w:rsidRPr="00CC19E8">
        <w:rPr>
          <w:lang w:val="it-IT"/>
        </w:rPr>
        <w:t>LẬP TRÌNH HƯỚNG ĐỐI TƯỢNG TRONG JAVA</w:t>
      </w:r>
      <w:bookmarkEnd w:id="37"/>
    </w:p>
    <w:p w:rsidR="000858DF" w:rsidRPr="00BC3682" w:rsidRDefault="00BC3682" w:rsidP="00594F6E">
      <w:pPr>
        <w:pStyle w:val="ListParagraph"/>
        <w:numPr>
          <w:ilvl w:val="0"/>
          <w:numId w:val="8"/>
        </w:numPr>
        <w:rPr>
          <w:b/>
          <w:sz w:val="28"/>
          <w:szCs w:val="26"/>
          <w:lang w:val="it-IT"/>
        </w:rPr>
      </w:pPr>
      <w:r>
        <w:rPr>
          <w:b/>
          <w:sz w:val="28"/>
          <w:szCs w:val="26"/>
          <w:lang w:val="it-IT"/>
        </w:rPr>
        <w:t>Đầu mục</w:t>
      </w:r>
    </w:p>
    <w:p w:rsidR="008D34E4" w:rsidRPr="000858DF" w:rsidRDefault="008D34E4" w:rsidP="00594F6E">
      <w:pPr>
        <w:pStyle w:val="Heading2"/>
        <w:numPr>
          <w:ilvl w:val="1"/>
          <w:numId w:val="8"/>
        </w:numPr>
      </w:pPr>
      <w:bookmarkStart w:id="38" w:name="_Toc436137928"/>
      <w:r w:rsidRPr="000858DF">
        <w:t>Tổng quan về hướng đối tượng</w:t>
      </w:r>
      <w:bookmarkEnd w:id="38"/>
    </w:p>
    <w:p w:rsidR="0085759C" w:rsidRDefault="0085759C" w:rsidP="00044419">
      <w:bookmarkStart w:id="39" w:name="_Toc436137929"/>
      <w:r>
        <w:t>Lập trình hướng đối tượng (OOP – Object oriented Programming) là tư duy của mô hình lập trình hiện đại. Hướng đối tượng tạo nên một cách suy nghĩ mới, thức tế hơn và linhhoajt hơn mô hình lập trình thủ tục truyền thống. Hướng đối tượng giúp lập trình viên dễ dàng mở rộng, bổ sung cho các chương trình của mình. Chúng ta hãy theo dõi sự phát triển của việc lập trình qua các giai đoạn của ngành công nghiệp phần mềm.</w:t>
      </w:r>
    </w:p>
    <w:p w:rsidR="004415BE" w:rsidRDefault="004415BE" w:rsidP="00594F6E">
      <w:pPr>
        <w:pStyle w:val="Heading3"/>
        <w:numPr>
          <w:ilvl w:val="2"/>
          <w:numId w:val="8"/>
        </w:numPr>
      </w:pPr>
      <w:r w:rsidRPr="001C11F1">
        <w:t>Sơ lược lịch sử lập trình</w:t>
      </w:r>
      <w:bookmarkEnd w:id="39"/>
    </w:p>
    <w:p w:rsidR="0085759C" w:rsidRDefault="0085759C" w:rsidP="0085759C">
      <w:r>
        <w:t>Trong những ngày đầu của ngành tin học, việc lập trình là một công việc vô cùng khó nhọc. Mỗi bước làm việc của máy đều phải được theo dõi vô cùng tỉ mỉ, cẩn thận. Ngôn ngữ dùng để lập trình vào thời gian đó là ngôn ngữ máy (Machine Language), sau đó được phát triển thành hợp ngữ (Assembly Language)</w:t>
      </w:r>
    </w:p>
    <w:p w:rsidR="0085759C" w:rsidRDefault="0085759C" w:rsidP="0085759C">
      <w:r>
        <w:t xml:space="preserve">Ta biết rằng việc hướng dẫn cho một người nào đó cột dây giày trong khi họ chưa từng biết dây giày là gì thì quả là một điều khó khăn. Bạn sẽ phải chỉ từng bước: </w:t>
      </w:r>
      <w:r w:rsidRPr="0085759C">
        <w:rPr>
          <w:i/>
        </w:rPr>
        <w:t>“Cầm đầu dây bên trái, đặt lên trên đầu dây bên phải, luồn xuống bên dưới, cầm lại đầu dây bên phải,...”</w:t>
      </w:r>
      <w:r>
        <w:rPr>
          <w:i/>
        </w:rPr>
        <w:t>,...</w:t>
      </w:r>
      <w:r>
        <w:t xml:space="preserve"> Việc lập trình hợp ngữ cũng vậy, chúng ta phải chỉ </w:t>
      </w:r>
      <w:r w:rsidRPr="0085759C">
        <w:rPr>
          <w:i/>
        </w:rPr>
        <w:t>“Gán giá trị thanh ghi 1 vào stack, cộng giá trị của thanh ghi thứ 2 với thanh ghi thứ nhất,...”</w:t>
      </w:r>
      <w:r>
        <w:rPr>
          <w:i/>
        </w:rPr>
        <w:t xml:space="preserve"> </w:t>
      </w:r>
    </w:p>
    <w:p w:rsidR="0085759C" w:rsidRDefault="0085759C" w:rsidP="0085759C">
      <w:r>
        <w:t>Đó là lập trình sơ khởi với chuỗi hành động (step – by – step programming).</w:t>
      </w:r>
    </w:p>
    <w:p w:rsidR="0085759C" w:rsidRDefault="0085759C" w:rsidP="0085759C">
      <w:r>
        <w:t>Các nhà lập trình đã tạo ra các ngôn ngữ thủ tục như Passcal, C để làm dễ dàng công việc lập trình của mình. Các chuỗi hành động sẽ được tập hợp lại thành từng khối gọ</w:t>
      </w:r>
      <w:r w:rsidR="00DE26C4">
        <w:t xml:space="preserve">i là hàm (function) hay thủ tục (procedure). Các khối sẽ hoạt động như các hộp đen, người sử dụng không cần biết trong khối đó sẽ làm cụ thể những bước nào, mà chỉ cần biết khi truyền những yếu tố cần thiết như nhau ở đầu vào thì sẽ nhận được cùng một kết quả ở đầu ra. Ví dụ: hàm </w:t>
      </w:r>
      <w:r w:rsidR="00DE26C4" w:rsidRPr="00DE26C4">
        <w:rPr>
          <w:b/>
          <w:i/>
        </w:rPr>
        <w:t>printf</w:t>
      </w:r>
      <w:r w:rsidR="00DE26C4">
        <w:t xml:space="preserve"> của C hay </w:t>
      </w:r>
      <w:r w:rsidR="00DE26C4" w:rsidRPr="00DE26C4">
        <w:rPr>
          <w:b/>
          <w:i/>
        </w:rPr>
        <w:t>writeln</w:t>
      </w:r>
      <w:r w:rsidR="00DE26C4">
        <w:t xml:space="preserve"> của Passcal.</w:t>
      </w:r>
    </w:p>
    <w:p w:rsidR="00DE26C4" w:rsidRDefault="00DE26C4" w:rsidP="0085759C">
      <w:r>
        <w:lastRenderedPageBreak/>
        <w:t>Tuy nhiên, một vấn đề đặt ra cho loại hình ngôn ngữ này là khi viết các hàm như vậy, ltv thực tế đã không sửa chữa gì ở dữ liệu khác với với dữ liệu cơ sở sẵn có. Chúng đã được khép kín. Và điều này gây nên nhiều khó khăn, nhất là khi chúng ta muoons thay đổi một vài giá trị bên trong của hàm (không phải giá trị trả về của hàm). Như thế chúng ta phải tạo thêm những kết nối giữa những hàm sẵn có với những hàm viết thêm cho phù hợp với yêu cầu mới (ở ngôn ngữ C có khái niệm con trỏ hàm – function pointer có khả năng giải quyết được vấn đề này) và ta có một hộp đen mới bao hàm những hộp đen con. Mỗi khi hộp đen con thay đổi, hộp đen cha lại phải kiểm tra lại, biên dịch lại. Nếu không làm vậy có thể sẽ gây ra lỗi ở hộp đen cha.</w:t>
      </w:r>
    </w:p>
    <w:p w:rsidR="00DE26C4" w:rsidRDefault="00DE26C4" w:rsidP="0085759C">
      <w:r>
        <w:t>Với một ứng dụng lớn, vấn đề này gây ra nhiều khó khăn.</w:t>
      </w:r>
    </w:p>
    <w:p w:rsidR="00DE26C4" w:rsidRDefault="00DE26C4" w:rsidP="0085759C">
      <w:r>
        <w:t xml:space="preserve">Một giải pháp mới là sự phát triển cấu trúc (Structured Development). Sự phát triển cấu trúc không cần phải thay đổi ngôn ngữ đã dùng, nhưng dĩ nhiên là đã cung cấp một tiến trình mới. Với phương pháp này, lập trình viên phải lên được 100% kế hoạch của chương trình trước khi viết bất kỳ dòng lệnh cụ thể nào. Khi một chương trình được lập, một lượng biểu đồ lớn phải được soạn thảo để xác lập được mối tương quan giữa các hàm với nhau và với dữ liệu. Chúng ta cũng phải xác định được lưu đồ của từng dữ liệu cần dùng. Công việc chuẩn bị nặng nhọc đó tỏ ra rất hiệu quả </w:t>
      </w:r>
      <w:r w:rsidR="001D475B">
        <w:t>trong nhiều trường hợp nhưng không phải tất cả.</w:t>
      </w:r>
    </w:p>
    <w:p w:rsidR="001D475B" w:rsidRDefault="001D475B" w:rsidP="0085759C">
      <w:r>
        <w:t>Lập trình hướng đối tượng (OOP) ra đời. Ngôn ngữ cần phải thay đổi. Nhưng quan trọng hơn là OOP đòi hỏi các nhà lập trình thay đổi cách nhìn nhận về lập trình.</w:t>
      </w:r>
    </w:p>
    <w:p w:rsidR="001D475B" w:rsidRDefault="001D475B" w:rsidP="0085759C">
      <w:r>
        <w:t>Đối tượng là khái niệm cơ sở của OOP. Nó không chỉ là những con số, cũng không chỉ là một cấu trúc thông thường. Nó bao hàm các số liệu như là những thuộc tính riêng (properties) và các hàm như là các phương thức (methods) để nó trao đổi với các đối tượng khác. Thay vì phải chuyển cho nhau những số liệu trong hệ thống mở, nhưng bằng các hàm, trong OOP, các đối tượng dùng thông báo để gửi thông tin, dữ liệu cho nhau và để nhắc đối tượng kia phải thực hiện nhiệm vụ của mình.</w:t>
      </w:r>
    </w:p>
    <w:p w:rsidR="001D475B" w:rsidRDefault="001D475B" w:rsidP="0085759C">
      <w:r>
        <w:t xml:space="preserve">OOP không là một kỹ thuật mới. Từ những năm 1970, một nhóm các nhà phát triển phần mềm của Xerox Parc đã định hướng OOP trong các sản phẩm của GUI EtherNet mà đến nay vẫn còn đang được sử dụng. Tuy nhiên OOP không được sử dụng ngay vì lúc đó </w:t>
      </w:r>
      <w:r>
        <w:lastRenderedPageBreak/>
        <w:t>chưa có nhiều việc để lam, các vấn đề của lập trình chưa được phát triển và nhất là các nhà lập trình cảm thấy phải tốn thêm sức lực trong khi không thấy được sử khác biệt trong phong cách lập trình.</w:t>
      </w:r>
    </w:p>
    <w:p w:rsidR="001D475B" w:rsidRDefault="001D475B" w:rsidP="0085759C">
      <w:r>
        <w:t>Các nguyên lý làm việc đối với đối tượng là những điều đầu tiên cần phải biết của lập trình viên.</w:t>
      </w:r>
      <w:r w:rsidR="00473A73">
        <w:t xml:space="preserve"> Đó là một khối chưa các dữ liệu (gọi là biến, vùng hay thuộc tính) biểu diễn những tính năng của đối tượng và phương thức  biểu diễn các  ứng xử của đối tượng trước tác động của các đối tượng khác hay của chính nó. Đối tượng có thể được nhân bản, thêm tính năng mà không làm hư các định nghĩa cũ. Khi một chương trình cần mở rộng, chúng ta chỉ cần định nghĩa thêm các thuộc tính, các phương thức cho đối tượng sẵn có hay có thể nhân bản thêm cho phù hợp với những hoạt động mới.</w:t>
      </w:r>
    </w:p>
    <w:p w:rsidR="00473A73" w:rsidRPr="0085759C" w:rsidRDefault="00473A73" w:rsidP="0085759C">
      <w:r>
        <w:t xml:space="preserve">Các đối tượng có thể mở rộng hay dẫn xuất từ một đối tượng khác, do đó thời gian viết lệnh sẽ giảm đi. Quan trọng hơn là </w:t>
      </w:r>
      <w:r w:rsidR="0002041C">
        <w:t>việc bẫy lỗi và sửa chữa cũng giảm đi rất nhiều vì ta chỉ cần xem xét lớp mới vừa tạo ra mà thôi.</w:t>
      </w:r>
    </w:p>
    <w:p w:rsidR="00A15B5D" w:rsidRDefault="004415BE" w:rsidP="00A15B5D">
      <w:pPr>
        <w:pStyle w:val="Heading3"/>
        <w:numPr>
          <w:ilvl w:val="2"/>
          <w:numId w:val="8"/>
        </w:numPr>
      </w:pPr>
      <w:bookmarkStart w:id="40" w:name="_Toc436137930"/>
      <w:r w:rsidRPr="001C11F1">
        <w:t>Đối tượng</w:t>
      </w:r>
      <w:bookmarkEnd w:id="40"/>
    </w:p>
    <w:p w:rsidR="0093296D" w:rsidRDefault="0093296D" w:rsidP="00A15B5D">
      <w:r>
        <w:t>Khái niệm đối tượng không còn gì xa lạ đối với một lập trình viên. Hàng ngày, chúng ta đã làm việc với rất nhiều các đối tượng như: đồng hồ, máy tính, điện thoại, cái bàn, ghế, ... và tất cả các thực thể trong đời sống. Khi làm việc với một đối tượng, chúng ta không tách biệt số lượng và phương thức. Như khi ta mở radio, ta không cần chú ý đến số liệu (như tần số của đài phát sóng), không chú ý đến phương thức (như làm sao có âm thanh, máy chuyển đài như thế nào,...), mà ta chỉ quan tâm tới công tắc điện, chọn đà và ngồi xuống nghe nhạc.</w:t>
      </w:r>
    </w:p>
    <w:p w:rsidR="0093296D" w:rsidRDefault="0093296D" w:rsidP="00A15B5D">
      <w:r>
        <w:t>Sử dụng OOP cũng có sự đơn giản tương tự. Ta tạo một cấu trúc chứa dữ liệu và định nghĩa các phương thức để làm việc với  dữ liệu. Như thế, đối tượng tạo và kết hợp dữ liệu bằng mã lệnh. Chúng ta có một đối tượng có đủ điều kiện để tồn tại và làm việc.</w:t>
      </w:r>
    </w:p>
    <w:p w:rsidR="0093296D" w:rsidRDefault="0093296D" w:rsidP="00A15B5D">
      <w:r>
        <w:t>Trở lại với ví dụ trên, radio là một đối tượng với dữ liệu là hãng sản xuất, nguồn điện sử dụng, các băng tần, chuyển núm âm lượng, cắm tai nghe,... đơn giản đối tượng Radio được định nghĩa trong ngôn ngữ lập trình với ngôn ngữ Java như sau:</w:t>
      </w:r>
    </w:p>
    <w:p w:rsidR="00970FC3" w:rsidRDefault="00970FC3" w:rsidP="00A15B5D"/>
    <w:p w:rsidR="0093296D" w:rsidRDefault="0093296D" w:rsidP="0093296D">
      <w:pPr>
        <w:pStyle w:val="NoSpacing"/>
        <w:rPr>
          <w:b/>
        </w:rPr>
      </w:pPr>
      <w:r w:rsidRPr="0093296D">
        <w:rPr>
          <w:b/>
        </w:rPr>
        <w:lastRenderedPageBreak/>
        <w:t>public</w:t>
      </w:r>
      <w:r>
        <w:t xml:space="preserve"> </w:t>
      </w:r>
      <w:r w:rsidRPr="0093296D">
        <w:rPr>
          <w:b/>
        </w:rPr>
        <w:t>Radio</w:t>
      </w:r>
    </w:p>
    <w:p w:rsidR="0093296D" w:rsidRPr="0093296D" w:rsidRDefault="0093296D" w:rsidP="0093296D">
      <w:pPr>
        <w:pStyle w:val="NoSpacing"/>
      </w:pPr>
      <w:r w:rsidRPr="0093296D">
        <w:t>{</w:t>
      </w:r>
    </w:p>
    <w:p w:rsidR="0093296D" w:rsidRDefault="0093296D" w:rsidP="0093296D">
      <w:pPr>
        <w:pStyle w:val="NoSpacing"/>
      </w:pPr>
      <w:r>
        <w:tab/>
        <w:t>/*Định nghĩa dữ liệu của đối tượng */</w:t>
      </w:r>
    </w:p>
    <w:p w:rsidR="0093296D" w:rsidRDefault="0093296D" w:rsidP="0093296D">
      <w:pPr>
        <w:pStyle w:val="NoSpacing"/>
        <w:ind w:firstLine="720"/>
      </w:pPr>
      <w:r>
        <w:t>float speed;</w:t>
      </w:r>
    </w:p>
    <w:p w:rsidR="0093296D" w:rsidRDefault="0093296D" w:rsidP="0093296D">
      <w:pPr>
        <w:pStyle w:val="NoSpacing"/>
        <w:ind w:firstLine="720"/>
      </w:pPr>
      <w:r>
        <w:t>double volume;</w:t>
      </w:r>
    </w:p>
    <w:p w:rsidR="0093296D" w:rsidRDefault="0093296D" w:rsidP="0093296D">
      <w:pPr>
        <w:pStyle w:val="NoSpacing"/>
        <w:ind w:firstLine="720"/>
      </w:pPr>
    </w:p>
    <w:p w:rsidR="0093296D" w:rsidRDefault="0093296D" w:rsidP="0093296D">
      <w:pPr>
        <w:pStyle w:val="NoSpacing"/>
        <w:ind w:firstLine="720"/>
      </w:pPr>
      <w:r>
        <w:t>/* hành động của đối tượng */</w:t>
      </w:r>
    </w:p>
    <w:p w:rsidR="0093296D" w:rsidRDefault="0093296D" w:rsidP="0093296D">
      <w:pPr>
        <w:pStyle w:val="NoSpacing"/>
        <w:ind w:firstLine="720"/>
      </w:pPr>
      <w:r>
        <w:t>public void speedUp()</w:t>
      </w:r>
    </w:p>
    <w:p w:rsidR="0093296D" w:rsidRDefault="0093296D" w:rsidP="0093296D">
      <w:pPr>
        <w:pStyle w:val="NoSpacing"/>
        <w:ind w:firstLine="720"/>
      </w:pPr>
      <w:r>
        <w:t>{</w:t>
      </w:r>
    </w:p>
    <w:p w:rsidR="0093296D" w:rsidRDefault="00D97F8B" w:rsidP="0093296D">
      <w:pPr>
        <w:pStyle w:val="NoSpacing"/>
        <w:ind w:firstLine="720"/>
      </w:pPr>
      <w:r>
        <w:tab/>
        <w:t>speed = speed + volume;</w:t>
      </w:r>
    </w:p>
    <w:p w:rsidR="0093296D" w:rsidRDefault="0093296D" w:rsidP="0093296D">
      <w:pPr>
        <w:pStyle w:val="NoSpacing"/>
        <w:ind w:firstLine="720"/>
      </w:pPr>
      <w:r>
        <w:t>}</w:t>
      </w:r>
    </w:p>
    <w:p w:rsidR="0093296D" w:rsidRDefault="0093296D" w:rsidP="0093296D">
      <w:pPr>
        <w:pStyle w:val="NoSpacing"/>
      </w:pPr>
    </w:p>
    <w:p w:rsidR="00D97F8B" w:rsidRDefault="00D97F8B" w:rsidP="00D97F8B">
      <w:pPr>
        <w:pStyle w:val="NoSpacing"/>
        <w:ind w:firstLine="720"/>
      </w:pPr>
      <w:r>
        <w:t>public void speedDown()</w:t>
      </w:r>
    </w:p>
    <w:p w:rsidR="00D97F8B" w:rsidRDefault="00D97F8B" w:rsidP="00D97F8B">
      <w:pPr>
        <w:pStyle w:val="NoSpacing"/>
        <w:ind w:firstLine="720"/>
      </w:pPr>
      <w:r>
        <w:t>{</w:t>
      </w:r>
    </w:p>
    <w:p w:rsidR="00D97F8B" w:rsidRDefault="00D97F8B" w:rsidP="00D97F8B">
      <w:pPr>
        <w:pStyle w:val="NoSpacing"/>
        <w:ind w:firstLine="720"/>
      </w:pPr>
      <w:r>
        <w:tab/>
        <w:t>speed = speed - volume;</w:t>
      </w:r>
    </w:p>
    <w:p w:rsidR="00D97F8B" w:rsidRDefault="00D97F8B" w:rsidP="00D97F8B">
      <w:pPr>
        <w:pStyle w:val="NoSpacing"/>
        <w:ind w:firstLine="720"/>
      </w:pPr>
      <w:r>
        <w:t>}</w:t>
      </w:r>
    </w:p>
    <w:p w:rsidR="00D97F8B" w:rsidRDefault="00D97F8B" w:rsidP="00D97F8B">
      <w:pPr>
        <w:pStyle w:val="NoSpacing"/>
        <w:ind w:firstLine="720"/>
      </w:pPr>
    </w:p>
    <w:p w:rsidR="00D97F8B" w:rsidRDefault="00D97F8B" w:rsidP="00D97F8B">
      <w:pPr>
        <w:pStyle w:val="NoSpacing"/>
        <w:ind w:firstLine="720"/>
      </w:pPr>
      <w:r>
        <w:t>public void stop()</w:t>
      </w:r>
    </w:p>
    <w:p w:rsidR="00D97F8B" w:rsidRDefault="00D97F8B" w:rsidP="00D97F8B">
      <w:pPr>
        <w:pStyle w:val="NoSpacing"/>
        <w:ind w:firstLine="720"/>
      </w:pPr>
      <w:r>
        <w:t>{</w:t>
      </w:r>
    </w:p>
    <w:p w:rsidR="00D97F8B" w:rsidRDefault="00D97F8B" w:rsidP="00D97F8B">
      <w:pPr>
        <w:pStyle w:val="NoSpacing"/>
        <w:ind w:firstLine="720"/>
      </w:pPr>
      <w:r>
        <w:tab/>
        <w:t>speed = 0;</w:t>
      </w:r>
    </w:p>
    <w:p w:rsidR="00D97F8B" w:rsidRDefault="00D97F8B" w:rsidP="00D97F8B">
      <w:pPr>
        <w:pStyle w:val="NoSpacing"/>
        <w:ind w:firstLine="720"/>
      </w:pPr>
      <w:r>
        <w:t>}</w:t>
      </w:r>
    </w:p>
    <w:p w:rsidR="0093296D" w:rsidRDefault="0093296D" w:rsidP="0093296D">
      <w:pPr>
        <w:pStyle w:val="NoSpacing"/>
      </w:pPr>
      <w:r w:rsidRPr="0093296D">
        <w:t>}</w:t>
      </w:r>
    </w:p>
    <w:p w:rsidR="00602757" w:rsidRPr="0093296D" w:rsidRDefault="00602757" w:rsidP="0093296D">
      <w:pPr>
        <w:pStyle w:val="NoSpacing"/>
      </w:pPr>
    </w:p>
    <w:p w:rsidR="0093296D" w:rsidRDefault="00602757" w:rsidP="00A15B5D">
      <w:r>
        <w:t>Radio khi đó được gọi là một lớp. Chúng ta có nhiều loại đối tượng Radio khác nhau như Sony, Panasonic,... trong lập trình chúng được xem là thuộc về một lớp.</w:t>
      </w:r>
    </w:p>
    <w:p w:rsidR="00602757" w:rsidRDefault="00602757" w:rsidP="00A15B5D">
      <w:r>
        <w:t>Ví dụ ta có một đối tượng sony thuộc vào lớp Radio</w:t>
      </w:r>
    </w:p>
    <w:p w:rsidR="00602757" w:rsidRDefault="00602757" w:rsidP="00602757">
      <w:pPr>
        <w:pStyle w:val="NoSpacing"/>
      </w:pPr>
      <w:r w:rsidRPr="00602757">
        <w:rPr>
          <w:b/>
        </w:rPr>
        <w:t>Radio</w:t>
      </w:r>
      <w:r>
        <w:t xml:space="preserve"> sony = </w:t>
      </w:r>
      <w:r w:rsidRPr="00602757">
        <w:rPr>
          <w:b/>
        </w:rPr>
        <w:t>new</w:t>
      </w:r>
      <w:r>
        <w:t xml:space="preserve"> </w:t>
      </w:r>
      <w:r w:rsidRPr="00602757">
        <w:rPr>
          <w:b/>
        </w:rPr>
        <w:t>Radio</w:t>
      </w:r>
      <w:r>
        <w:t>();</w:t>
      </w:r>
    </w:p>
    <w:p w:rsidR="00602757" w:rsidRDefault="00602757" w:rsidP="00602757">
      <w:pPr>
        <w:pStyle w:val="NoSpacing"/>
      </w:pPr>
      <w:r>
        <w:t>sony.speedUp();</w:t>
      </w:r>
    </w:p>
    <w:p w:rsidR="00602757" w:rsidRDefault="00602757" w:rsidP="00602757"/>
    <w:p w:rsidR="00602757" w:rsidRPr="003B5D64" w:rsidRDefault="00602757" w:rsidP="00602757">
      <w:pPr>
        <w:pStyle w:val="ListParagraph"/>
        <w:numPr>
          <w:ilvl w:val="0"/>
          <w:numId w:val="14"/>
        </w:numPr>
      </w:pPr>
      <w:r>
        <w:t>Lưu ý: Bạn hãy khoan quan tâm đến cú pháp Java, chúng ta sẽ tìm hiểu chúng trong phần tiếp theo.</w:t>
      </w:r>
    </w:p>
    <w:p w:rsidR="003C102D" w:rsidRDefault="004415BE" w:rsidP="00594F6E">
      <w:pPr>
        <w:pStyle w:val="Heading3"/>
        <w:numPr>
          <w:ilvl w:val="2"/>
          <w:numId w:val="8"/>
        </w:numPr>
      </w:pPr>
      <w:bookmarkStart w:id="41" w:name="_Toc436137931"/>
      <w:r w:rsidRPr="001C11F1">
        <w:t>Java và hướng đối tượng</w:t>
      </w:r>
      <w:bookmarkEnd w:id="41"/>
    </w:p>
    <w:p w:rsidR="00A15B5D" w:rsidRDefault="009D012F" w:rsidP="00A15B5D">
      <w:r>
        <w:t>Nếu bạn nghĩ C++ là một ngôn ngữ lập trình hướng đối tượng, thì bạn sẽ rất ngạc nhiên sau khi dùng Java viết một vài chương trình, bạn sẽ cảm nhận được nhiều hơn về phần mềm hướng đối tượng này.</w:t>
      </w:r>
    </w:p>
    <w:p w:rsidR="009D012F" w:rsidRDefault="009D012F" w:rsidP="00A15B5D">
      <w:r>
        <w:t>Java đề cập đến lớp và đối tượng thật rõ ràng và đơn giản. Chúng không chỉ có nhiều cấu trúc dữ liệu khả dụng cho người lập trình mà còn là cơ sở cho ngôn ngữ lập trình toàn diện.</w:t>
      </w:r>
    </w:p>
    <w:p w:rsidR="009D012F" w:rsidRDefault="009D012F" w:rsidP="00A15B5D">
      <w:r>
        <w:lastRenderedPageBreak/>
        <w:t>Trong C++, bạn dễ dàng khai báo một lớp nhưng không bắt buộc. Thay vì vậy bạn có thể khai báo một cấu trúc hoặc một hợp nhất (union). Bạn khai báo một cụm biến phối lỏng lẻo và dùng chúng với các hàm kiểu C. Trong Java, lớp và đối tượng là trung tâm của ngôn ngữ. Bạn không thể khai báo các hàm và thủ tục. Chúng không tồn tại. Bạn cũng không thể dùng cấu trúc, hợp nhất (union) hoặc định nghĩa trước (typedefs). Chúng đã bị loại bỏ khỏi Java. Hoặc là bạn dùng lớp và đối tượng, hoặc là bạn không dùng Java.</w:t>
      </w:r>
    </w:p>
    <w:p w:rsidR="009D012F" w:rsidRDefault="009D012F" w:rsidP="00A15B5D">
      <w:r>
        <w:t>Java cung cấp đầy đủ mọi thứ để lập trình hướng đối tượng: cấu trúc phân tầng cho lớp, sự thừa kế, đóng gói và tính đa hình. Trong một phạm vi nào đó thì nó thật sự hữu dụng và hiệu quả. Nếu chưa quen với lập trình hướng đối tượng, bạn có thể tìm thấy những khái niệm này trong các chương sau của tài liệu.</w:t>
      </w:r>
    </w:p>
    <w:p w:rsidR="009D012F" w:rsidRDefault="009D012F" w:rsidP="00A15B5D">
      <w:r>
        <w:t>Lý do chính cho việc phát triển phần mềm hướng đối tượng, bên cạnh tính rõ ràng và đơn giản, là những đối tượng bạn phát triển sẽ được dùng lại. Java không chỉ khuyến khích mà còn yêu cầu dùng lại phần mềm. Khi viết chương trình bất kỳ nào bằng Java, cho dẫu có đơn giản, bạn cũng phải xây dựng dựa trên những lớp và phương thức của Java API.</w:t>
      </w:r>
    </w:p>
    <w:p w:rsidR="009D012F" w:rsidRDefault="009D012F" w:rsidP="00A15B5D">
      <w:r>
        <w:t xml:space="preserve">Một khi </w:t>
      </w:r>
      <w:r w:rsidR="001F6046">
        <w:t>đã bắt đầu phát triển phần mềm bằng Java, bạn 2 lựa chọn:</w:t>
      </w:r>
    </w:p>
    <w:p w:rsidR="001F6046" w:rsidRDefault="001F6046" w:rsidP="001F6046">
      <w:pPr>
        <w:pStyle w:val="ListParagraph"/>
        <w:numPr>
          <w:ilvl w:val="0"/>
          <w:numId w:val="4"/>
        </w:numPr>
      </w:pPr>
      <w:r>
        <w:t>Xây dựng trên những lớp bạn đã phát triển, bằng cách ấy có thể dùng lại chúng.</w:t>
      </w:r>
    </w:p>
    <w:p w:rsidR="001F6046" w:rsidRDefault="001F6046" w:rsidP="001F6046">
      <w:pPr>
        <w:pStyle w:val="ListParagraph"/>
        <w:numPr>
          <w:ilvl w:val="0"/>
          <w:numId w:val="4"/>
        </w:numPr>
      </w:pPr>
      <w:r>
        <w:t>Viết lại từ đầu phần mềm của bạn, sao chép và sửa đổi những thành phần hữu dụng của phần mềm đang tồn tại.</w:t>
      </w:r>
    </w:p>
    <w:p w:rsidR="001F6046" w:rsidRDefault="001F6046" w:rsidP="001F6046">
      <w:r>
        <w:t>Cấu trúc hướng đối tượng của Java giúp bạn phát triển những phần mềm hữu dụng hơn, có tính kết nối hơn và đơn giản hơn.</w:t>
      </w:r>
    </w:p>
    <w:p w:rsidR="003C102D" w:rsidRDefault="004415BE" w:rsidP="00594F6E">
      <w:pPr>
        <w:pStyle w:val="Heading3"/>
        <w:numPr>
          <w:ilvl w:val="2"/>
          <w:numId w:val="8"/>
        </w:numPr>
      </w:pPr>
      <w:bookmarkStart w:id="42" w:name="_Toc436137932"/>
      <w:r w:rsidRPr="001C11F1">
        <w:t>Sự kế thừa và thiết kế OOP</w:t>
      </w:r>
      <w:bookmarkEnd w:id="42"/>
    </w:p>
    <w:p w:rsidR="00850BCB" w:rsidRDefault="00152FBC" w:rsidP="00850BCB">
      <w:r>
        <w:t>Để có thể phát triển ứng dụng theo OOP, cần tuân theo công thức sau:</w:t>
      </w:r>
    </w:p>
    <w:p w:rsidR="00152FBC" w:rsidRPr="00152FBC" w:rsidRDefault="00152FBC" w:rsidP="00152FBC">
      <w:pPr>
        <w:pStyle w:val="ListParagraph"/>
        <w:numPr>
          <w:ilvl w:val="0"/>
          <w:numId w:val="4"/>
        </w:numPr>
        <w:rPr>
          <w:i/>
        </w:rPr>
      </w:pPr>
      <w:r w:rsidRPr="00152FBC">
        <w:rPr>
          <w:i/>
        </w:rPr>
        <w:t>Chia nhỏ mã lệnh thành đơn vị nhỏ nhất:</w:t>
      </w:r>
      <w:r>
        <w:rPr>
          <w:i/>
        </w:rPr>
        <w:t xml:space="preserve"> </w:t>
      </w:r>
      <w:r>
        <w:t xml:space="preserve">khi viết một chương trình OOP, điều ần thiết đầu tiên là phải hình dung đủ các thành phần. Sau đó chia nhỏ chúng thành các đơn vị nhỏ nhất. Ví dụ, với yếu tố viên đạn, ta có các đơn vị </w:t>
      </w:r>
      <w:r>
        <w:lastRenderedPageBreak/>
        <w:t>yếu tố nhỏ hơn là có thể cháy, kích thước viên đạn, tầm sát thương, số lượng,...</w:t>
      </w:r>
    </w:p>
    <w:p w:rsidR="00152FBC" w:rsidRPr="00152FBC" w:rsidRDefault="00152FBC" w:rsidP="00152FBC">
      <w:pPr>
        <w:pStyle w:val="ListParagraph"/>
        <w:numPr>
          <w:ilvl w:val="0"/>
          <w:numId w:val="4"/>
        </w:numPr>
        <w:rPr>
          <w:i/>
        </w:rPr>
      </w:pPr>
      <w:r>
        <w:rPr>
          <w:i/>
        </w:rPr>
        <w:t xml:space="preserve">Xem xét các tính chất chung giữa các đơn vị trên: </w:t>
      </w:r>
      <w:r>
        <w:t>bước kế tiếp là xem xét kỹ mối liên hệ giữa các đơn vị thành phần. Ví dụ trong chương trình quản lý thư viện, thủ thư và người mượn đều có tính chung là người: Có tên tuổi, có chức vụ, có địa chỉ,... vậy ta có đưa cả 2 đối tượng này vào cùng một lớp?</w:t>
      </w:r>
    </w:p>
    <w:p w:rsidR="00152FBC" w:rsidRDefault="00152FBC" w:rsidP="00152FBC">
      <w:pPr>
        <w:pStyle w:val="ListParagraph"/>
        <w:numPr>
          <w:ilvl w:val="0"/>
          <w:numId w:val="4"/>
        </w:numPr>
        <w:rPr>
          <w:i/>
        </w:rPr>
      </w:pPr>
      <w:r>
        <w:rPr>
          <w:i/>
        </w:rPr>
        <w:t xml:space="preserve">Xem xét sự khác nhau giữa các đơn vị: </w:t>
      </w:r>
      <w:r>
        <w:t>ngược lại trên, ta sẽ phân tích các đơn vị có điều gì khác biệt mà không thể gom lại. Trở lại ví dụ vừa nêu, rõ ràng thủ thư là người quản lý, coi như sở hữu cuốn sách, có nhiệm vụ phải nhận lại cuốn sách đã mượn, còn người mượn thì phải trả lại cuốn sách đã mượn.</w:t>
      </w:r>
    </w:p>
    <w:p w:rsidR="00152FBC" w:rsidRPr="00152FBC" w:rsidRDefault="00152FBC" w:rsidP="00152FBC">
      <w:pPr>
        <w:pStyle w:val="ListParagraph"/>
        <w:numPr>
          <w:ilvl w:val="0"/>
          <w:numId w:val="4"/>
        </w:numPr>
        <w:rPr>
          <w:i/>
        </w:rPr>
      </w:pPr>
      <w:r>
        <w:rPr>
          <w:i/>
        </w:rPr>
        <w:t xml:space="preserve">Tìm tính chất chung nhất của tất cả các đơn vị: </w:t>
      </w:r>
      <w:r>
        <w:t>rất hiếm khi ta không thể tìm thấy một tính chất nào chung cho mọi đơn vị. Như thế, có thể có một đơn vị nào đó không dùng chung bất kỳ tính chất nào với những đơn vị khác. Ta hãy xét một chương trình trò chơi chiến đấu: viên đạ, người bảo vệ, máy bay, mìn, nhà cửa rõ ràng là rất khác nhau. Tuy vậy, ta vẫn có thể thấy những điểm chung như máy bay, người, viên đạn có thể di chuyển; còn mìn, nhà cửa, máy bay, người có thể bị nổ. Nhưng tính chất nào bao trùm lên mọi đơn vị? Có một điều rõ ràng mà bạn có thể quên đó là chúng đều có thể được vẽ trên màn hình. Như vậy chúng ta có lớp DrawObject.</w:t>
      </w:r>
    </w:p>
    <w:p w:rsidR="00152FBC" w:rsidRPr="00152FBC" w:rsidRDefault="00152FBC" w:rsidP="00152FBC">
      <w:pPr>
        <w:pStyle w:val="ListParagraph"/>
        <w:numPr>
          <w:ilvl w:val="0"/>
          <w:numId w:val="4"/>
        </w:numPr>
        <w:rPr>
          <w:i/>
        </w:rPr>
      </w:pPr>
      <w:r>
        <w:rPr>
          <w:i/>
        </w:rPr>
        <w:t xml:space="preserve">Gom các tính chất chung và lặp lại: </w:t>
      </w:r>
      <w:r>
        <w:t>ta sắp xếp các đơn vị có chung một tính chất lại với nhau và lặp lại nhiều lần như vậy cho đến mức thấp nhất.</w:t>
      </w:r>
    </w:p>
    <w:p w:rsidR="00152FBC" w:rsidRPr="00946A65" w:rsidRDefault="00152FBC" w:rsidP="00152FBC">
      <w:pPr>
        <w:pStyle w:val="ListParagraph"/>
        <w:numPr>
          <w:ilvl w:val="0"/>
          <w:numId w:val="4"/>
        </w:numPr>
        <w:rPr>
          <w:i/>
        </w:rPr>
      </w:pPr>
      <w:r>
        <w:rPr>
          <w:i/>
        </w:rPr>
        <w:t xml:space="preserve">Sử dụng các đối tượng để thêm vào theo yêu cầu: </w:t>
      </w:r>
      <w:r w:rsidR="00946A65">
        <w:t>Trong nhiều trường hợp, người sử dụng yêu cầu thêm các yếu tố mới, ta chỉ nên tạo những đối tượng mới hơn là định nghĩa những biến mới. Điều này dễ thấy ở những ai đã từng lập trình với các ngôn ngữ khác. Ta thường hay tạo ra một biến mới bất kỳ lúc nào ta cần. Với OOP, khi cần ta hãy tạo một đối tượng mới.</w:t>
      </w:r>
    </w:p>
    <w:p w:rsidR="003C102D" w:rsidRPr="003C102D" w:rsidRDefault="008D34E4" w:rsidP="00594F6E">
      <w:pPr>
        <w:pStyle w:val="Heading2"/>
        <w:numPr>
          <w:ilvl w:val="1"/>
          <w:numId w:val="8"/>
        </w:numPr>
      </w:pPr>
      <w:bookmarkStart w:id="43" w:name="_Toc436137933"/>
      <w:r w:rsidRPr="008C1CF9">
        <w:lastRenderedPageBreak/>
        <w:t>Khái niệm về lớp (</w:t>
      </w:r>
      <w:r w:rsidR="00A15B5D">
        <w:t>c</w:t>
      </w:r>
      <w:r w:rsidRPr="008C1CF9">
        <w:t>lass)</w:t>
      </w:r>
      <w:bookmarkEnd w:id="43"/>
    </w:p>
    <w:p w:rsidR="00526269" w:rsidRDefault="00526269" w:rsidP="007B19E2">
      <w:r>
        <w:t xml:space="preserve">Ta coi  class là một khuôn mẫu (template) của một đối tượng, trong đó bao hàm các dữ liệu của đối tượng (gọi là thuộc tính </w:t>
      </w:r>
      <w:r w:rsidRPr="00526269">
        <w:rPr>
          <w:b/>
          <w:i/>
        </w:rPr>
        <w:t>property</w:t>
      </w:r>
      <w:r w:rsidR="0071465C">
        <w:rPr>
          <w:b/>
          <w:i/>
        </w:rPr>
        <w:t xml:space="preserve"> </w:t>
      </w:r>
      <w:r w:rsidR="0071465C">
        <w:t>của lớp</w:t>
      </w:r>
      <w:r>
        <w:t>)</w:t>
      </w:r>
      <w:r w:rsidR="00FD434D">
        <w:t xml:space="preserve"> và các phương thức tác động lên các kiểu dữ liệu đó (gọi tắt là phương thức – </w:t>
      </w:r>
      <w:r w:rsidR="00FD434D" w:rsidRPr="00FD434D">
        <w:rPr>
          <w:b/>
          <w:i/>
        </w:rPr>
        <w:t>method</w:t>
      </w:r>
      <w:r w:rsidR="00FD434D">
        <w:t xml:space="preserve"> của lớp)</w:t>
      </w:r>
    </w:p>
    <w:p w:rsidR="00193886" w:rsidRDefault="00193886" w:rsidP="007B19E2">
      <w:r>
        <w:t>Lớp có tính kế thừa (inheritance). Một lớp (gọi là lớp con – subclass) có thể thừa kế tất cả các thuộc tính và phương thức của một lớp khác (gọi là siêu lớp – superclass hay có thể gọi là lớp cha).</w:t>
      </w:r>
    </w:p>
    <w:p w:rsidR="00DB0CAE" w:rsidRDefault="00DB0CAE" w:rsidP="007B19E2">
      <w:r>
        <w:t>Lớp còn có tính đa hình (polymorphism) cho phép cài đặt các lớp dẫn xuất rất khác nhau từ cùng một lớp nguồn.</w:t>
      </w:r>
    </w:p>
    <w:p w:rsidR="00D9518C" w:rsidRPr="00D9518C" w:rsidRDefault="005624D2" w:rsidP="00594F6E">
      <w:pPr>
        <w:pStyle w:val="Heading3"/>
        <w:numPr>
          <w:ilvl w:val="2"/>
          <w:numId w:val="8"/>
        </w:numPr>
      </w:pPr>
      <w:bookmarkStart w:id="44" w:name="_Toc436137934"/>
      <w:r w:rsidRPr="00AD214E">
        <w:t>Khai báo, định nghĩa lớp</w:t>
      </w:r>
      <w:bookmarkEnd w:id="44"/>
    </w:p>
    <w:p w:rsidR="00FD7B66" w:rsidRDefault="00EF75E3" w:rsidP="00222151">
      <w:r w:rsidRPr="00EF75E3">
        <w:t>Ta dùng từ khóa class trước một định danh và sau đó là một cặp ngoặc nhọn ({  })</w:t>
      </w:r>
      <w:r>
        <w:t>.</w:t>
      </w:r>
    </w:p>
    <w:p w:rsidR="00EF75E3" w:rsidRDefault="00EF75E3" w:rsidP="00B763C1">
      <w:pPr>
        <w:pStyle w:val="NoSpacing"/>
      </w:pPr>
      <w:r w:rsidRPr="00EF75E3">
        <w:rPr>
          <w:b/>
        </w:rPr>
        <w:t>class</w:t>
      </w:r>
      <w:r>
        <w:t xml:space="preserve"> </w:t>
      </w:r>
      <w:r w:rsidR="00035923">
        <w:t>ConNguoi</w:t>
      </w:r>
    </w:p>
    <w:p w:rsidR="00EF75E3" w:rsidRDefault="00EF75E3" w:rsidP="00B763C1">
      <w:pPr>
        <w:pStyle w:val="NoSpacing"/>
      </w:pPr>
      <w:r>
        <w:t>{</w:t>
      </w:r>
    </w:p>
    <w:p w:rsidR="00EF75E3" w:rsidRDefault="00EF75E3" w:rsidP="00B763C1">
      <w:pPr>
        <w:pStyle w:val="NoSpacing"/>
      </w:pPr>
      <w:r>
        <w:t>}</w:t>
      </w:r>
    </w:p>
    <w:p w:rsidR="00645277" w:rsidRPr="001640FB" w:rsidRDefault="005E7D4F" w:rsidP="001640FB">
      <w:pPr>
        <w:rPr>
          <w:lang w:val="vi-VN"/>
        </w:rPr>
      </w:pPr>
      <w:r>
        <w:t>T</w:t>
      </w:r>
      <w:r w:rsidRPr="005E7D4F">
        <w:t xml:space="preserve">a đã định nghĩa một lớp tên là </w:t>
      </w:r>
      <w:r w:rsidR="00891D00" w:rsidRPr="006551D8">
        <w:rPr>
          <w:b/>
          <w:i/>
        </w:rPr>
        <w:t>ConNguoi</w:t>
      </w:r>
      <w:r w:rsidRPr="005E7D4F">
        <w:t>.</w:t>
      </w:r>
      <w:r>
        <w:t xml:space="preserve"> </w:t>
      </w:r>
      <w:r w:rsidR="008D4F90">
        <w:t xml:space="preserve"> Lưu dòng lệnh trên vào một file tên là </w:t>
      </w:r>
      <w:r w:rsidR="00891D00" w:rsidRPr="00E62226">
        <w:rPr>
          <w:b/>
          <w:i/>
        </w:rPr>
        <w:t>ConNguoi</w:t>
      </w:r>
      <w:r w:rsidR="008D4F90" w:rsidRPr="00E62226">
        <w:rPr>
          <w:b/>
          <w:i/>
        </w:rPr>
        <w:t>.java</w:t>
      </w:r>
      <w:r w:rsidR="008D4F90">
        <w:t xml:space="preserve">, ta có thể biên dịch thành một lớp </w:t>
      </w:r>
      <w:r w:rsidR="00891D00" w:rsidRPr="00E62226">
        <w:rPr>
          <w:b/>
          <w:i/>
        </w:rPr>
        <w:t>ConNguoi</w:t>
      </w:r>
      <w:r w:rsidR="00891D00">
        <w:t xml:space="preserve"> </w:t>
      </w:r>
      <w:r w:rsidR="008D4F90">
        <w:t xml:space="preserve">trong file </w:t>
      </w:r>
      <w:r w:rsidR="008D4F90" w:rsidRPr="00032746">
        <w:rPr>
          <w:b/>
          <w:i/>
        </w:rPr>
        <w:t>.CLASS</w:t>
      </w:r>
      <w:r w:rsidR="008D4F90">
        <w:t>. Và khi thông dịch (chạy chương trình) lớp này sẽ không cho ra kết quả gì vì không có gì trong thân của lớp (trong cặp dấ</w:t>
      </w:r>
      <w:r w:rsidR="00412FC6">
        <w:t xml:space="preserve">u </w:t>
      </w:r>
      <w:r w:rsidR="00767F3A">
        <w:t xml:space="preserve">ngoặc </w:t>
      </w:r>
      <w:r w:rsidR="00412FC6">
        <w:t>{ }).</w:t>
      </w:r>
    </w:p>
    <w:p w:rsidR="004F59EE" w:rsidRPr="004F59EE" w:rsidRDefault="005624D2" w:rsidP="00594F6E">
      <w:pPr>
        <w:pStyle w:val="Heading3"/>
        <w:numPr>
          <w:ilvl w:val="2"/>
          <w:numId w:val="8"/>
        </w:numPr>
      </w:pPr>
      <w:bookmarkStart w:id="45" w:name="_Toc436137935"/>
      <w:r w:rsidRPr="00AD214E">
        <w:t>Tạo đối tượng của lớ</w:t>
      </w:r>
      <w:r w:rsidR="0041077B">
        <w:t>p</w:t>
      </w:r>
      <w:bookmarkEnd w:id="45"/>
    </w:p>
    <w:p w:rsidR="00E416EB" w:rsidRDefault="00E416EB" w:rsidP="007B19E2">
      <w:pPr>
        <w:rPr>
          <w:b/>
          <w:i/>
        </w:rPr>
      </w:pPr>
      <w:r>
        <w:rPr>
          <w:shd w:val="clear" w:color="auto" w:fill="FFFFFF"/>
        </w:rPr>
        <w:t>Class đị</w:t>
      </w:r>
      <w:r w:rsidR="00400AF4">
        <w:rPr>
          <w:shd w:val="clear" w:color="auto" w:fill="FFFFFF"/>
        </w:rPr>
        <w:t>nh nghĩa một</w:t>
      </w:r>
      <w:r>
        <w:rPr>
          <w:shd w:val="clear" w:color="auto" w:fill="FFFFFF"/>
        </w:rPr>
        <w:t xml:space="preserve"> kiểu dữ liệu mới,</w:t>
      </w:r>
      <w:r w:rsidR="00811DAD">
        <w:rPr>
          <w:shd w:val="clear" w:color="auto" w:fill="FFFFFF"/>
        </w:rPr>
        <w:t xml:space="preserve"> </w:t>
      </w:r>
      <w:r>
        <w:rPr>
          <w:shd w:val="clear" w:color="auto" w:fill="FFFFFF"/>
        </w:rPr>
        <w:t>do đó việc tạ</w:t>
      </w:r>
      <w:r w:rsidR="00811DAD">
        <w:rPr>
          <w:shd w:val="clear" w:color="auto" w:fill="FFFFFF"/>
        </w:rPr>
        <w:t>o một</w:t>
      </w:r>
      <w:r>
        <w:rPr>
          <w:shd w:val="clear" w:color="auto" w:fill="FFFFFF"/>
        </w:rPr>
        <w:t xml:space="preserve"> đối tượng của class giống như tạ</w:t>
      </w:r>
      <w:r w:rsidR="003D5C28">
        <w:rPr>
          <w:shd w:val="clear" w:color="auto" w:fill="FFFFFF"/>
        </w:rPr>
        <w:t>o một</w:t>
      </w:r>
      <w:r>
        <w:rPr>
          <w:shd w:val="clear" w:color="auto" w:fill="FFFFFF"/>
        </w:rPr>
        <w:t xml:space="preserve"> biến có kiệu dữ liệu là class đó</w:t>
      </w:r>
      <w:r w:rsidR="00EC60BE">
        <w:rPr>
          <w:shd w:val="clear" w:color="auto" w:fill="FFFFFF"/>
        </w:rPr>
        <w:t>.</w:t>
      </w:r>
    </w:p>
    <w:p w:rsidR="003304F6" w:rsidRDefault="00E416EB" w:rsidP="007B19E2">
      <w:pPr>
        <w:rPr>
          <w:i/>
        </w:rPr>
      </w:pPr>
      <w:r>
        <w:rPr>
          <w:i/>
        </w:rPr>
        <w:t>Cú pháp:</w:t>
      </w:r>
      <w:r w:rsidR="00242045">
        <w:rPr>
          <w:i/>
        </w:rPr>
        <w:t xml:space="preserve"> </w:t>
      </w:r>
    </w:p>
    <w:p w:rsidR="00645277" w:rsidRPr="00242045" w:rsidRDefault="00242045" w:rsidP="005042C7">
      <w:pPr>
        <w:pStyle w:val="NoSpacing"/>
        <w:ind w:left="0"/>
      </w:pPr>
      <w:r>
        <w:t xml:space="preserve">&lt;tên </w:t>
      </w:r>
      <w:r w:rsidR="00D96CD3">
        <w:t>lớp</w:t>
      </w:r>
      <w:r>
        <w:t xml:space="preserve">&gt; &lt;tên đối tượng&gt; = </w:t>
      </w:r>
      <w:r w:rsidRPr="003304F6">
        <w:rPr>
          <w:b/>
        </w:rPr>
        <w:t>new</w:t>
      </w:r>
      <w:r>
        <w:t xml:space="preserve"> &lt;toán tử khởi tạo của </w:t>
      </w:r>
      <w:r w:rsidR="005042C7">
        <w:t>lớp</w:t>
      </w:r>
      <w:r>
        <w:t>&gt;();</w:t>
      </w:r>
    </w:p>
    <w:p w:rsidR="003B6876" w:rsidRDefault="00E827DC" w:rsidP="007B19E2">
      <w:pPr>
        <w:rPr>
          <w:b/>
          <w:i/>
        </w:rPr>
      </w:pPr>
      <w:r>
        <w:rPr>
          <w:b/>
          <w:i/>
        </w:rPr>
        <w:t>Ví dụ:</w:t>
      </w:r>
    </w:p>
    <w:p w:rsidR="00E827DC" w:rsidRDefault="00A2771F" w:rsidP="0042613D">
      <w:pPr>
        <w:pStyle w:val="NoSpacing"/>
      </w:pPr>
      <w:r>
        <w:rPr>
          <w:b/>
        </w:rPr>
        <w:t>ConNguoi</w:t>
      </w:r>
      <w:r w:rsidR="00E827DC">
        <w:t xml:space="preserve"> </w:t>
      </w:r>
      <w:r>
        <w:t xml:space="preserve">nguyen_van_a </w:t>
      </w:r>
      <w:r w:rsidR="00E827DC">
        <w:t xml:space="preserve">= </w:t>
      </w:r>
      <w:r w:rsidR="00E827DC" w:rsidRPr="00E827DC">
        <w:rPr>
          <w:b/>
        </w:rPr>
        <w:t>new</w:t>
      </w:r>
      <w:r w:rsidR="00E827DC">
        <w:t xml:space="preserve"> </w:t>
      </w:r>
      <w:r w:rsidR="005B52B1">
        <w:rPr>
          <w:b/>
        </w:rPr>
        <w:t>ConNguoi</w:t>
      </w:r>
      <w:r w:rsidR="00E827DC">
        <w:t>();</w:t>
      </w:r>
    </w:p>
    <w:p w:rsidR="00D328A4" w:rsidRPr="00AD214E" w:rsidRDefault="00D328A4" w:rsidP="007B19E2">
      <w:r>
        <w:t xml:space="preserve">Ở </w:t>
      </w:r>
      <w:r w:rsidR="007D439F">
        <w:t xml:space="preserve">phần </w:t>
      </w:r>
      <w:r>
        <w:t xml:space="preserve">trên ta đã định nghĩa một lớp có tên là </w:t>
      </w:r>
      <w:r w:rsidR="00B15F32" w:rsidRPr="00C046AD">
        <w:rPr>
          <w:i/>
        </w:rPr>
        <w:t>ConNguoi</w:t>
      </w:r>
      <w:r>
        <w:t xml:space="preserve">. </w:t>
      </w:r>
      <w:r w:rsidR="00C03B3A">
        <w:t>Trong ví dụ</w:t>
      </w:r>
      <w:r w:rsidR="00C802CD">
        <w:t xml:space="preserve"> trên ta đã </w:t>
      </w:r>
      <w:r w:rsidR="00C03B3A">
        <w:t xml:space="preserve">khai báo một đối tượng </w:t>
      </w:r>
      <w:r w:rsidR="00C802CD" w:rsidRPr="00B05EA5">
        <w:rPr>
          <w:i/>
        </w:rPr>
        <w:t>ConNguoi</w:t>
      </w:r>
      <w:r w:rsidR="004F2212">
        <w:t xml:space="preserve"> có tên </w:t>
      </w:r>
      <w:r w:rsidR="00C9591C">
        <w:t xml:space="preserve"> </w:t>
      </w:r>
      <w:r w:rsidR="00ED3328" w:rsidRPr="00865F7B">
        <w:rPr>
          <w:i/>
        </w:rPr>
        <w:t>nguyen_van_a</w:t>
      </w:r>
      <w:r w:rsidR="004F2212">
        <w:t>.</w:t>
      </w:r>
    </w:p>
    <w:p w:rsidR="00A62902" w:rsidRPr="00A62902" w:rsidRDefault="005624D2" w:rsidP="00594F6E">
      <w:pPr>
        <w:pStyle w:val="Heading3"/>
        <w:numPr>
          <w:ilvl w:val="2"/>
          <w:numId w:val="8"/>
        </w:numPr>
      </w:pPr>
      <w:bookmarkStart w:id="46" w:name="_Toc436137936"/>
      <w:r w:rsidRPr="00AD214E">
        <w:lastRenderedPageBreak/>
        <w:t>Thuộc tính của lớp</w:t>
      </w:r>
      <w:bookmarkEnd w:id="46"/>
    </w:p>
    <w:p w:rsidR="00EB00C0" w:rsidRDefault="00EB00C0" w:rsidP="007B19E2">
      <w:r w:rsidRPr="00EB00C0">
        <w:t xml:space="preserve">Thuộc tính của một lớp bao gồm các biến, các hằng, hay tham số nội tại của lớp đó. Ở đây, vai trò quan trọng nhất của các thuộc tính là các biến vì chúng sẽ có thể bị thay đổi trong suốt quá trình hoạt động của một đối tượng. </w:t>
      </w:r>
    </w:p>
    <w:p w:rsidR="00B012A9" w:rsidRDefault="00EB00C0" w:rsidP="007B19E2">
      <w:r w:rsidRPr="00EB00C0">
        <w:t xml:space="preserve">Các thuộc tính có thể được xác định kiểu và kiểu của chúng có thể là các kiểu dữ liệu </w:t>
      </w:r>
      <w:r>
        <w:t xml:space="preserve">nguyên thủy </w:t>
      </w:r>
      <w:r w:rsidRPr="00EB00C0">
        <w:t>hay là một lớp đã định nghĩa từ trước.</w:t>
      </w:r>
    </w:p>
    <w:p w:rsidR="00525393" w:rsidRDefault="00525393" w:rsidP="007B19E2">
      <w:pPr>
        <w:rPr>
          <w:b/>
          <w:i/>
        </w:rPr>
      </w:pPr>
      <w:r>
        <w:t>Ta định nghĩa thuộc tính cho lớ</w:t>
      </w:r>
      <w:r w:rsidR="004E25D5">
        <w:t xml:space="preserve">p </w:t>
      </w:r>
      <w:r w:rsidR="004E25D5" w:rsidRPr="006D3C4F">
        <w:rPr>
          <w:b/>
          <w:i/>
        </w:rPr>
        <w:t>ConNguoi</w:t>
      </w:r>
    </w:p>
    <w:p w:rsidR="009138F3" w:rsidRDefault="009138F3" w:rsidP="007B19E2"/>
    <w:p w:rsidR="00A9293D" w:rsidRDefault="00A9293D" w:rsidP="006C775E">
      <w:pPr>
        <w:pStyle w:val="NoSpacing"/>
      </w:pPr>
      <w:r w:rsidRPr="00EF75E3">
        <w:rPr>
          <w:b/>
        </w:rPr>
        <w:t>class</w:t>
      </w:r>
      <w:r>
        <w:t xml:space="preserve"> ConNguoi</w:t>
      </w:r>
    </w:p>
    <w:p w:rsidR="00A9293D" w:rsidRDefault="00A9293D" w:rsidP="006C775E">
      <w:pPr>
        <w:pStyle w:val="NoSpacing"/>
      </w:pPr>
      <w:r>
        <w:t>{</w:t>
      </w:r>
    </w:p>
    <w:p w:rsidR="00A9293D" w:rsidRDefault="00A9293D" w:rsidP="006C775E">
      <w:pPr>
        <w:pStyle w:val="NoSpacing"/>
      </w:pPr>
      <w:r>
        <w:tab/>
      </w:r>
      <w:r w:rsidRPr="00A9293D">
        <w:rPr>
          <w:b/>
        </w:rPr>
        <w:t>String</w:t>
      </w:r>
      <w:r>
        <w:t xml:space="preserve"> hoTen;</w:t>
      </w:r>
    </w:p>
    <w:p w:rsidR="00A9293D" w:rsidRDefault="00A9293D" w:rsidP="006C775E">
      <w:pPr>
        <w:pStyle w:val="NoSpacing"/>
      </w:pPr>
      <w:r>
        <w:tab/>
      </w:r>
      <w:r w:rsidRPr="00A9293D">
        <w:rPr>
          <w:b/>
        </w:rPr>
        <w:t>int</w:t>
      </w:r>
      <w:r>
        <w:t xml:space="preserve"> tuoi;</w:t>
      </w:r>
    </w:p>
    <w:p w:rsidR="00A9293D" w:rsidRDefault="00A9293D" w:rsidP="006C775E">
      <w:pPr>
        <w:pStyle w:val="NoSpacing"/>
      </w:pPr>
      <w:r>
        <w:t>}</w:t>
      </w:r>
    </w:p>
    <w:p w:rsidR="009138F3" w:rsidRDefault="009138F3" w:rsidP="006C775E">
      <w:pPr>
        <w:pStyle w:val="NoSpacing"/>
      </w:pPr>
    </w:p>
    <w:p w:rsidR="00282FBD" w:rsidRPr="00D21F54" w:rsidRDefault="00A14BEF" w:rsidP="007B19E2">
      <w:r>
        <w:t xml:space="preserve">Trong ví dụ trên, ta đã khai báo 2 thuộc tính cho lớp ConNguoi: </w:t>
      </w:r>
      <w:r w:rsidRPr="003E2003">
        <w:rPr>
          <w:i/>
        </w:rPr>
        <w:t>hoTen</w:t>
      </w:r>
      <w:r>
        <w:t xml:space="preserve"> có kiểu dữ liệu </w:t>
      </w:r>
      <w:r w:rsidRPr="00115690">
        <w:rPr>
          <w:i/>
        </w:rPr>
        <w:t>String</w:t>
      </w:r>
      <w:r>
        <w:t xml:space="preserve">, </w:t>
      </w:r>
      <w:r w:rsidRPr="00115690">
        <w:rPr>
          <w:i/>
        </w:rPr>
        <w:t>tuoi</w:t>
      </w:r>
      <w:r>
        <w:t xml:space="preserve"> có kiểu dữ liệu </w:t>
      </w:r>
      <w:r w:rsidRPr="00115690">
        <w:rPr>
          <w:i/>
        </w:rPr>
        <w:t>int</w:t>
      </w:r>
      <w:r>
        <w:t>.</w:t>
      </w:r>
    </w:p>
    <w:p w:rsidR="00FD4BD6" w:rsidRPr="00FD4BD6" w:rsidRDefault="005624D2" w:rsidP="00594F6E">
      <w:pPr>
        <w:pStyle w:val="Heading3"/>
        <w:numPr>
          <w:ilvl w:val="2"/>
          <w:numId w:val="8"/>
        </w:numPr>
      </w:pPr>
      <w:bookmarkStart w:id="47" w:name="_Toc436137937"/>
      <w:r w:rsidRPr="00AD214E">
        <w:t>Hàm - phương thức của lớp</w:t>
      </w:r>
      <w:bookmarkEnd w:id="47"/>
    </w:p>
    <w:p w:rsidR="00540538" w:rsidRDefault="00540538" w:rsidP="007B19E2">
      <w:r>
        <w:t>Trong lập trình hướng đối tượng, việc ghi tuần tự các lệnh trong một chương trình sẽ làm cho chương trình khó đọc và sửa chữa. Các nhà lập trình đã mô đun hóa tập lệnh thành các khối lệnh con độc lập hay phụ thuộc nhau và cịu tác dụng hay thực hiện một việc cụ thể riêng biệt nào đó. Việc làm này giúp cho người thiết kế vào bảo trì chương trình dễ theo dõi các tiến trình để tiến hành sửa chữa, bổ sung.</w:t>
      </w:r>
    </w:p>
    <w:p w:rsidR="00540538" w:rsidRDefault="00540538" w:rsidP="007B19E2">
      <w:r>
        <w:t xml:space="preserve">Thông thường để thực hiện điều này, nhà thiết kế chương trình sẽ thực hiện </w:t>
      </w:r>
      <w:r w:rsidR="00E82287">
        <w:t>việc phân tích từ trên xuống (top – down approach). Họ chia nhỏ chương trình thành từng phần với những chức năng riêng biệt, rồi tiếp tục chia nhỏ thành các phần vừa tính được thành các thành phần nhỏ hơn cho đến khi không thể chia nhỏ hơn.</w:t>
      </w:r>
    </w:p>
    <w:p w:rsidR="00E82287" w:rsidRDefault="00E82287" w:rsidP="007B19E2">
      <w:r>
        <w:t>Ví dụ: Khi bạn phải làm công việc vệ sinh nhà cửa, bạn sẽ tách thành: Vệ sinh phòng ăn, phòng ngủ, phòng khách,... rồi với vệ sinh phòng ăn, bạn sẽ chia nhỏ thành rửa chén bát, lau bàn ghế, lau bếp lò, v..v...</w:t>
      </w:r>
    </w:p>
    <w:p w:rsidR="00DB16BF" w:rsidRDefault="00DB16BF" w:rsidP="007B19E2">
      <w:r>
        <w:lastRenderedPageBreak/>
        <w:t xml:space="preserve">Hàm hay phương thức trong Java (và các ngôn ngữ khác) chính là các khối lệnh đơn vị thực hiện những chức năng riêng biệt. </w:t>
      </w:r>
    </w:p>
    <w:p w:rsidR="00DB16BF" w:rsidRDefault="00DB16BF" w:rsidP="007B19E2">
      <w:r>
        <w:t>Trong một vài ngôn ngữ, hàm được dùng có phân biệt với thủ tục (cũng là một khối lệnh thực hiện một chức năng chuyên biệt nào đó). Thủ tục là một khối lệnh khi được thực hiện không trả về bất cứ giá trị nào. Còn hàm thường nhận về một giá trị.</w:t>
      </w:r>
    </w:p>
    <w:p w:rsidR="0056691C" w:rsidRDefault="00DB16BF" w:rsidP="007B19E2">
      <w:r>
        <w:t>Vì trong Java không có một hàm nào là toàn cục mà luôn phải tương ứng với một đối tượng cụ thực hiệnể, thực hiệnể hiện hành vi ứng xử của đối tượng, nên kể từ đây ta chỉ dùng khái niệm phương thức thay cho khái niệm hàm.</w:t>
      </w:r>
    </w:p>
    <w:p w:rsidR="0014699C" w:rsidRDefault="0014699C" w:rsidP="007B19E2">
      <w:r w:rsidRPr="00540538">
        <w:t>Phương thức được định nghĩa như một hành động hoặc một tác vụ thật sự của đối tượng. Nó còn được định nghĩa như một hành vi mà trên đó các thao tác cần thiết được thực thi.</w:t>
      </w:r>
    </w:p>
    <w:p w:rsidR="0014699C" w:rsidRDefault="00EC72D3" w:rsidP="007B19E2">
      <w:r>
        <w:t>Phương thức là những ứng xử của lớp lên các vùng, hay lên các tác động bên ngoài. Như đã nêu, một phương thức được xác định theo cấu trúc sau:</w:t>
      </w:r>
    </w:p>
    <w:p w:rsidR="00EC72D3" w:rsidRDefault="00EF0D8A" w:rsidP="00E64B28">
      <w:pPr>
        <w:pStyle w:val="NoSpacing"/>
      </w:pPr>
      <w:r>
        <w:t>[T</w:t>
      </w:r>
      <w:r w:rsidR="00EC72D3">
        <w:t xml:space="preserve">ính chất bổ sung] &lt;dữ liệu trả về&gt; &lt;tên phương thức&gt; [các ngoại lệ] </w:t>
      </w:r>
    </w:p>
    <w:p w:rsidR="00EC72D3" w:rsidRDefault="00EC72D3" w:rsidP="00E64B28">
      <w:pPr>
        <w:pStyle w:val="NoSpacing"/>
      </w:pPr>
      <w:r>
        <w:t>{</w:t>
      </w:r>
    </w:p>
    <w:p w:rsidR="00EC72D3" w:rsidRDefault="00EC72D3" w:rsidP="007A1EAA">
      <w:pPr>
        <w:pStyle w:val="Comment"/>
        <w:ind w:firstLine="720"/>
      </w:pPr>
      <w:r>
        <w:t>// Nội dung phương thức</w:t>
      </w:r>
    </w:p>
    <w:p w:rsidR="00504657" w:rsidRDefault="00EC72D3" w:rsidP="00E64B28">
      <w:pPr>
        <w:pStyle w:val="NoSpacing"/>
      </w:pPr>
      <w:r>
        <w:t>}</w:t>
      </w:r>
    </w:p>
    <w:p w:rsidR="00020750" w:rsidRDefault="00857F12" w:rsidP="007B19E2">
      <w:r>
        <w:t>Các ngoại lệ sẽ được trình bày ở mục sau. Một phương thức có các tính chất bổ từ như sau:</w:t>
      </w:r>
    </w:p>
    <w:p w:rsidR="00020750" w:rsidRDefault="00020750">
      <w:pPr>
        <w:spacing w:after="120"/>
        <w:ind w:left="1440" w:firstLine="0"/>
        <w:contextualSpacing w:val="0"/>
        <w:jc w:val="center"/>
      </w:pPr>
      <w:r>
        <w:br w:type="page"/>
      </w:r>
    </w:p>
    <w:tbl>
      <w:tblPr>
        <w:tblStyle w:val="TableGrid"/>
        <w:tblW w:w="0" w:type="auto"/>
        <w:tblInd w:w="432" w:type="dxa"/>
        <w:tblLook w:val="04A0"/>
      </w:tblPr>
      <w:tblGrid>
        <w:gridCol w:w="2376"/>
        <w:gridCol w:w="6048"/>
      </w:tblGrid>
      <w:tr w:rsidR="008D6AB1" w:rsidRPr="008D6AB1" w:rsidTr="00020750">
        <w:tc>
          <w:tcPr>
            <w:tcW w:w="2376" w:type="dxa"/>
          </w:tcPr>
          <w:p w:rsidR="008D6AB1" w:rsidRPr="008D6AB1" w:rsidRDefault="008D6AB1" w:rsidP="007B19E2">
            <w:pPr>
              <w:rPr>
                <w:b/>
              </w:rPr>
            </w:pPr>
            <w:r w:rsidRPr="008D6AB1">
              <w:rPr>
                <w:b/>
              </w:rPr>
              <w:lastRenderedPageBreak/>
              <w:t>Tính chất</w:t>
            </w:r>
          </w:p>
        </w:tc>
        <w:tc>
          <w:tcPr>
            <w:tcW w:w="6048" w:type="dxa"/>
          </w:tcPr>
          <w:p w:rsidR="008D6AB1" w:rsidRPr="008D6AB1" w:rsidRDefault="008D6AB1" w:rsidP="007B19E2">
            <w:pPr>
              <w:rPr>
                <w:b/>
              </w:rPr>
            </w:pPr>
            <w:r w:rsidRPr="008D6AB1">
              <w:rPr>
                <w:b/>
              </w:rPr>
              <w:t>Ý nghĩa</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p</w:t>
            </w:r>
            <w:r w:rsidR="008D6AB1" w:rsidRPr="00C86F7B">
              <w:rPr>
                <w:rFonts w:ascii="Consolas" w:hAnsi="Consolas" w:cs="Consolas"/>
                <w:sz w:val="24"/>
              </w:rPr>
              <w:t>ublic</w:t>
            </w:r>
          </w:p>
        </w:tc>
        <w:tc>
          <w:tcPr>
            <w:tcW w:w="6048" w:type="dxa"/>
          </w:tcPr>
          <w:p w:rsidR="008D6AB1" w:rsidRPr="0043751F" w:rsidRDefault="008D6AB1" w:rsidP="007B19E2">
            <w:pPr>
              <w:rPr>
                <w:sz w:val="24"/>
              </w:rPr>
            </w:pPr>
            <w:r w:rsidRPr="0043751F">
              <w:rPr>
                <w:sz w:val="24"/>
              </w:rPr>
              <w:t>Có thể truy cập từ bên ngoài lớp định nghĩa</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p</w:t>
            </w:r>
            <w:r w:rsidR="008D6AB1" w:rsidRPr="00C86F7B">
              <w:rPr>
                <w:rFonts w:ascii="Consolas" w:hAnsi="Consolas" w:cs="Consolas"/>
                <w:sz w:val="24"/>
              </w:rPr>
              <w:t>rotected</w:t>
            </w:r>
          </w:p>
        </w:tc>
        <w:tc>
          <w:tcPr>
            <w:tcW w:w="6048" w:type="dxa"/>
          </w:tcPr>
          <w:p w:rsidR="008D6AB1" w:rsidRPr="0043751F" w:rsidRDefault="008D6AB1" w:rsidP="007B19E2">
            <w:pPr>
              <w:rPr>
                <w:sz w:val="24"/>
              </w:rPr>
            </w:pPr>
            <w:r w:rsidRPr="0043751F">
              <w:rPr>
                <w:sz w:val="24"/>
              </w:rPr>
              <w:t>Chỉ được truy cập từ các lớp định nghĩa và những lớp dẫn xuất của lớp đó.</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p</w:t>
            </w:r>
            <w:r w:rsidR="008D6AB1" w:rsidRPr="00C86F7B">
              <w:rPr>
                <w:rFonts w:ascii="Consolas" w:hAnsi="Consolas" w:cs="Consolas"/>
                <w:sz w:val="24"/>
              </w:rPr>
              <w:t>rivate</w:t>
            </w:r>
          </w:p>
        </w:tc>
        <w:tc>
          <w:tcPr>
            <w:tcW w:w="6048" w:type="dxa"/>
          </w:tcPr>
          <w:p w:rsidR="008D6AB1" w:rsidRPr="0043751F" w:rsidRDefault="008D6AB1" w:rsidP="007B19E2">
            <w:pPr>
              <w:rPr>
                <w:sz w:val="24"/>
              </w:rPr>
            </w:pPr>
            <w:r w:rsidRPr="0043751F">
              <w:rPr>
                <w:sz w:val="24"/>
              </w:rPr>
              <w:t>Chỉ được truy cập trong bản thân lớp định nghĩa</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s</w:t>
            </w:r>
            <w:r w:rsidR="008D6AB1" w:rsidRPr="00C86F7B">
              <w:rPr>
                <w:rFonts w:ascii="Consolas" w:hAnsi="Consolas" w:cs="Consolas"/>
                <w:sz w:val="24"/>
              </w:rPr>
              <w:t>tatic</w:t>
            </w:r>
          </w:p>
        </w:tc>
        <w:tc>
          <w:tcPr>
            <w:tcW w:w="6048" w:type="dxa"/>
          </w:tcPr>
          <w:p w:rsidR="008D6AB1" w:rsidRPr="0043751F" w:rsidRDefault="008D6AB1" w:rsidP="007B19E2">
            <w:pPr>
              <w:rPr>
                <w:sz w:val="24"/>
              </w:rPr>
            </w:pPr>
            <w:r w:rsidRPr="0043751F">
              <w:rPr>
                <w:sz w:val="24"/>
              </w:rPr>
              <w:t>Một phương thức của lớp, chung cho mọi mẫu của lớp</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a</w:t>
            </w:r>
            <w:r w:rsidR="008D6AB1" w:rsidRPr="00C86F7B">
              <w:rPr>
                <w:rFonts w:ascii="Consolas" w:hAnsi="Consolas" w:cs="Consolas"/>
                <w:sz w:val="24"/>
              </w:rPr>
              <w:t>bstract</w:t>
            </w:r>
          </w:p>
        </w:tc>
        <w:tc>
          <w:tcPr>
            <w:tcW w:w="6048" w:type="dxa"/>
          </w:tcPr>
          <w:p w:rsidR="008D6AB1" w:rsidRPr="0043751F" w:rsidRDefault="008D6AB1" w:rsidP="007B19E2">
            <w:pPr>
              <w:rPr>
                <w:sz w:val="24"/>
              </w:rPr>
            </w:pPr>
            <w:r w:rsidRPr="0043751F">
              <w:rPr>
                <w:sz w:val="24"/>
              </w:rPr>
              <w:t>Không cài đặt được gì trong lớp</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f</w:t>
            </w:r>
            <w:r w:rsidR="008D6AB1" w:rsidRPr="00C86F7B">
              <w:rPr>
                <w:rFonts w:ascii="Consolas" w:hAnsi="Consolas" w:cs="Consolas"/>
                <w:sz w:val="24"/>
              </w:rPr>
              <w:t>inal</w:t>
            </w:r>
          </w:p>
        </w:tc>
        <w:tc>
          <w:tcPr>
            <w:tcW w:w="6048" w:type="dxa"/>
          </w:tcPr>
          <w:p w:rsidR="008D6AB1" w:rsidRPr="0043751F" w:rsidRDefault="008D6AB1" w:rsidP="007B19E2">
            <w:pPr>
              <w:rPr>
                <w:sz w:val="24"/>
              </w:rPr>
            </w:pPr>
            <w:r w:rsidRPr="0043751F">
              <w:rPr>
                <w:sz w:val="24"/>
              </w:rPr>
              <w:t>Không bị định nghĩa chồng ở các lớp dẫn xuất (hằng)</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n</w:t>
            </w:r>
            <w:r w:rsidR="008D6AB1" w:rsidRPr="00C86F7B">
              <w:rPr>
                <w:rFonts w:ascii="Consolas" w:hAnsi="Consolas" w:cs="Consolas"/>
                <w:sz w:val="24"/>
              </w:rPr>
              <w:t>ative</w:t>
            </w:r>
          </w:p>
        </w:tc>
        <w:tc>
          <w:tcPr>
            <w:tcW w:w="6048" w:type="dxa"/>
          </w:tcPr>
          <w:p w:rsidR="008D6AB1" w:rsidRPr="0043751F" w:rsidRDefault="008D6AB1" w:rsidP="007B19E2">
            <w:pPr>
              <w:rPr>
                <w:sz w:val="24"/>
              </w:rPr>
            </w:pPr>
            <w:r w:rsidRPr="0043751F">
              <w:rPr>
                <w:sz w:val="24"/>
              </w:rPr>
              <w:t>Một cafid dặt phụ thuộc môi trường trong một ngôn ngữ khác, như C hay hợp ngữ.</w:t>
            </w:r>
          </w:p>
        </w:tc>
      </w:tr>
      <w:tr w:rsidR="008D6AB1" w:rsidRPr="0043751F" w:rsidTr="00020750">
        <w:tc>
          <w:tcPr>
            <w:tcW w:w="2376" w:type="dxa"/>
            <w:vAlign w:val="center"/>
          </w:tcPr>
          <w:p w:rsidR="008D6AB1" w:rsidRPr="00C86F7B" w:rsidRDefault="002D11D5" w:rsidP="009138F3">
            <w:pPr>
              <w:rPr>
                <w:rFonts w:ascii="Consolas" w:hAnsi="Consolas" w:cs="Consolas"/>
                <w:sz w:val="24"/>
              </w:rPr>
            </w:pPr>
            <w:r>
              <w:rPr>
                <w:rFonts w:ascii="Consolas" w:hAnsi="Consolas" w:cs="Consolas"/>
                <w:sz w:val="24"/>
              </w:rPr>
              <w:t>s</w:t>
            </w:r>
            <w:r w:rsidR="008D6AB1" w:rsidRPr="00C86F7B">
              <w:rPr>
                <w:rFonts w:ascii="Consolas" w:hAnsi="Consolas" w:cs="Consolas"/>
                <w:sz w:val="24"/>
              </w:rPr>
              <w:t>ynchronized</w:t>
            </w:r>
          </w:p>
        </w:tc>
        <w:tc>
          <w:tcPr>
            <w:tcW w:w="6048" w:type="dxa"/>
          </w:tcPr>
          <w:p w:rsidR="008D6AB1" w:rsidRPr="0043751F" w:rsidRDefault="008D6AB1" w:rsidP="007B19E2">
            <w:pPr>
              <w:rPr>
                <w:sz w:val="24"/>
              </w:rPr>
            </w:pPr>
            <w:r w:rsidRPr="0043751F">
              <w:rPr>
                <w:sz w:val="24"/>
              </w:rPr>
              <w:t>Dùng để chỉ một phương thức tới hạn ngăn các tác động củ</w:t>
            </w:r>
            <w:r w:rsidR="005F1BC3">
              <w:rPr>
                <w:sz w:val="24"/>
              </w:rPr>
              <w:t>a đối</w:t>
            </w:r>
            <w:r w:rsidRPr="0043751F">
              <w:rPr>
                <w:sz w:val="24"/>
              </w:rPr>
              <w:t xml:space="preserve"> tượng khác lên đối tượng trong khi việc đồng bộ hóa đang thực hiện</w:t>
            </w:r>
          </w:p>
        </w:tc>
      </w:tr>
    </w:tbl>
    <w:p w:rsidR="00E9115D" w:rsidRPr="00E9115D" w:rsidRDefault="00E9115D" w:rsidP="007B19E2">
      <w:pPr>
        <w:rPr>
          <w:b/>
        </w:rPr>
      </w:pPr>
    </w:p>
    <w:p w:rsidR="00C12D6D" w:rsidRDefault="005624D2" w:rsidP="00594F6E">
      <w:pPr>
        <w:pStyle w:val="Heading3"/>
        <w:numPr>
          <w:ilvl w:val="2"/>
          <w:numId w:val="8"/>
        </w:numPr>
      </w:pPr>
      <w:bookmarkStart w:id="48" w:name="_Toc436137938"/>
      <w:r w:rsidRPr="00AD214E">
        <w:t>Phương thức nạp chồng</w:t>
      </w:r>
      <w:bookmarkEnd w:id="48"/>
    </w:p>
    <w:p w:rsidR="006A478F" w:rsidRDefault="006A478F" w:rsidP="007B19E2">
      <w:r>
        <w:t>Nạp chồng của một phương thức là tạo ra nhiều phương thức cùng tên. Chúng chỉ khác nhau ở các tham số. Do đó khi gọi một phương thức có khai báo nạp chồng, chúng ta phải xác định đúng tham số cần gửi theo để phương thức tương ứng được thực hiện.</w:t>
      </w:r>
      <w:r w:rsidR="008427BA">
        <w:t xml:space="preserve"> Vậy, việc khai báo nạp chồng luôn đi kèm với việc chọn lựa đối số tương ứng và khác biệt nhau (khác kiểu dữ liệu, khác số lượng tham số).</w:t>
      </w:r>
    </w:p>
    <w:p w:rsidR="008427BA" w:rsidRDefault="008427BA" w:rsidP="007B19E2"/>
    <w:p w:rsidR="008427BA" w:rsidRDefault="008946E0" w:rsidP="007B19E2">
      <w:r>
        <w:t>Ví dụ:</w:t>
      </w:r>
    </w:p>
    <w:p w:rsidR="008946E0" w:rsidRDefault="008946E0" w:rsidP="00F077FD">
      <w:pPr>
        <w:pStyle w:val="NoSpacing"/>
      </w:pPr>
      <w:r w:rsidRPr="008946E0">
        <w:t>private</w:t>
      </w:r>
      <w:r>
        <w:t xml:space="preserve"> </w:t>
      </w:r>
      <w:r w:rsidRPr="008946E0">
        <w:t>float</w:t>
      </w:r>
      <w:r>
        <w:t xml:space="preserve"> cost;</w:t>
      </w:r>
    </w:p>
    <w:p w:rsidR="008946E0" w:rsidRDefault="008946E0" w:rsidP="00F077FD">
      <w:pPr>
        <w:pStyle w:val="NoSpacing"/>
      </w:pPr>
      <w:r w:rsidRPr="008946E0">
        <w:t>public</w:t>
      </w:r>
      <w:r>
        <w:t xml:space="preserve"> </w:t>
      </w:r>
      <w:r w:rsidRPr="008946E0">
        <w:t>float</w:t>
      </w:r>
      <w:r>
        <w:t xml:space="preserve"> CalculateSalePrice()</w:t>
      </w:r>
    </w:p>
    <w:p w:rsidR="008946E0" w:rsidRDefault="008946E0" w:rsidP="00F077FD">
      <w:pPr>
        <w:pStyle w:val="NoSpacing"/>
      </w:pPr>
      <w:r>
        <w:t>{</w:t>
      </w:r>
    </w:p>
    <w:p w:rsidR="008946E0" w:rsidRDefault="008946E0" w:rsidP="00F077FD">
      <w:pPr>
        <w:pStyle w:val="NoSpacing"/>
      </w:pPr>
      <w:r>
        <w:tab/>
      </w:r>
      <w:r w:rsidR="008E234B">
        <w:tab/>
      </w:r>
      <w:r w:rsidRPr="008946E0">
        <w:t>return</w:t>
      </w:r>
      <w:r>
        <w:t xml:space="preserve"> cost*1.5f;</w:t>
      </w:r>
    </w:p>
    <w:p w:rsidR="008946E0" w:rsidRDefault="008946E0" w:rsidP="00F077FD">
      <w:pPr>
        <w:pStyle w:val="NoSpacing"/>
      </w:pPr>
      <w:r>
        <w:t>}</w:t>
      </w:r>
    </w:p>
    <w:p w:rsidR="00881296" w:rsidRDefault="00881296" w:rsidP="00F077FD">
      <w:pPr>
        <w:pStyle w:val="NoSpacing"/>
      </w:pPr>
    </w:p>
    <w:p w:rsidR="00C870A0" w:rsidRPr="00203C9B" w:rsidRDefault="00C870A0" w:rsidP="00F077FD">
      <w:pPr>
        <w:pStyle w:val="NoSpacing"/>
        <w:rPr>
          <w:color w:val="016306"/>
        </w:rPr>
      </w:pPr>
      <w:r w:rsidRPr="00203C9B">
        <w:rPr>
          <w:color w:val="016306"/>
        </w:rPr>
        <w:t>// phương thức dưới đây là một khai báo nạp chồng hợp lệ</w:t>
      </w:r>
    </w:p>
    <w:p w:rsidR="00881296" w:rsidRDefault="00881296" w:rsidP="00F077FD">
      <w:pPr>
        <w:pStyle w:val="NoSpacing"/>
      </w:pPr>
      <w:r w:rsidRPr="002A6AE6">
        <w:rPr>
          <w:b/>
        </w:rPr>
        <w:t>public</w:t>
      </w:r>
      <w:r>
        <w:t xml:space="preserve"> </w:t>
      </w:r>
      <w:r w:rsidRPr="002A6AE6">
        <w:rPr>
          <w:b/>
        </w:rPr>
        <w:t>float</w:t>
      </w:r>
      <w:r>
        <w:t xml:space="preserve"> CalculateSalePrice(</w:t>
      </w:r>
      <w:r w:rsidR="00941FFB" w:rsidRPr="002A6AE6">
        <w:rPr>
          <w:b/>
        </w:rPr>
        <w:t>double</w:t>
      </w:r>
      <w:r w:rsidR="00941FFB">
        <w:t xml:space="preserve"> margin</w:t>
      </w:r>
      <w:r>
        <w:t>)</w:t>
      </w:r>
    </w:p>
    <w:p w:rsidR="00881296" w:rsidRDefault="00881296" w:rsidP="00F077FD">
      <w:pPr>
        <w:pStyle w:val="NoSpacing"/>
      </w:pPr>
      <w:r>
        <w:t>{</w:t>
      </w:r>
    </w:p>
    <w:p w:rsidR="00881296" w:rsidRDefault="00881296" w:rsidP="00F077FD">
      <w:pPr>
        <w:pStyle w:val="NoSpacing"/>
      </w:pPr>
      <w:r>
        <w:tab/>
      </w:r>
      <w:r>
        <w:tab/>
      </w:r>
      <w:r w:rsidRPr="002A6AE6">
        <w:rPr>
          <w:b/>
        </w:rPr>
        <w:t>return</w:t>
      </w:r>
      <w:r>
        <w:t xml:space="preserve"> cost*</w:t>
      </w:r>
      <w:r w:rsidR="00B43BA5">
        <w:t xml:space="preserve"> (1 + margin)</w:t>
      </w:r>
      <w:r>
        <w:t>;</w:t>
      </w:r>
    </w:p>
    <w:p w:rsidR="00B23010" w:rsidRPr="00F077FD" w:rsidRDefault="00881296" w:rsidP="00F077FD">
      <w:pPr>
        <w:pStyle w:val="NoSpacing"/>
        <w:ind w:left="1440"/>
      </w:pPr>
      <w:r>
        <w:t>}</w:t>
      </w:r>
    </w:p>
    <w:p w:rsidR="00E65351" w:rsidRPr="00203C9B" w:rsidRDefault="00E65351" w:rsidP="00F077FD">
      <w:pPr>
        <w:pStyle w:val="NoSpacing"/>
        <w:rPr>
          <w:color w:val="016306"/>
        </w:rPr>
      </w:pPr>
      <w:r w:rsidRPr="00203C9B">
        <w:rPr>
          <w:color w:val="016306"/>
        </w:rPr>
        <w:lastRenderedPageBreak/>
        <w:t xml:space="preserve">// phương thức dưới đây </w:t>
      </w:r>
      <w:r w:rsidR="003228D4" w:rsidRPr="00203C9B">
        <w:rPr>
          <w:color w:val="016306"/>
        </w:rPr>
        <w:t xml:space="preserve">sẽ xung đột </w:t>
      </w:r>
      <w:r w:rsidR="00D077ED" w:rsidRPr="00203C9B">
        <w:rPr>
          <w:color w:val="016306"/>
        </w:rPr>
        <w:t xml:space="preserve">(không hợp lệ) </w:t>
      </w:r>
      <w:r w:rsidR="003228D4" w:rsidRPr="00203C9B">
        <w:rPr>
          <w:color w:val="016306"/>
        </w:rPr>
        <w:t>với phương thức trên vì có cùng kiểu dữ liệu và số lượng tham số.</w:t>
      </w:r>
    </w:p>
    <w:p w:rsidR="00E65351" w:rsidRDefault="00E65351" w:rsidP="00F077FD">
      <w:pPr>
        <w:pStyle w:val="NoSpacing"/>
      </w:pPr>
      <w:r w:rsidRPr="002A6AE6">
        <w:rPr>
          <w:b/>
        </w:rPr>
        <w:t>public float</w:t>
      </w:r>
      <w:r>
        <w:t xml:space="preserve"> CalculateSalePrice(</w:t>
      </w:r>
      <w:r w:rsidRPr="002A6AE6">
        <w:rPr>
          <w:b/>
        </w:rPr>
        <w:t>double</w:t>
      </w:r>
      <w:r>
        <w:t xml:space="preserve"> </w:t>
      </w:r>
      <w:r w:rsidR="00614EF7">
        <w:t>multiplier</w:t>
      </w:r>
      <w:r>
        <w:t>)</w:t>
      </w:r>
    </w:p>
    <w:p w:rsidR="00E65351" w:rsidRDefault="00E65351" w:rsidP="00F077FD">
      <w:pPr>
        <w:pStyle w:val="NoSpacing"/>
      </w:pPr>
      <w:r>
        <w:t>{</w:t>
      </w:r>
    </w:p>
    <w:p w:rsidR="00E65351" w:rsidRPr="002A6AE6" w:rsidRDefault="00E65351" w:rsidP="00F077FD">
      <w:pPr>
        <w:pStyle w:val="NoSpacing"/>
        <w:rPr>
          <w:b/>
        </w:rPr>
      </w:pPr>
      <w:r w:rsidRPr="002A6AE6">
        <w:rPr>
          <w:b/>
        </w:rPr>
        <w:tab/>
      </w:r>
      <w:r w:rsidRPr="002A6AE6">
        <w:rPr>
          <w:b/>
        </w:rPr>
        <w:tab/>
        <w:t>return cost*</w:t>
      </w:r>
      <w:r w:rsidR="00654EC4" w:rsidRPr="002A6AE6">
        <w:rPr>
          <w:b/>
        </w:rPr>
        <w:t xml:space="preserve"> </w:t>
      </w:r>
      <w:r w:rsidR="00614EF7" w:rsidRPr="002A6AE6">
        <w:rPr>
          <w:b/>
        </w:rPr>
        <w:t>multiplier</w:t>
      </w:r>
      <w:r w:rsidRPr="002A6AE6">
        <w:rPr>
          <w:b/>
        </w:rPr>
        <w:t>;</w:t>
      </w:r>
    </w:p>
    <w:p w:rsidR="00E65351" w:rsidRDefault="00E65351" w:rsidP="00F077FD">
      <w:pPr>
        <w:pStyle w:val="NoSpacing"/>
      </w:pPr>
      <w:r>
        <w:t>}</w:t>
      </w:r>
    </w:p>
    <w:p w:rsidR="00E65351" w:rsidRDefault="00E65351" w:rsidP="00F077FD">
      <w:pPr>
        <w:pStyle w:val="NoSpacing"/>
      </w:pPr>
    </w:p>
    <w:p w:rsidR="008258F2" w:rsidRPr="00227EF6" w:rsidRDefault="008258F2" w:rsidP="00F077FD">
      <w:pPr>
        <w:pStyle w:val="NoSpacing"/>
        <w:rPr>
          <w:color w:val="016306"/>
        </w:rPr>
      </w:pPr>
      <w:r w:rsidRPr="00227EF6">
        <w:rPr>
          <w:color w:val="016306"/>
        </w:rPr>
        <w:t>// phương thức sau là hợp lệ (vì khác về số lượng tham số)</w:t>
      </w:r>
    </w:p>
    <w:p w:rsidR="00C52707" w:rsidRDefault="00C52707" w:rsidP="00F077FD">
      <w:pPr>
        <w:pStyle w:val="NoSpacing"/>
      </w:pPr>
      <w:r w:rsidRPr="002A6AE6">
        <w:rPr>
          <w:b/>
        </w:rPr>
        <w:t>public float</w:t>
      </w:r>
      <w:r>
        <w:t xml:space="preserve"> CalculateSalePrice(</w:t>
      </w:r>
      <w:r w:rsidRPr="002A6AE6">
        <w:rPr>
          <w:b/>
        </w:rPr>
        <w:t>double</w:t>
      </w:r>
      <w:r>
        <w:t xml:space="preserve"> multiplier, </w:t>
      </w:r>
      <w:r w:rsidRPr="002A6AE6">
        <w:rPr>
          <w:b/>
        </w:rPr>
        <w:t>double</w:t>
      </w:r>
      <w:r>
        <w:t xml:space="preserve"> margin)</w:t>
      </w:r>
    </w:p>
    <w:p w:rsidR="00C52707" w:rsidRDefault="00C52707" w:rsidP="00F077FD">
      <w:pPr>
        <w:pStyle w:val="NoSpacing"/>
      </w:pPr>
      <w:r>
        <w:t>{</w:t>
      </w:r>
    </w:p>
    <w:p w:rsidR="00C52707" w:rsidRDefault="00C52707" w:rsidP="00F077FD">
      <w:pPr>
        <w:pStyle w:val="NoSpacing"/>
      </w:pPr>
      <w:r>
        <w:tab/>
      </w:r>
      <w:r>
        <w:tab/>
      </w:r>
      <w:r w:rsidRPr="002A6AE6">
        <w:rPr>
          <w:b/>
        </w:rPr>
        <w:t>return</w:t>
      </w:r>
      <w:r>
        <w:t xml:space="preserve"> cost* </w:t>
      </w:r>
      <w:r w:rsidR="00C71920">
        <w:t>(</w:t>
      </w:r>
      <w:r>
        <w:t>multiplier</w:t>
      </w:r>
      <w:r w:rsidR="00C71920">
        <w:t xml:space="preserve"> + margin)</w:t>
      </w:r>
      <w:r>
        <w:t>;</w:t>
      </w:r>
    </w:p>
    <w:p w:rsidR="00E65351" w:rsidRDefault="00C52707" w:rsidP="00B40E4E">
      <w:pPr>
        <w:pStyle w:val="NoSpacing"/>
      </w:pPr>
      <w:r>
        <w:t>}</w:t>
      </w:r>
    </w:p>
    <w:p w:rsidR="004145F3" w:rsidRPr="004145F3" w:rsidRDefault="0019790D" w:rsidP="00594F6E">
      <w:pPr>
        <w:pStyle w:val="Heading3"/>
        <w:numPr>
          <w:ilvl w:val="2"/>
          <w:numId w:val="8"/>
        </w:numPr>
      </w:pPr>
      <w:bookmarkStart w:id="49" w:name="_Toc436137939"/>
      <w:r w:rsidRPr="0019790D">
        <w:t>Constructor (Toán tử khởi tạo)</w:t>
      </w:r>
      <w:bookmarkEnd w:id="49"/>
    </w:p>
    <w:p w:rsidR="004422AB" w:rsidRDefault="00F86AEB" w:rsidP="007B19E2">
      <w:pPr>
        <w:rPr>
          <w:b/>
          <w:i/>
        </w:rPr>
      </w:pPr>
      <w:r>
        <w:t xml:space="preserve">Toán tử khởi tạo được dùng gọi tự động để khởi tạo một thể hiện (instance) của lớp. Tức là gán các giá trị ban đầu và thực hiện các công việc cần thiết trước khi đưa đối tượng đi vào hoạt động. Toán tử khởi tạo phải cùng tên với tên lớp, không có giá trị trả về (kể cả void), được gọi đến khi khởi tạo một đối tượng mới qua từ khóa </w:t>
      </w:r>
      <w:r w:rsidRPr="00F86AEB">
        <w:rPr>
          <w:b/>
          <w:i/>
        </w:rPr>
        <w:t>new</w:t>
      </w:r>
      <w:r w:rsidR="00C6787F">
        <w:rPr>
          <w:b/>
          <w:i/>
        </w:rPr>
        <w:t>.</w:t>
      </w:r>
    </w:p>
    <w:p w:rsidR="00713382" w:rsidRDefault="00713382" w:rsidP="00713382">
      <w:pPr>
        <w:rPr>
          <w:b/>
          <w:i/>
        </w:rPr>
      </w:pPr>
      <w:r w:rsidRPr="001C2AAF">
        <w:rPr>
          <w:rFonts w:cs="Times New Roman"/>
        </w:rPr>
        <w:t>Như vậy ta thấy toán tử tạo lập cũng có thể nạp chồng giống như phương thức.</w:t>
      </w:r>
    </w:p>
    <w:p w:rsidR="00713382" w:rsidRDefault="00713382" w:rsidP="00713382">
      <w:pPr>
        <w:rPr>
          <w:b/>
          <w:i/>
        </w:rPr>
      </w:pPr>
      <w:r>
        <w:rPr>
          <w:b/>
          <w:i/>
        </w:rPr>
        <w:t>Ví dụ:</w:t>
      </w:r>
    </w:p>
    <w:p w:rsidR="00713382" w:rsidRDefault="00713382" w:rsidP="00713382">
      <w:pPr>
        <w:pStyle w:val="NoSpacing"/>
      </w:pPr>
      <w:r w:rsidRPr="002A7939">
        <w:t>public class</w:t>
      </w:r>
      <w:r>
        <w:t xml:space="preserve"> Human</w:t>
      </w:r>
    </w:p>
    <w:p w:rsidR="00713382" w:rsidRPr="002A7939" w:rsidRDefault="00713382" w:rsidP="00713382">
      <w:pPr>
        <w:pStyle w:val="NoSpacing"/>
      </w:pPr>
      <w:r w:rsidRPr="002A7939">
        <w:t>{</w:t>
      </w:r>
    </w:p>
    <w:p w:rsidR="00713382" w:rsidRDefault="00713382" w:rsidP="00713382">
      <w:pPr>
        <w:pStyle w:val="NoSpacing"/>
      </w:pPr>
      <w:r>
        <w:tab/>
      </w:r>
      <w:r w:rsidRPr="0055118F">
        <w:t>String</w:t>
      </w:r>
      <w:r>
        <w:t xml:space="preserve"> name;</w:t>
      </w:r>
    </w:p>
    <w:p w:rsidR="00713382" w:rsidRDefault="00713382" w:rsidP="00713382">
      <w:pPr>
        <w:pStyle w:val="NoSpacing"/>
      </w:pPr>
      <w:r>
        <w:tab/>
      </w:r>
      <w:r w:rsidRPr="0055118F">
        <w:t>int</w:t>
      </w:r>
      <w:r>
        <w:t xml:space="preserve"> age;</w:t>
      </w:r>
    </w:p>
    <w:p w:rsidR="00713382" w:rsidRDefault="00713382" w:rsidP="00713382">
      <w:pPr>
        <w:pStyle w:val="NoSpacing"/>
      </w:pPr>
      <w:r>
        <w:tab/>
      </w:r>
      <w:r w:rsidRPr="0055118F">
        <w:t>String</w:t>
      </w:r>
      <w:r>
        <w:t xml:space="preserve"> address;</w:t>
      </w:r>
    </w:p>
    <w:p w:rsidR="00713382" w:rsidRDefault="00713382" w:rsidP="00713382">
      <w:pPr>
        <w:pStyle w:val="NoSpacing"/>
      </w:pPr>
      <w:r>
        <w:tab/>
      </w:r>
    </w:p>
    <w:p w:rsidR="00713382" w:rsidRDefault="00713382" w:rsidP="00713382">
      <w:pPr>
        <w:pStyle w:val="NoSpacing"/>
      </w:pPr>
      <w:r>
        <w:tab/>
        <w:t>public Human() {}</w:t>
      </w:r>
    </w:p>
    <w:p w:rsidR="00713382" w:rsidRDefault="00713382" w:rsidP="00713382">
      <w:pPr>
        <w:pStyle w:val="NoSpacing"/>
      </w:pPr>
      <w:r>
        <w:tab/>
        <w:t>public Human(</w:t>
      </w:r>
      <w:r w:rsidRPr="00660CAC">
        <w:t>String</w:t>
      </w:r>
      <w:r>
        <w:t xml:space="preserve"> name, </w:t>
      </w:r>
      <w:r w:rsidRPr="00660CAC">
        <w:t>int</w:t>
      </w:r>
      <w:r>
        <w:t xml:space="preserve"> age, </w:t>
      </w:r>
      <w:r w:rsidRPr="00660CAC">
        <w:t>String</w:t>
      </w:r>
      <w:r>
        <w:t xml:space="preserve"> address) </w:t>
      </w:r>
    </w:p>
    <w:p w:rsidR="00713382" w:rsidRDefault="00713382" w:rsidP="00713382">
      <w:pPr>
        <w:pStyle w:val="NoSpacing"/>
      </w:pPr>
      <w:r>
        <w:t>{</w:t>
      </w:r>
    </w:p>
    <w:p w:rsidR="00713382" w:rsidRDefault="00713382" w:rsidP="00713382">
      <w:pPr>
        <w:pStyle w:val="NoSpacing"/>
      </w:pPr>
      <w:r w:rsidRPr="00F83C96">
        <w:t>this</w:t>
      </w:r>
      <w:r>
        <w:t>.name = name;</w:t>
      </w:r>
    </w:p>
    <w:p w:rsidR="00713382" w:rsidRDefault="00713382" w:rsidP="00713382">
      <w:pPr>
        <w:pStyle w:val="NoSpacing"/>
      </w:pPr>
      <w:r w:rsidRPr="00F83C96">
        <w:t>this</w:t>
      </w:r>
      <w:r>
        <w:t>.age = age;</w:t>
      </w:r>
    </w:p>
    <w:p w:rsidR="00713382" w:rsidRPr="003455EB" w:rsidRDefault="00713382" w:rsidP="00713382">
      <w:pPr>
        <w:pStyle w:val="NoSpacing"/>
      </w:pPr>
      <w:r w:rsidRPr="00F83C96">
        <w:t>this</w:t>
      </w:r>
      <w:r>
        <w:t>.address = address;</w:t>
      </w:r>
    </w:p>
    <w:p w:rsidR="00713382" w:rsidRPr="002A7939" w:rsidRDefault="00713382" w:rsidP="00713382">
      <w:pPr>
        <w:pStyle w:val="NoSpacing"/>
      </w:pPr>
      <w:r>
        <w:t>}</w:t>
      </w:r>
    </w:p>
    <w:p w:rsidR="00713382" w:rsidRDefault="00713382" w:rsidP="00713382">
      <w:pPr>
        <w:pStyle w:val="NoSpacing"/>
      </w:pPr>
      <w:r w:rsidRPr="002A7939">
        <w:t>}</w:t>
      </w:r>
    </w:p>
    <w:p w:rsidR="00713382" w:rsidRDefault="00713382" w:rsidP="00713382">
      <w:pPr>
        <w:rPr>
          <w:rFonts w:cs="Times New Roman"/>
        </w:rPr>
      </w:pPr>
    </w:p>
    <w:p w:rsidR="00713382" w:rsidRDefault="00713382" w:rsidP="00713382">
      <w:r>
        <w:t xml:space="preserve">Một lớp của Java luôn tồn tại một biến ẩn, đặc biệt là biến </w:t>
      </w:r>
      <w:r w:rsidRPr="00713655">
        <w:rPr>
          <w:b/>
          <w:i/>
        </w:rPr>
        <w:t>this</w:t>
      </w:r>
      <w:r>
        <w:t xml:space="preserve">. Thành phần này được sử dụng trong khi chạy và tham chiếu đến bản thân của lớp chứa nó. Ta thường thùng biến </w:t>
      </w:r>
      <w:r w:rsidRPr="00713655">
        <w:rPr>
          <w:b/>
          <w:i/>
        </w:rPr>
        <w:t>this</w:t>
      </w:r>
      <w:r>
        <w:t xml:space="preserve"> trong toán tử tạo lập như trường hợp trên. Ở đây, các tên biến tham số cùng tên </w:t>
      </w:r>
      <w:r>
        <w:lastRenderedPageBreak/>
        <w:t xml:space="preserve">với tên với tên thuộc tính của lớp, ta dùng biến </w:t>
      </w:r>
      <w:r w:rsidRPr="005D4A95">
        <w:rPr>
          <w:b/>
          <w:i/>
        </w:rPr>
        <w:t>this</w:t>
      </w:r>
      <w:r>
        <w:t xml:space="preserve"> để phân biệt đâu là biến tham số, đâu là tên thuộc tính </w:t>
      </w:r>
    </w:p>
    <w:p w:rsidR="00713382" w:rsidRDefault="00713382" w:rsidP="00713382">
      <w:pPr>
        <w:pStyle w:val="NoSpacing"/>
      </w:pPr>
      <w:r w:rsidRPr="00F21412">
        <w:rPr>
          <w:b/>
        </w:rPr>
        <w:t>this</w:t>
      </w:r>
      <w:r>
        <w:t>.name = name ;</w:t>
      </w:r>
    </w:p>
    <w:p w:rsidR="00713382" w:rsidRDefault="00713382" w:rsidP="00713382">
      <w:pPr>
        <w:pStyle w:val="NoSpacing"/>
        <w:rPr>
          <w:color w:val="016306"/>
        </w:rPr>
      </w:pPr>
      <w:r>
        <w:rPr>
          <w:color w:val="016306"/>
        </w:rPr>
        <w:t>/*</w:t>
      </w:r>
      <w:r w:rsidRPr="006A5A31">
        <w:rPr>
          <w:color w:val="016306"/>
        </w:rPr>
        <w:t xml:space="preserve"> </w:t>
      </w:r>
    </w:p>
    <w:p w:rsidR="00713382" w:rsidRPr="006A5A31" w:rsidRDefault="00713382" w:rsidP="00713382">
      <w:pPr>
        <w:pStyle w:val="NoSpacing"/>
        <w:rPr>
          <w:color w:val="016306"/>
        </w:rPr>
      </w:pPr>
      <w:r>
        <w:rPr>
          <w:color w:val="016306"/>
        </w:rPr>
        <w:t>this.name c</w:t>
      </w:r>
      <w:r w:rsidRPr="006A5A31">
        <w:rPr>
          <w:color w:val="016306"/>
        </w:rPr>
        <w:t>hỉ đến thuộc tính của lớp</w:t>
      </w:r>
    </w:p>
    <w:p w:rsidR="00713382" w:rsidRDefault="00713382" w:rsidP="00713382">
      <w:pPr>
        <w:pStyle w:val="NoSpacing"/>
        <w:rPr>
          <w:color w:val="016306"/>
        </w:rPr>
      </w:pPr>
      <w:r w:rsidRPr="006319EC">
        <w:rPr>
          <w:color w:val="016306"/>
        </w:rPr>
        <w:t>name</w:t>
      </w:r>
      <w:r w:rsidRPr="006A5A31">
        <w:rPr>
          <w:color w:val="016306"/>
        </w:rPr>
        <w:t xml:space="preserve"> chỉ đến biến tham số</w:t>
      </w:r>
    </w:p>
    <w:p w:rsidR="00713382" w:rsidRDefault="00713382" w:rsidP="00713382">
      <w:pPr>
        <w:pStyle w:val="NoSpacing"/>
        <w:rPr>
          <w:color w:val="016306"/>
        </w:rPr>
      </w:pPr>
      <w:r>
        <w:rPr>
          <w:color w:val="016306"/>
        </w:rPr>
        <w:t>*/</w:t>
      </w:r>
    </w:p>
    <w:p w:rsidR="00713382" w:rsidRDefault="00713382" w:rsidP="007B19E2">
      <w:pPr>
        <w:rPr>
          <w:b/>
          <w:i/>
        </w:rPr>
      </w:pPr>
    </w:p>
    <w:p w:rsidR="00933ECE" w:rsidRPr="00933ECE" w:rsidRDefault="00A25120" w:rsidP="00594F6E">
      <w:pPr>
        <w:pStyle w:val="Heading2"/>
        <w:numPr>
          <w:ilvl w:val="1"/>
          <w:numId w:val="8"/>
        </w:numPr>
      </w:pPr>
      <w:bookmarkStart w:id="50" w:name="_Toc436137940"/>
      <w:r w:rsidRPr="008C1CF9">
        <w:t>Đặc điểm của lập trình hướng đối tượng</w:t>
      </w:r>
      <w:bookmarkEnd w:id="50"/>
    </w:p>
    <w:p w:rsidR="00A47449" w:rsidRPr="00A47449" w:rsidRDefault="007178F3" w:rsidP="00594F6E">
      <w:pPr>
        <w:pStyle w:val="Heading3"/>
        <w:numPr>
          <w:ilvl w:val="2"/>
          <w:numId w:val="8"/>
        </w:numPr>
      </w:pPr>
      <w:bookmarkStart w:id="51" w:name="_Toc436137941"/>
      <w:r w:rsidRPr="00896745">
        <w:t>Đóng gói</w:t>
      </w:r>
      <w:bookmarkEnd w:id="51"/>
    </w:p>
    <w:p w:rsidR="00D21F54" w:rsidRDefault="00D21F54" w:rsidP="007B19E2">
      <w:r>
        <w:t>Một nguyên lý quan trọng của lập trình hướng đối tượng là đóng gói (encapsulation). Đóng gói cho phép đối tượng dấu đi các chi tiết cài đặt của nó và chỉ công bố những gì đối tượng cần công bố để trao đổi với đối tượng khác.</w:t>
      </w:r>
    </w:p>
    <w:p w:rsidR="00D21F54" w:rsidRDefault="00D21F54" w:rsidP="007B19E2">
      <w:r>
        <w:t xml:space="preserve">Java dùng các từ khóa </w:t>
      </w:r>
      <w:r w:rsidRPr="00C53DF8">
        <w:rPr>
          <w:b/>
          <w:i/>
        </w:rPr>
        <w:t xml:space="preserve">private, </w:t>
      </w:r>
      <w:r>
        <w:rPr>
          <w:b/>
          <w:i/>
        </w:rPr>
        <w:t xml:space="preserve"> </w:t>
      </w:r>
      <w:r w:rsidRPr="00C53DF8">
        <w:rPr>
          <w:b/>
          <w:i/>
        </w:rPr>
        <w:t>protected,</w:t>
      </w:r>
      <w:r>
        <w:rPr>
          <w:b/>
          <w:i/>
        </w:rPr>
        <w:t xml:space="preserve"> </w:t>
      </w:r>
      <w:r w:rsidRPr="00C53DF8">
        <w:rPr>
          <w:b/>
          <w:i/>
        </w:rPr>
        <w:t xml:space="preserve"> public</w:t>
      </w:r>
      <w:r>
        <w:rPr>
          <w:b/>
          <w:i/>
        </w:rPr>
        <w:t xml:space="preserve"> </w:t>
      </w:r>
      <w:r>
        <w:t>cho việc này.</w:t>
      </w:r>
    </w:p>
    <w:p w:rsidR="00D21F54" w:rsidRDefault="006C0A61" w:rsidP="007B19E2">
      <w:r>
        <w:rPr>
          <w:i/>
        </w:rPr>
        <w:t>p</w:t>
      </w:r>
      <w:r w:rsidR="00D21F54" w:rsidRPr="002F17FC">
        <w:rPr>
          <w:i/>
        </w:rPr>
        <w:t>ublic</w:t>
      </w:r>
      <w:r w:rsidR="00D21F54">
        <w:t xml:space="preserve">: Một thuộc tính được gọi là </w:t>
      </w:r>
      <w:r w:rsidR="00D21F54" w:rsidRPr="006F72D4">
        <w:rPr>
          <w:i/>
        </w:rPr>
        <w:t>public</w:t>
      </w:r>
      <w:r w:rsidR="00D21F54">
        <w:t xml:space="preserve"> có thể được truy cập từ tất cả các đối tượng khác.</w:t>
      </w:r>
    </w:p>
    <w:p w:rsidR="00D21F54" w:rsidRDefault="006C0A61" w:rsidP="007B19E2">
      <w:r>
        <w:rPr>
          <w:i/>
        </w:rPr>
        <w:t>p</w:t>
      </w:r>
      <w:r w:rsidR="00D21F54" w:rsidRPr="002F17FC">
        <w:rPr>
          <w:i/>
        </w:rPr>
        <w:t>rotected</w:t>
      </w:r>
      <w:r w:rsidR="00D21F54">
        <w:t xml:space="preserve">: Một thuộc tính gọi là </w:t>
      </w:r>
      <w:r w:rsidR="00D21F54" w:rsidRPr="006F72D4">
        <w:rPr>
          <w:i/>
        </w:rPr>
        <w:t>protected</w:t>
      </w:r>
      <w:r w:rsidR="00D21F54">
        <w:t xml:space="preserve"> có thể được truy cập trong bản thân lớp đó và các lớp dẫn xuất</w:t>
      </w:r>
      <w:r w:rsidR="00F4756A">
        <w:t xml:space="preserve"> từ nó</w:t>
      </w:r>
      <w:r w:rsidR="00D21F54">
        <w:t>. Những lớp khác 2 trường hợp trên không thể truy cập.</w:t>
      </w:r>
    </w:p>
    <w:p w:rsidR="00D21F54" w:rsidRPr="00D21F54" w:rsidRDefault="006C0A61" w:rsidP="007B19E2">
      <w:r>
        <w:rPr>
          <w:i/>
        </w:rPr>
        <w:t>p</w:t>
      </w:r>
      <w:r w:rsidR="00D21F54" w:rsidRPr="002F17FC">
        <w:rPr>
          <w:i/>
        </w:rPr>
        <w:t>rivate</w:t>
      </w:r>
      <w:r w:rsidR="00D21F54">
        <w:t xml:space="preserve">: Một thuộc tính gọi là </w:t>
      </w:r>
      <w:r w:rsidR="00D21F54" w:rsidRPr="006F72D4">
        <w:rPr>
          <w:i/>
        </w:rPr>
        <w:t>private</w:t>
      </w:r>
      <w:r w:rsidR="00D21F54">
        <w:t xml:space="preserve"> thì chỉ bản thân lớp đó được truy cập. Các lớp khác không thể truy cập bao gồm cả các lớp dẫn xuất.</w:t>
      </w:r>
    </w:p>
    <w:p w:rsidR="00C67CA6" w:rsidRPr="00C67CA6" w:rsidRDefault="007178F3" w:rsidP="00594F6E">
      <w:pPr>
        <w:pStyle w:val="Heading3"/>
        <w:numPr>
          <w:ilvl w:val="2"/>
          <w:numId w:val="8"/>
        </w:numPr>
      </w:pPr>
      <w:bookmarkStart w:id="52" w:name="_Toc436137942"/>
      <w:r w:rsidRPr="00C67CA6">
        <w:t>Tính đa hình</w:t>
      </w:r>
      <w:bookmarkEnd w:id="52"/>
    </w:p>
    <w:p w:rsidR="00895E5D" w:rsidRDefault="009F44DD" w:rsidP="007B19E2">
      <w:pPr>
        <w:rPr>
          <w:shd w:val="clear" w:color="auto" w:fill="FFFFFF"/>
        </w:rPr>
      </w:pPr>
      <w:r>
        <w:rPr>
          <w:shd w:val="clear" w:color="auto" w:fill="FFFFFF"/>
        </w:rPr>
        <w:t>Đa hình là việc triệu gọi đến các phương thức nạp chồng của đối tượng. Khi một phương thức nạp chồng được gọi, chương trình sẽ dựa vào kiểu các tham số và kiểu trả về để gọi phương thức của đối tượng cho phù hợp.</w:t>
      </w:r>
    </w:p>
    <w:p w:rsidR="00924810" w:rsidRDefault="00924810" w:rsidP="007B19E2">
      <w:pPr>
        <w:rPr>
          <w:i/>
          <w:shd w:val="clear" w:color="auto" w:fill="FFFFFF"/>
        </w:rPr>
      </w:pPr>
      <w:r>
        <w:rPr>
          <w:shd w:val="clear" w:color="auto" w:fill="FFFFFF"/>
        </w:rPr>
        <w:t xml:space="preserve">Ví dụ: </w:t>
      </w:r>
      <w:r w:rsidR="00750C46">
        <w:rPr>
          <w:shd w:val="clear" w:color="auto" w:fill="FFFFFF"/>
        </w:rPr>
        <w:t xml:space="preserve">Với lớp </w:t>
      </w:r>
      <w:r w:rsidR="00750C46" w:rsidRPr="0049005F">
        <w:rPr>
          <w:b/>
        </w:rPr>
        <w:t>Human</w:t>
      </w:r>
      <w:r w:rsidR="00750C46" w:rsidRPr="00FA61AF">
        <w:rPr>
          <w:sz w:val="22"/>
          <w:shd w:val="clear" w:color="auto" w:fill="FFFFFF"/>
        </w:rPr>
        <w:t xml:space="preserve"> </w:t>
      </w:r>
      <w:r w:rsidR="00750C46">
        <w:rPr>
          <w:shd w:val="clear" w:color="auto" w:fill="FFFFFF"/>
        </w:rPr>
        <w:t xml:space="preserve">ta đã định nghĩa ở mục </w:t>
      </w:r>
      <w:r w:rsidR="00750C46" w:rsidRPr="00750C46">
        <w:rPr>
          <w:i/>
          <w:shd w:val="clear" w:color="auto" w:fill="FFFFFF"/>
        </w:rPr>
        <w:t>2.2.6 Constructor</w:t>
      </w:r>
      <w:r w:rsidR="005D1FFB">
        <w:rPr>
          <w:i/>
          <w:shd w:val="clear" w:color="auto" w:fill="FFFFFF"/>
        </w:rPr>
        <w:t>:</w:t>
      </w:r>
    </w:p>
    <w:p w:rsidR="005D1FFB" w:rsidRDefault="005D1FFB" w:rsidP="00D20C37">
      <w:pPr>
        <w:pStyle w:val="NoSpacing"/>
      </w:pPr>
      <w:r w:rsidRPr="00ED159A">
        <w:rPr>
          <w:b/>
        </w:rPr>
        <w:t>Human</w:t>
      </w:r>
      <w:r>
        <w:t xml:space="preserve"> human1 = </w:t>
      </w:r>
      <w:r w:rsidRPr="00B62CAD">
        <w:rPr>
          <w:b/>
        </w:rPr>
        <w:t>new</w:t>
      </w:r>
      <w:r>
        <w:t xml:space="preserve"> </w:t>
      </w:r>
      <w:r w:rsidRPr="00ED159A">
        <w:rPr>
          <w:b/>
        </w:rPr>
        <w:t>Human</w:t>
      </w:r>
      <w:r>
        <w:t>();</w:t>
      </w:r>
      <w:r w:rsidR="00EB30CF">
        <w:t xml:space="preserve"> </w:t>
      </w:r>
      <w:r w:rsidR="00EB30CF" w:rsidRPr="00D20C37">
        <w:rPr>
          <w:rStyle w:val="CommentChar"/>
        </w:rPr>
        <w:t>// Đối tượng human1 được khởi tạo và không có tham số nào truyền vào qua toán tử tạo lập</w:t>
      </w:r>
    </w:p>
    <w:p w:rsidR="005D1FFB" w:rsidRDefault="005D1FFB" w:rsidP="00D20C37">
      <w:pPr>
        <w:pStyle w:val="NoSpacing"/>
      </w:pPr>
      <w:r w:rsidRPr="00ED159A">
        <w:rPr>
          <w:b/>
        </w:rPr>
        <w:t>Human</w:t>
      </w:r>
      <w:r>
        <w:t xml:space="preserve"> human2 = </w:t>
      </w:r>
      <w:r w:rsidRPr="00B62CAD">
        <w:rPr>
          <w:b/>
        </w:rPr>
        <w:t>new</w:t>
      </w:r>
      <w:r>
        <w:t xml:space="preserve"> </w:t>
      </w:r>
      <w:r w:rsidRPr="00ED159A">
        <w:rPr>
          <w:b/>
        </w:rPr>
        <w:t>Human</w:t>
      </w:r>
      <w:r>
        <w:t>(“Nguyễn Văn A”, 22, “Thái Nguyên”);</w:t>
      </w:r>
    </w:p>
    <w:p w:rsidR="00EB30CF" w:rsidRDefault="00EB30CF" w:rsidP="00D20C37">
      <w:pPr>
        <w:pStyle w:val="Comment"/>
      </w:pPr>
      <w:r w:rsidRPr="00EB30CF">
        <w:lastRenderedPageBreak/>
        <w:t>// Đối tượng human2 được khởi tạo và có tham số được khởi tạo vào ban đầu có tên là Nguyễn Văn A, tuổi 22, địa chỉ Thái Nguyên.</w:t>
      </w:r>
    </w:p>
    <w:p w:rsidR="00A35BBD" w:rsidRDefault="00A35BBD" w:rsidP="00D20C37">
      <w:pPr>
        <w:pStyle w:val="Comment"/>
      </w:pPr>
    </w:p>
    <w:p w:rsidR="00A35BBD" w:rsidRDefault="00A35BBD" w:rsidP="00A35BBD">
      <w:pPr>
        <w:pStyle w:val="NoSpacing"/>
        <w:rPr>
          <w:color w:val="7030A0"/>
        </w:rPr>
      </w:pPr>
      <w:r w:rsidRPr="00A35BBD">
        <w:rPr>
          <w:color w:val="7030A0"/>
        </w:rPr>
        <w:t xml:space="preserve">Ví dụ 2: </w:t>
      </w:r>
    </w:p>
    <w:p w:rsidR="00C83785" w:rsidRDefault="00C83785" w:rsidP="00A35BBD">
      <w:pPr>
        <w:pStyle w:val="NoSpacing"/>
        <w:rPr>
          <w:color w:val="7030A0"/>
        </w:rPr>
      </w:pPr>
    </w:p>
    <w:p w:rsidR="00C83785" w:rsidRPr="00C83785" w:rsidRDefault="00C83785" w:rsidP="00C83785">
      <w:pPr>
        <w:pStyle w:val="NoSpacing"/>
        <w:rPr>
          <w:color w:val="7030A0"/>
        </w:rPr>
      </w:pPr>
      <w:r w:rsidRPr="00340C89">
        <w:rPr>
          <w:b/>
          <w:color w:val="7030A0"/>
        </w:rPr>
        <w:t>public</w:t>
      </w:r>
      <w:r w:rsidRPr="00C83785">
        <w:rPr>
          <w:color w:val="7030A0"/>
        </w:rPr>
        <w:t xml:space="preserve"> </w:t>
      </w:r>
      <w:r w:rsidRPr="00340C89">
        <w:rPr>
          <w:b/>
          <w:color w:val="7030A0"/>
        </w:rPr>
        <w:t>class</w:t>
      </w:r>
      <w:r w:rsidRPr="00C83785">
        <w:rPr>
          <w:color w:val="7030A0"/>
        </w:rPr>
        <w:t xml:space="preserve"> Animal {</w:t>
      </w:r>
    </w:p>
    <w:p w:rsidR="00C83785" w:rsidRPr="00C83785" w:rsidRDefault="00C83785" w:rsidP="00C83785">
      <w:pPr>
        <w:pStyle w:val="NoSpacing"/>
        <w:rPr>
          <w:color w:val="7030A0"/>
        </w:rPr>
      </w:pPr>
      <w:r w:rsidRPr="00C83785">
        <w:rPr>
          <w:color w:val="7030A0"/>
        </w:rPr>
        <w:t xml:space="preserve">    </w:t>
      </w:r>
      <w:r w:rsidRPr="00340C89">
        <w:rPr>
          <w:b/>
          <w:color w:val="7030A0"/>
        </w:rPr>
        <w:t>public</w:t>
      </w:r>
      <w:r w:rsidRPr="00C83785">
        <w:rPr>
          <w:color w:val="7030A0"/>
        </w:rPr>
        <w:t xml:space="preserve"> </w:t>
      </w:r>
      <w:r w:rsidRPr="00340C89">
        <w:rPr>
          <w:b/>
          <w:color w:val="7030A0"/>
        </w:rPr>
        <w:t>String</w:t>
      </w:r>
      <w:r w:rsidRPr="00C83785">
        <w:rPr>
          <w:color w:val="7030A0"/>
        </w:rPr>
        <w:t xml:space="preserve"> name;</w:t>
      </w:r>
    </w:p>
    <w:p w:rsidR="00C83785" w:rsidRPr="00C83785" w:rsidRDefault="00C83785" w:rsidP="00C83785">
      <w:pPr>
        <w:pStyle w:val="NoSpacing"/>
        <w:rPr>
          <w:color w:val="7030A0"/>
        </w:rPr>
      </w:pPr>
      <w:r w:rsidRPr="00C83785">
        <w:rPr>
          <w:color w:val="7030A0"/>
        </w:rPr>
        <w:t xml:space="preserve">    </w:t>
      </w:r>
      <w:r w:rsidRPr="00340C89">
        <w:rPr>
          <w:b/>
          <w:color w:val="7030A0"/>
        </w:rPr>
        <w:t>public</w:t>
      </w:r>
      <w:r w:rsidRPr="00C83785">
        <w:rPr>
          <w:color w:val="7030A0"/>
        </w:rPr>
        <w:t xml:space="preserve"> </w:t>
      </w:r>
      <w:r w:rsidRPr="00340C89">
        <w:rPr>
          <w:b/>
          <w:color w:val="7030A0"/>
        </w:rPr>
        <w:t>int</w:t>
      </w:r>
      <w:r w:rsidRPr="00C83785">
        <w:rPr>
          <w:color w:val="7030A0"/>
        </w:rPr>
        <w:t xml:space="preserve"> age;     </w:t>
      </w:r>
    </w:p>
    <w:p w:rsidR="00C83785" w:rsidRPr="00C83785" w:rsidRDefault="00C83785" w:rsidP="00C83785">
      <w:pPr>
        <w:pStyle w:val="NoSpacing"/>
        <w:rPr>
          <w:color w:val="7030A0"/>
        </w:rPr>
      </w:pPr>
      <w:r w:rsidRPr="00C83785">
        <w:rPr>
          <w:color w:val="7030A0"/>
        </w:rPr>
        <w:t xml:space="preserve">    </w:t>
      </w:r>
    </w:p>
    <w:p w:rsidR="00C83785" w:rsidRPr="00C83785" w:rsidRDefault="00C83785" w:rsidP="00C83785">
      <w:pPr>
        <w:pStyle w:val="NoSpacing"/>
        <w:rPr>
          <w:color w:val="7030A0"/>
        </w:rPr>
      </w:pPr>
      <w:r w:rsidRPr="00C83785">
        <w:rPr>
          <w:color w:val="7030A0"/>
        </w:rPr>
        <w:t xml:space="preserve">    </w:t>
      </w:r>
      <w:r w:rsidRPr="00340C89">
        <w:rPr>
          <w:b/>
          <w:color w:val="7030A0"/>
        </w:rPr>
        <w:t>public</w:t>
      </w:r>
      <w:r w:rsidRPr="00C83785">
        <w:rPr>
          <w:color w:val="7030A0"/>
        </w:rPr>
        <w:t xml:space="preserve"> </w:t>
      </w:r>
      <w:r w:rsidRPr="00340C89">
        <w:rPr>
          <w:b/>
          <w:color w:val="7030A0"/>
        </w:rPr>
        <w:t>String</w:t>
      </w:r>
      <w:r w:rsidRPr="00C83785">
        <w:rPr>
          <w:color w:val="7030A0"/>
        </w:rPr>
        <w:t xml:space="preserve"> getName()</w:t>
      </w:r>
    </w:p>
    <w:p w:rsidR="00C83785" w:rsidRPr="00C83785" w:rsidRDefault="00C83785" w:rsidP="00C83785">
      <w:pPr>
        <w:pStyle w:val="NoSpacing"/>
        <w:rPr>
          <w:color w:val="7030A0"/>
        </w:rPr>
      </w:pPr>
      <w:r w:rsidRPr="00C83785">
        <w:rPr>
          <w:color w:val="7030A0"/>
        </w:rPr>
        <w:t xml:space="preserve">    {</w:t>
      </w:r>
    </w:p>
    <w:p w:rsidR="00C83785" w:rsidRPr="00C83785" w:rsidRDefault="00C83785" w:rsidP="00C83785">
      <w:pPr>
        <w:pStyle w:val="NoSpacing"/>
        <w:rPr>
          <w:color w:val="7030A0"/>
        </w:rPr>
      </w:pPr>
      <w:r w:rsidRPr="00C83785">
        <w:rPr>
          <w:color w:val="7030A0"/>
        </w:rPr>
        <w:t xml:space="preserve">        </w:t>
      </w:r>
      <w:r w:rsidRPr="00340C89">
        <w:rPr>
          <w:b/>
          <w:color w:val="7030A0"/>
        </w:rPr>
        <w:t>return</w:t>
      </w:r>
      <w:r w:rsidRPr="00C83785">
        <w:rPr>
          <w:color w:val="7030A0"/>
        </w:rPr>
        <w:t xml:space="preserve"> "Animal name: "+ name;</w:t>
      </w:r>
    </w:p>
    <w:p w:rsidR="00C83785" w:rsidRPr="00C83785" w:rsidRDefault="00C83785" w:rsidP="00C83785">
      <w:pPr>
        <w:pStyle w:val="NoSpacing"/>
        <w:rPr>
          <w:color w:val="7030A0"/>
        </w:rPr>
      </w:pPr>
      <w:r w:rsidRPr="00C83785">
        <w:rPr>
          <w:color w:val="7030A0"/>
        </w:rPr>
        <w:t xml:space="preserve">    }            </w:t>
      </w:r>
    </w:p>
    <w:p w:rsidR="00A35BBD" w:rsidRDefault="00C83785" w:rsidP="00C83785">
      <w:pPr>
        <w:pStyle w:val="NoSpacing"/>
        <w:rPr>
          <w:color w:val="7030A0"/>
        </w:rPr>
      </w:pPr>
      <w:r w:rsidRPr="00C83785">
        <w:rPr>
          <w:color w:val="7030A0"/>
        </w:rPr>
        <w:t>}</w:t>
      </w:r>
    </w:p>
    <w:p w:rsidR="00340C89" w:rsidRDefault="00340C89" w:rsidP="00C83785">
      <w:pPr>
        <w:pStyle w:val="NoSpacing"/>
        <w:rPr>
          <w:color w:val="7030A0"/>
        </w:rPr>
      </w:pPr>
    </w:p>
    <w:p w:rsidR="00666547" w:rsidRPr="00EE2C66" w:rsidRDefault="00666547" w:rsidP="00666547">
      <w:pPr>
        <w:pStyle w:val="NoSpacing"/>
        <w:rPr>
          <w:color w:val="7030A0"/>
        </w:rPr>
      </w:pPr>
      <w:r w:rsidRPr="00EE2C66">
        <w:rPr>
          <w:b/>
          <w:color w:val="7030A0"/>
        </w:rPr>
        <w:t>public</w:t>
      </w:r>
      <w:r w:rsidRPr="00EE2C66">
        <w:rPr>
          <w:color w:val="7030A0"/>
        </w:rPr>
        <w:t xml:space="preserve"> </w:t>
      </w:r>
      <w:r w:rsidRPr="00EE2C66">
        <w:rPr>
          <w:b/>
          <w:color w:val="7030A0"/>
        </w:rPr>
        <w:t>class</w:t>
      </w:r>
      <w:r w:rsidRPr="00EE2C66">
        <w:rPr>
          <w:color w:val="7030A0"/>
        </w:rPr>
        <w:t xml:space="preserve"> Cat </w:t>
      </w:r>
      <w:r w:rsidRPr="00EE2C66">
        <w:rPr>
          <w:b/>
          <w:color w:val="7030A0"/>
        </w:rPr>
        <w:t>extends</w:t>
      </w:r>
      <w:r w:rsidRPr="00EE2C66">
        <w:rPr>
          <w:color w:val="7030A0"/>
        </w:rPr>
        <w:t xml:space="preserve"> Animal{</w:t>
      </w:r>
    </w:p>
    <w:p w:rsidR="00666547" w:rsidRPr="00EE2C66" w:rsidRDefault="00666547" w:rsidP="00666547">
      <w:pPr>
        <w:pStyle w:val="NoSpacing"/>
        <w:rPr>
          <w:color w:val="7030A0"/>
        </w:rPr>
      </w:pPr>
      <w:r w:rsidRPr="00EE2C66">
        <w:rPr>
          <w:color w:val="7030A0"/>
        </w:rPr>
        <w:t xml:space="preserve">    </w:t>
      </w:r>
    </w:p>
    <w:p w:rsidR="00666547" w:rsidRPr="00EE2C66" w:rsidRDefault="00666547" w:rsidP="00666547">
      <w:pPr>
        <w:pStyle w:val="NoSpacing"/>
        <w:rPr>
          <w:color w:val="7030A0"/>
        </w:rPr>
      </w:pPr>
      <w:r w:rsidRPr="00EE2C66">
        <w:rPr>
          <w:color w:val="7030A0"/>
        </w:rPr>
        <w:t xml:space="preserve">    </w:t>
      </w:r>
      <w:r w:rsidRPr="00EE2C66">
        <w:rPr>
          <w:b/>
          <w:color w:val="7030A0"/>
        </w:rPr>
        <w:t>public</w:t>
      </w:r>
      <w:r w:rsidRPr="00EE2C66">
        <w:rPr>
          <w:color w:val="7030A0"/>
        </w:rPr>
        <w:t xml:space="preserve"> Cat(</w:t>
      </w:r>
      <w:r w:rsidRPr="00EE2C66">
        <w:rPr>
          <w:b/>
          <w:color w:val="7030A0"/>
        </w:rPr>
        <w:t>String</w:t>
      </w:r>
      <w:r w:rsidRPr="00EE2C66">
        <w:rPr>
          <w:color w:val="7030A0"/>
        </w:rPr>
        <w:t xml:space="preserve"> name)</w:t>
      </w:r>
    </w:p>
    <w:p w:rsidR="00666547" w:rsidRPr="00EE2C66" w:rsidRDefault="00666547" w:rsidP="00666547">
      <w:pPr>
        <w:pStyle w:val="NoSpacing"/>
        <w:rPr>
          <w:color w:val="7030A0"/>
        </w:rPr>
      </w:pPr>
      <w:r w:rsidRPr="00EE2C66">
        <w:rPr>
          <w:color w:val="7030A0"/>
        </w:rPr>
        <w:t xml:space="preserve">    {</w:t>
      </w:r>
    </w:p>
    <w:p w:rsidR="00666547" w:rsidRPr="00EE2C66" w:rsidRDefault="00666547" w:rsidP="00666547">
      <w:pPr>
        <w:pStyle w:val="NoSpacing"/>
        <w:rPr>
          <w:color w:val="7030A0"/>
        </w:rPr>
      </w:pPr>
      <w:r w:rsidRPr="00EE2C66">
        <w:rPr>
          <w:color w:val="7030A0"/>
        </w:rPr>
        <w:t xml:space="preserve">        </w:t>
      </w:r>
      <w:r w:rsidRPr="00EE2C66">
        <w:rPr>
          <w:b/>
          <w:color w:val="7030A0"/>
        </w:rPr>
        <w:t>this</w:t>
      </w:r>
      <w:r w:rsidRPr="00EE2C66">
        <w:rPr>
          <w:color w:val="7030A0"/>
        </w:rPr>
        <w:t xml:space="preserve">.name = name;                </w:t>
      </w:r>
    </w:p>
    <w:p w:rsidR="00666547" w:rsidRPr="00EE2C66" w:rsidRDefault="00666547" w:rsidP="00666547">
      <w:pPr>
        <w:pStyle w:val="NoSpacing"/>
        <w:rPr>
          <w:color w:val="7030A0"/>
        </w:rPr>
      </w:pPr>
      <w:r w:rsidRPr="00EE2C66">
        <w:rPr>
          <w:color w:val="7030A0"/>
        </w:rPr>
        <w:t xml:space="preserve">    }</w:t>
      </w:r>
    </w:p>
    <w:p w:rsidR="00666547" w:rsidRPr="00EE2C66" w:rsidRDefault="00666547" w:rsidP="00666547">
      <w:pPr>
        <w:pStyle w:val="NoSpacing"/>
        <w:rPr>
          <w:color w:val="7030A0"/>
        </w:rPr>
      </w:pPr>
      <w:r w:rsidRPr="00EE2C66">
        <w:rPr>
          <w:color w:val="7030A0"/>
        </w:rPr>
        <w:t xml:space="preserve">    </w:t>
      </w:r>
    </w:p>
    <w:p w:rsidR="00666547" w:rsidRPr="00EE2C66" w:rsidRDefault="00666547" w:rsidP="00666547">
      <w:pPr>
        <w:pStyle w:val="NoSpacing"/>
        <w:rPr>
          <w:color w:val="7030A0"/>
        </w:rPr>
      </w:pPr>
      <w:r w:rsidRPr="00EE2C66">
        <w:rPr>
          <w:color w:val="7030A0"/>
        </w:rPr>
        <w:t xml:space="preserve">    @Override</w:t>
      </w:r>
    </w:p>
    <w:p w:rsidR="00666547" w:rsidRPr="00EE2C66" w:rsidRDefault="00666547" w:rsidP="00666547">
      <w:pPr>
        <w:pStyle w:val="NoSpacing"/>
        <w:rPr>
          <w:color w:val="7030A0"/>
        </w:rPr>
      </w:pPr>
      <w:r w:rsidRPr="00EE2C66">
        <w:rPr>
          <w:color w:val="7030A0"/>
        </w:rPr>
        <w:t xml:space="preserve">    </w:t>
      </w:r>
      <w:r w:rsidRPr="00EE2C66">
        <w:rPr>
          <w:b/>
          <w:color w:val="7030A0"/>
        </w:rPr>
        <w:t>public</w:t>
      </w:r>
      <w:r w:rsidRPr="00EE2C66">
        <w:rPr>
          <w:color w:val="7030A0"/>
        </w:rPr>
        <w:t xml:space="preserve"> </w:t>
      </w:r>
      <w:r w:rsidRPr="00EE2C66">
        <w:rPr>
          <w:b/>
          <w:color w:val="7030A0"/>
        </w:rPr>
        <w:t>String</w:t>
      </w:r>
      <w:r w:rsidRPr="00EE2C66">
        <w:rPr>
          <w:color w:val="7030A0"/>
        </w:rPr>
        <w:t xml:space="preserve"> getName()</w:t>
      </w:r>
    </w:p>
    <w:p w:rsidR="00666547" w:rsidRPr="00EE2C66" w:rsidRDefault="00666547" w:rsidP="00666547">
      <w:pPr>
        <w:pStyle w:val="NoSpacing"/>
        <w:rPr>
          <w:color w:val="7030A0"/>
        </w:rPr>
      </w:pPr>
      <w:r w:rsidRPr="00EE2C66">
        <w:rPr>
          <w:color w:val="7030A0"/>
        </w:rPr>
        <w:t xml:space="preserve">    {</w:t>
      </w:r>
    </w:p>
    <w:p w:rsidR="00666547" w:rsidRPr="00EE2C66" w:rsidRDefault="00666547" w:rsidP="00666547">
      <w:pPr>
        <w:pStyle w:val="NoSpacing"/>
        <w:rPr>
          <w:color w:val="7030A0"/>
        </w:rPr>
      </w:pPr>
      <w:r w:rsidRPr="00EE2C66">
        <w:rPr>
          <w:color w:val="7030A0"/>
        </w:rPr>
        <w:t xml:space="preserve">        </w:t>
      </w:r>
      <w:r w:rsidRPr="00EE2C66">
        <w:rPr>
          <w:b/>
          <w:color w:val="7030A0"/>
        </w:rPr>
        <w:t>return</w:t>
      </w:r>
      <w:r w:rsidRPr="00EE2C66">
        <w:rPr>
          <w:color w:val="7030A0"/>
        </w:rPr>
        <w:t xml:space="preserve"> "Cat name: "+ name;</w:t>
      </w:r>
    </w:p>
    <w:p w:rsidR="00666547" w:rsidRPr="00EE2C66" w:rsidRDefault="00666547" w:rsidP="00666547">
      <w:pPr>
        <w:pStyle w:val="NoSpacing"/>
        <w:rPr>
          <w:color w:val="7030A0"/>
        </w:rPr>
      </w:pPr>
      <w:r w:rsidRPr="00EE2C66">
        <w:rPr>
          <w:color w:val="7030A0"/>
        </w:rPr>
        <w:t xml:space="preserve">    }                </w:t>
      </w:r>
    </w:p>
    <w:p w:rsidR="008E7457" w:rsidRDefault="00666547" w:rsidP="00666547">
      <w:pPr>
        <w:pStyle w:val="NoSpacing"/>
        <w:rPr>
          <w:color w:val="7030A0"/>
        </w:rPr>
      </w:pPr>
      <w:r w:rsidRPr="00EE2C66">
        <w:rPr>
          <w:color w:val="7030A0"/>
        </w:rPr>
        <w:t>}</w:t>
      </w:r>
    </w:p>
    <w:p w:rsidR="00757690" w:rsidRDefault="00757690" w:rsidP="00666547">
      <w:pPr>
        <w:pStyle w:val="NoSpacing"/>
        <w:rPr>
          <w:color w:val="7030A0"/>
        </w:rPr>
      </w:pPr>
    </w:p>
    <w:p w:rsidR="00757690" w:rsidRPr="00757690" w:rsidRDefault="00757690" w:rsidP="00757690">
      <w:pPr>
        <w:pStyle w:val="NoSpacing"/>
        <w:rPr>
          <w:color w:val="7030A0"/>
        </w:rPr>
      </w:pPr>
      <w:r w:rsidRPr="00757690">
        <w:rPr>
          <w:b/>
          <w:color w:val="7030A0"/>
        </w:rPr>
        <w:t>public</w:t>
      </w:r>
      <w:r w:rsidRPr="00757690">
        <w:rPr>
          <w:color w:val="7030A0"/>
        </w:rPr>
        <w:t xml:space="preserve"> </w:t>
      </w:r>
      <w:r w:rsidRPr="00757690">
        <w:rPr>
          <w:b/>
          <w:color w:val="7030A0"/>
        </w:rPr>
        <w:t>class</w:t>
      </w:r>
      <w:r w:rsidRPr="00757690">
        <w:rPr>
          <w:color w:val="7030A0"/>
        </w:rPr>
        <w:t xml:space="preserve"> AsianCat </w:t>
      </w:r>
      <w:r w:rsidRPr="00757690">
        <w:rPr>
          <w:b/>
          <w:color w:val="7030A0"/>
        </w:rPr>
        <w:t>extends</w:t>
      </w:r>
      <w:r w:rsidRPr="00757690">
        <w:rPr>
          <w:color w:val="7030A0"/>
        </w:rPr>
        <w:t xml:space="preserve"> Cat{</w:t>
      </w:r>
    </w:p>
    <w:p w:rsidR="00757690" w:rsidRPr="00757690" w:rsidRDefault="00757690" w:rsidP="00757690">
      <w:pPr>
        <w:pStyle w:val="NoSpacing"/>
        <w:rPr>
          <w:color w:val="7030A0"/>
        </w:rPr>
      </w:pPr>
    </w:p>
    <w:p w:rsidR="00757690" w:rsidRPr="00757690" w:rsidRDefault="00757690" w:rsidP="00757690">
      <w:pPr>
        <w:pStyle w:val="NoSpacing"/>
        <w:rPr>
          <w:color w:val="7030A0"/>
        </w:rPr>
      </w:pPr>
      <w:r w:rsidRPr="00757690">
        <w:rPr>
          <w:color w:val="7030A0"/>
        </w:rPr>
        <w:t xml:space="preserve">    </w:t>
      </w:r>
      <w:r w:rsidRPr="00757690">
        <w:rPr>
          <w:b/>
          <w:color w:val="7030A0"/>
        </w:rPr>
        <w:t>public</w:t>
      </w:r>
      <w:r w:rsidRPr="00757690">
        <w:rPr>
          <w:color w:val="7030A0"/>
        </w:rPr>
        <w:t xml:space="preserve"> AsianCat(String name) {</w:t>
      </w:r>
    </w:p>
    <w:p w:rsidR="00757690" w:rsidRPr="00757690" w:rsidRDefault="00757690" w:rsidP="00757690">
      <w:pPr>
        <w:pStyle w:val="NoSpacing"/>
        <w:rPr>
          <w:color w:val="7030A0"/>
        </w:rPr>
      </w:pPr>
      <w:r w:rsidRPr="00757690">
        <w:rPr>
          <w:color w:val="7030A0"/>
        </w:rPr>
        <w:t xml:space="preserve">        super(name);</w:t>
      </w:r>
    </w:p>
    <w:p w:rsidR="00757690" w:rsidRPr="00757690" w:rsidRDefault="00757690" w:rsidP="00757690">
      <w:pPr>
        <w:pStyle w:val="NoSpacing"/>
        <w:rPr>
          <w:color w:val="7030A0"/>
        </w:rPr>
      </w:pPr>
      <w:r w:rsidRPr="00757690">
        <w:rPr>
          <w:color w:val="7030A0"/>
        </w:rPr>
        <w:t xml:space="preserve">    }</w:t>
      </w:r>
    </w:p>
    <w:p w:rsidR="00757690" w:rsidRPr="00757690" w:rsidRDefault="00757690" w:rsidP="00757690">
      <w:pPr>
        <w:pStyle w:val="NoSpacing"/>
        <w:rPr>
          <w:color w:val="7030A0"/>
        </w:rPr>
      </w:pPr>
    </w:p>
    <w:p w:rsidR="00757690" w:rsidRPr="00757690" w:rsidRDefault="00757690" w:rsidP="00757690">
      <w:pPr>
        <w:pStyle w:val="NoSpacing"/>
        <w:rPr>
          <w:color w:val="7030A0"/>
        </w:rPr>
      </w:pPr>
      <w:r w:rsidRPr="00757690">
        <w:rPr>
          <w:color w:val="7030A0"/>
        </w:rPr>
        <w:t xml:space="preserve">    @Override</w:t>
      </w:r>
    </w:p>
    <w:p w:rsidR="00757690" w:rsidRPr="00757690" w:rsidRDefault="00757690" w:rsidP="00757690">
      <w:pPr>
        <w:pStyle w:val="NoSpacing"/>
        <w:rPr>
          <w:color w:val="7030A0"/>
        </w:rPr>
      </w:pPr>
      <w:r w:rsidRPr="00757690">
        <w:rPr>
          <w:color w:val="7030A0"/>
        </w:rPr>
        <w:t xml:space="preserve">    </w:t>
      </w:r>
      <w:r w:rsidRPr="00757690">
        <w:rPr>
          <w:b/>
          <w:color w:val="7030A0"/>
        </w:rPr>
        <w:t>public</w:t>
      </w:r>
      <w:r w:rsidRPr="00757690">
        <w:rPr>
          <w:color w:val="7030A0"/>
        </w:rPr>
        <w:t xml:space="preserve"> </w:t>
      </w:r>
      <w:r w:rsidRPr="00757690">
        <w:rPr>
          <w:b/>
          <w:color w:val="7030A0"/>
        </w:rPr>
        <w:t>String</w:t>
      </w:r>
      <w:r w:rsidRPr="00757690">
        <w:rPr>
          <w:color w:val="7030A0"/>
        </w:rPr>
        <w:t xml:space="preserve"> getName() {</w:t>
      </w:r>
    </w:p>
    <w:p w:rsidR="00757690" w:rsidRPr="00757690" w:rsidRDefault="00757690" w:rsidP="00757690">
      <w:pPr>
        <w:pStyle w:val="NoSpacing"/>
        <w:rPr>
          <w:color w:val="7030A0"/>
        </w:rPr>
      </w:pPr>
      <w:r w:rsidRPr="00757690">
        <w:rPr>
          <w:color w:val="7030A0"/>
        </w:rPr>
        <w:t xml:space="preserve">        </w:t>
      </w:r>
      <w:r w:rsidRPr="00757690">
        <w:rPr>
          <w:b/>
          <w:color w:val="7030A0"/>
        </w:rPr>
        <w:t>return</w:t>
      </w:r>
      <w:r w:rsidRPr="00757690">
        <w:rPr>
          <w:color w:val="7030A0"/>
        </w:rPr>
        <w:t xml:space="preserve"> "Asian cat: "+ name;</w:t>
      </w:r>
    </w:p>
    <w:p w:rsidR="00757690" w:rsidRPr="00757690" w:rsidRDefault="00757690" w:rsidP="00757690">
      <w:pPr>
        <w:pStyle w:val="NoSpacing"/>
        <w:rPr>
          <w:color w:val="7030A0"/>
        </w:rPr>
      </w:pPr>
      <w:r w:rsidRPr="00757690">
        <w:rPr>
          <w:color w:val="7030A0"/>
        </w:rPr>
        <w:t xml:space="preserve">    }            </w:t>
      </w:r>
    </w:p>
    <w:p w:rsidR="00757690" w:rsidRDefault="00757690" w:rsidP="00757690">
      <w:pPr>
        <w:pStyle w:val="NoSpacing"/>
        <w:rPr>
          <w:color w:val="7030A0"/>
        </w:rPr>
      </w:pPr>
      <w:r w:rsidRPr="00757690">
        <w:rPr>
          <w:color w:val="7030A0"/>
        </w:rPr>
        <w:t>}</w:t>
      </w:r>
    </w:p>
    <w:p w:rsidR="00A3468C" w:rsidRDefault="00A3468C" w:rsidP="00757690">
      <w:pPr>
        <w:pStyle w:val="NoSpacing"/>
        <w:rPr>
          <w:color w:val="7030A0"/>
        </w:rPr>
      </w:pPr>
    </w:p>
    <w:p w:rsidR="00A3468C" w:rsidRDefault="00A3468C" w:rsidP="00A3468C">
      <w:r>
        <w:t xml:space="preserve">Trong hàm </w:t>
      </w:r>
      <w:r w:rsidRPr="00A3468C">
        <w:rPr>
          <w:b/>
        </w:rPr>
        <w:t>Main</w:t>
      </w:r>
      <w:r>
        <w:rPr>
          <w:b/>
        </w:rPr>
        <w:t xml:space="preserve"> </w:t>
      </w:r>
      <w:r>
        <w:t>của chương trình ta khởi tạo như sau, chạy và kiểm tra kết quả</w:t>
      </w:r>
    </w:p>
    <w:p w:rsidR="00A3468C" w:rsidRPr="00A3468C" w:rsidRDefault="00A3468C" w:rsidP="00A3468C">
      <w:pPr>
        <w:pStyle w:val="NoSpacing"/>
        <w:rPr>
          <w:color w:val="7030A0"/>
        </w:rPr>
      </w:pPr>
      <w:r w:rsidRPr="00305E96">
        <w:rPr>
          <w:b/>
          <w:color w:val="7030A0"/>
        </w:rPr>
        <w:t>public</w:t>
      </w:r>
      <w:r w:rsidRPr="00A3468C">
        <w:rPr>
          <w:color w:val="7030A0"/>
        </w:rPr>
        <w:t xml:space="preserve"> </w:t>
      </w:r>
      <w:r w:rsidRPr="00305E96">
        <w:rPr>
          <w:b/>
          <w:color w:val="7030A0"/>
        </w:rPr>
        <w:t>static</w:t>
      </w:r>
      <w:r w:rsidRPr="00A3468C">
        <w:rPr>
          <w:color w:val="7030A0"/>
        </w:rPr>
        <w:t xml:space="preserve"> </w:t>
      </w:r>
      <w:r w:rsidRPr="00305E96">
        <w:rPr>
          <w:b/>
          <w:color w:val="7030A0"/>
        </w:rPr>
        <w:t>void</w:t>
      </w:r>
      <w:r w:rsidRPr="00A3468C">
        <w:rPr>
          <w:color w:val="7030A0"/>
        </w:rPr>
        <w:t xml:space="preserve"> main(</w:t>
      </w:r>
      <w:r w:rsidRPr="00305E96">
        <w:rPr>
          <w:b/>
          <w:color w:val="7030A0"/>
        </w:rPr>
        <w:t>String</w:t>
      </w:r>
      <w:r w:rsidRPr="00A3468C">
        <w:rPr>
          <w:color w:val="7030A0"/>
        </w:rPr>
        <w:t>[] args) {</w:t>
      </w:r>
    </w:p>
    <w:p w:rsidR="00A3468C" w:rsidRPr="00A3468C" w:rsidRDefault="00A3468C" w:rsidP="00A3468C">
      <w:pPr>
        <w:pStyle w:val="NoSpacing"/>
        <w:rPr>
          <w:color w:val="7030A0"/>
        </w:rPr>
      </w:pPr>
      <w:r w:rsidRPr="00A3468C">
        <w:rPr>
          <w:color w:val="7030A0"/>
        </w:rPr>
        <w:t xml:space="preserve">        Cat cat1 = </w:t>
      </w:r>
      <w:r w:rsidRPr="00305E96">
        <w:rPr>
          <w:b/>
          <w:color w:val="7030A0"/>
        </w:rPr>
        <w:t>new</w:t>
      </w:r>
      <w:r w:rsidRPr="00A3468C">
        <w:rPr>
          <w:color w:val="7030A0"/>
        </w:rPr>
        <w:t xml:space="preserve"> Cat("Tom");</w:t>
      </w:r>
    </w:p>
    <w:p w:rsidR="00A3468C" w:rsidRPr="00A3468C" w:rsidRDefault="00A3468C" w:rsidP="00A3468C">
      <w:pPr>
        <w:pStyle w:val="NoSpacing"/>
        <w:rPr>
          <w:color w:val="7030A0"/>
        </w:rPr>
      </w:pPr>
      <w:r w:rsidRPr="00A3468C">
        <w:rPr>
          <w:color w:val="7030A0"/>
        </w:rPr>
        <w:t xml:space="preserve">        Cat cat2 = </w:t>
      </w:r>
      <w:r w:rsidRPr="00305E96">
        <w:rPr>
          <w:b/>
          <w:color w:val="7030A0"/>
        </w:rPr>
        <w:t>new</w:t>
      </w:r>
      <w:r w:rsidRPr="00A3468C">
        <w:rPr>
          <w:color w:val="7030A0"/>
        </w:rPr>
        <w:t xml:space="preserve"> AsianCat("Jerry");</w:t>
      </w:r>
    </w:p>
    <w:p w:rsidR="00A3468C" w:rsidRPr="00A3468C" w:rsidRDefault="00A3468C" w:rsidP="00A3468C">
      <w:pPr>
        <w:pStyle w:val="NoSpacing"/>
        <w:rPr>
          <w:color w:val="7030A0"/>
        </w:rPr>
      </w:pPr>
      <w:r w:rsidRPr="00A3468C">
        <w:rPr>
          <w:color w:val="7030A0"/>
        </w:rPr>
        <w:t xml:space="preserve">               </w:t>
      </w:r>
    </w:p>
    <w:p w:rsidR="00A3468C" w:rsidRPr="00A3468C" w:rsidRDefault="00A3468C" w:rsidP="00A3468C">
      <w:pPr>
        <w:pStyle w:val="NoSpacing"/>
        <w:rPr>
          <w:color w:val="7030A0"/>
        </w:rPr>
      </w:pPr>
      <w:r w:rsidRPr="00A3468C">
        <w:rPr>
          <w:color w:val="7030A0"/>
        </w:rPr>
        <w:lastRenderedPageBreak/>
        <w:t xml:space="preserve">        String name1 = cat1.getName();// Tom</w:t>
      </w:r>
    </w:p>
    <w:p w:rsidR="00A3468C" w:rsidRPr="00A3468C" w:rsidRDefault="00A3468C" w:rsidP="00A3468C">
      <w:pPr>
        <w:pStyle w:val="NoSpacing"/>
        <w:rPr>
          <w:color w:val="7030A0"/>
        </w:rPr>
      </w:pPr>
      <w:r w:rsidRPr="00A3468C">
        <w:rPr>
          <w:color w:val="7030A0"/>
        </w:rPr>
        <w:t xml:space="preserve">        String name2 = cat2.getName();// Jerry</w:t>
      </w:r>
    </w:p>
    <w:p w:rsidR="00A3468C" w:rsidRPr="00A3468C" w:rsidRDefault="00A3468C" w:rsidP="00A3468C">
      <w:pPr>
        <w:pStyle w:val="NoSpacing"/>
        <w:rPr>
          <w:color w:val="7030A0"/>
        </w:rPr>
      </w:pPr>
      <w:r w:rsidRPr="00A3468C">
        <w:rPr>
          <w:color w:val="7030A0"/>
        </w:rPr>
        <w:t xml:space="preserve">    }</w:t>
      </w:r>
    </w:p>
    <w:p w:rsidR="00A52568" w:rsidRPr="00A52568" w:rsidRDefault="007178F3" w:rsidP="00594F6E">
      <w:pPr>
        <w:pStyle w:val="Heading3"/>
        <w:numPr>
          <w:ilvl w:val="2"/>
          <w:numId w:val="8"/>
        </w:numPr>
      </w:pPr>
      <w:bookmarkStart w:id="53" w:name="_Toc436137943"/>
      <w:r w:rsidRPr="00896745">
        <w:t>Tính kế thừa</w:t>
      </w:r>
      <w:bookmarkEnd w:id="53"/>
    </w:p>
    <w:p w:rsidR="004F1CB8" w:rsidRDefault="00BD06EE" w:rsidP="007B19E2">
      <w:r>
        <w:t>Trong Java</w:t>
      </w:r>
      <w:r w:rsidR="006A2ADB">
        <w:t>,</w:t>
      </w:r>
      <w:r>
        <w:t xml:space="preserve"> rất nhiều khi ta cần tạo một lớp mới (lớp con – subclass) dựa vào một lớp đã biết (lớp cha – </w:t>
      </w:r>
      <w:r w:rsidR="00445665">
        <w:t>superclass</w:t>
      </w:r>
      <w:r>
        <w:t>). Khi đó tất cả các tính chất của lớp cha (</w:t>
      </w:r>
      <w:r w:rsidR="00B26393">
        <w:t>thuộc tính và phương thức)</w:t>
      </w:r>
      <w:r w:rsidR="00445665">
        <w:t xml:space="preserve"> sẽ trở thành tính chất của lớp con.</w:t>
      </w:r>
      <w:r w:rsidR="00331802">
        <w:t xml:space="preserve"> Và có thể lớp con này sẽ lại trở thành lớp </w:t>
      </w:r>
      <w:r w:rsidR="00BD53C7">
        <w:t xml:space="preserve">cha </w:t>
      </w:r>
      <w:r w:rsidR="00331802">
        <w:t>củ</w:t>
      </w:r>
      <w:r w:rsidR="00E531B1">
        <w:t>a một lớp</w:t>
      </w:r>
      <w:r w:rsidR="00331802">
        <w:t xml:space="preserve"> khác</w:t>
      </w:r>
      <w:r w:rsidR="006A2ADB">
        <w:t>.</w:t>
      </w:r>
    </w:p>
    <w:p w:rsidR="00114EEA" w:rsidRDefault="004F1CB8" w:rsidP="007B19E2">
      <w:r>
        <w:t xml:space="preserve">Ta dùng từ khóa </w:t>
      </w:r>
      <w:r w:rsidRPr="00114EEA">
        <w:rPr>
          <w:b/>
          <w:i/>
        </w:rPr>
        <w:t>extends</w:t>
      </w:r>
      <w:r>
        <w:t xml:space="preserve"> để chỉ rõ lớp dẫn xuất khi định nghĩa lớp.</w:t>
      </w:r>
    </w:p>
    <w:p w:rsidR="00F4756A" w:rsidRDefault="00F4756A" w:rsidP="007B19E2">
      <w:r>
        <w:t>Mặc định trong Java, mọi lớp đều là dẫn xuất từ lớp</w:t>
      </w:r>
      <w:r w:rsidR="00F15875">
        <w:t xml:space="preserve"> Object. Nhưng ta có thể bỏ qua khai báo </w:t>
      </w:r>
      <w:r w:rsidR="00F15875" w:rsidRPr="003364A6">
        <w:rPr>
          <w:b/>
          <w:i/>
        </w:rPr>
        <w:t>extends</w:t>
      </w:r>
      <w:r w:rsidR="00F15875">
        <w:t xml:space="preserve"> Object trong khi viết chương trình</w:t>
      </w:r>
      <w:r w:rsidR="00153F28">
        <w:t>.</w:t>
      </w:r>
    </w:p>
    <w:p w:rsidR="00153F28" w:rsidRDefault="00153F28" w:rsidP="007B19E2">
      <w:r>
        <w:t>Ví dụ:</w:t>
      </w:r>
    </w:p>
    <w:p w:rsidR="00F41AA8" w:rsidRDefault="00F41AA8" w:rsidP="00ED6FC4">
      <w:pPr>
        <w:pStyle w:val="NoSpacing"/>
        <w:ind w:left="0" w:firstLine="720"/>
      </w:pPr>
      <w:r w:rsidRPr="002A7939">
        <w:t>public class</w:t>
      </w:r>
      <w:r>
        <w:t xml:space="preserve"> Human</w:t>
      </w:r>
    </w:p>
    <w:p w:rsidR="00F41AA8" w:rsidRPr="002A7939" w:rsidRDefault="00F41AA8" w:rsidP="00433DAC">
      <w:pPr>
        <w:pStyle w:val="NoSpacing"/>
      </w:pPr>
      <w:r w:rsidRPr="002A7939">
        <w:t>{</w:t>
      </w:r>
    </w:p>
    <w:p w:rsidR="00F41AA8" w:rsidRDefault="00F41AA8" w:rsidP="00433DAC">
      <w:pPr>
        <w:pStyle w:val="NoSpacing"/>
      </w:pPr>
      <w:r>
        <w:tab/>
      </w:r>
      <w:r w:rsidRPr="0055118F">
        <w:t>String</w:t>
      </w:r>
      <w:r>
        <w:t xml:space="preserve"> name;</w:t>
      </w:r>
    </w:p>
    <w:p w:rsidR="00F41AA8" w:rsidRDefault="00F41AA8" w:rsidP="00433DAC">
      <w:pPr>
        <w:pStyle w:val="NoSpacing"/>
      </w:pPr>
      <w:r>
        <w:tab/>
      </w:r>
      <w:r w:rsidRPr="0055118F">
        <w:t>int</w:t>
      </w:r>
      <w:r>
        <w:t xml:space="preserve"> age;</w:t>
      </w:r>
    </w:p>
    <w:p w:rsidR="00F41AA8" w:rsidRDefault="00F41AA8" w:rsidP="00433DAC">
      <w:pPr>
        <w:pStyle w:val="NoSpacing"/>
      </w:pPr>
      <w:r>
        <w:tab/>
      </w:r>
      <w:r w:rsidRPr="0055118F">
        <w:t>String</w:t>
      </w:r>
      <w:r>
        <w:t xml:space="preserve"> address;</w:t>
      </w:r>
    </w:p>
    <w:p w:rsidR="00F41AA8" w:rsidRDefault="00F41AA8" w:rsidP="00433DAC">
      <w:pPr>
        <w:pStyle w:val="NoSpacing"/>
      </w:pPr>
      <w:r>
        <w:tab/>
      </w:r>
    </w:p>
    <w:p w:rsidR="00BE2EA0" w:rsidRPr="00BE2EA0" w:rsidRDefault="00BE2EA0" w:rsidP="00433DAC">
      <w:pPr>
        <w:pStyle w:val="NoSpacing"/>
        <w:rPr>
          <w:color w:val="016306"/>
        </w:rPr>
      </w:pPr>
      <w:r w:rsidRPr="00BE2EA0">
        <w:rPr>
          <w:color w:val="016306"/>
        </w:rPr>
        <w:t>// Hiển thị thông tin của đối tượng</w:t>
      </w:r>
    </w:p>
    <w:p w:rsidR="00F41AA8" w:rsidRDefault="00F41AA8" w:rsidP="00433DAC">
      <w:pPr>
        <w:pStyle w:val="NoSpacing"/>
      </w:pPr>
      <w:r>
        <w:tab/>
      </w:r>
      <w:r w:rsidRPr="00BE2EA0">
        <w:t>public</w:t>
      </w:r>
      <w:r>
        <w:t xml:space="preserve"> </w:t>
      </w:r>
      <w:r w:rsidRPr="00BE2EA0">
        <w:t>void</w:t>
      </w:r>
      <w:r>
        <w:t xml:space="preserve"> ShowInfor()</w:t>
      </w:r>
    </w:p>
    <w:p w:rsidR="00F41AA8" w:rsidRDefault="00F41AA8" w:rsidP="00433DAC">
      <w:pPr>
        <w:pStyle w:val="NoSpacing"/>
      </w:pPr>
      <w:r>
        <w:tab/>
        <w:t>{</w:t>
      </w:r>
    </w:p>
    <w:p w:rsidR="00F41AA8" w:rsidRDefault="00F41AA8" w:rsidP="00433DAC">
      <w:pPr>
        <w:pStyle w:val="NoSpacing"/>
      </w:pPr>
      <w:r>
        <w:tab/>
      </w:r>
      <w:r>
        <w:tab/>
        <w:t>System.out.println(“Họ tên: ”</w:t>
      </w:r>
      <w:r w:rsidR="009925D0">
        <w:t xml:space="preserve"> </w:t>
      </w:r>
      <w:r>
        <w:t>+ name);</w:t>
      </w:r>
    </w:p>
    <w:p w:rsidR="00F41AA8" w:rsidRDefault="00F41AA8" w:rsidP="00433DAC">
      <w:pPr>
        <w:pStyle w:val="NoSpacing"/>
      </w:pPr>
      <w:r>
        <w:tab/>
      </w:r>
      <w:r>
        <w:tab/>
        <w:t>System.out.println(“</w:t>
      </w:r>
      <w:r w:rsidR="008726C1">
        <w:t>Tuổi:</w:t>
      </w:r>
      <w:r>
        <w:t xml:space="preserve"> ”</w:t>
      </w:r>
      <w:r w:rsidR="009925D0">
        <w:t xml:space="preserve"> </w:t>
      </w:r>
      <w:r>
        <w:t xml:space="preserve">+ </w:t>
      </w:r>
      <w:r w:rsidR="008726C1">
        <w:t>age</w:t>
      </w:r>
      <w:r>
        <w:t>);</w:t>
      </w:r>
    </w:p>
    <w:p w:rsidR="00F41AA8" w:rsidRDefault="00F41AA8" w:rsidP="00433DAC">
      <w:pPr>
        <w:pStyle w:val="NoSpacing"/>
      </w:pPr>
      <w:r>
        <w:tab/>
      </w:r>
      <w:r>
        <w:tab/>
        <w:t>System.out.println(“</w:t>
      </w:r>
      <w:r w:rsidR="008726C1">
        <w:t>Địa chỉ</w:t>
      </w:r>
      <w:r>
        <w:t>: ”</w:t>
      </w:r>
      <w:r w:rsidR="009925D0">
        <w:t xml:space="preserve"> </w:t>
      </w:r>
      <w:r>
        <w:t xml:space="preserve">+ </w:t>
      </w:r>
      <w:r w:rsidR="008726C1">
        <w:t>address</w:t>
      </w:r>
      <w:r>
        <w:t>);</w:t>
      </w:r>
    </w:p>
    <w:p w:rsidR="00F41AA8" w:rsidRPr="002A7939" w:rsidRDefault="00F41AA8" w:rsidP="00433DAC">
      <w:pPr>
        <w:pStyle w:val="NoSpacing"/>
      </w:pPr>
      <w:r>
        <w:tab/>
        <w:t>}</w:t>
      </w:r>
    </w:p>
    <w:p w:rsidR="00F41AA8" w:rsidRDefault="00F41AA8" w:rsidP="00433DAC">
      <w:pPr>
        <w:pStyle w:val="NoSpacing"/>
      </w:pPr>
      <w:r w:rsidRPr="002A7939">
        <w:t>}</w:t>
      </w:r>
    </w:p>
    <w:p w:rsidR="00E73CD3" w:rsidRDefault="00E73CD3" w:rsidP="00433DAC">
      <w:pPr>
        <w:pStyle w:val="NoSpacing"/>
      </w:pPr>
    </w:p>
    <w:p w:rsidR="00BE2EA0" w:rsidRPr="00BE2EA0" w:rsidRDefault="00BE2EA0" w:rsidP="00433DAC">
      <w:pPr>
        <w:pStyle w:val="NoSpacing"/>
        <w:rPr>
          <w:color w:val="016306"/>
        </w:rPr>
      </w:pPr>
      <w:r w:rsidRPr="00BE2EA0">
        <w:rPr>
          <w:color w:val="016306"/>
        </w:rPr>
        <w:t>// Khai báo lớp Student kế thừa lớp Human</w:t>
      </w:r>
    </w:p>
    <w:p w:rsidR="00E73CD3" w:rsidRDefault="00E73CD3" w:rsidP="00433DAC">
      <w:pPr>
        <w:pStyle w:val="NoSpacing"/>
      </w:pPr>
      <w:r w:rsidRPr="002A7939">
        <w:t xml:space="preserve">public </w:t>
      </w:r>
      <w:r w:rsidRPr="00E73CD3">
        <w:t>class</w:t>
      </w:r>
      <w:r>
        <w:t xml:space="preserve"> Student </w:t>
      </w:r>
      <w:r w:rsidRPr="00E73CD3">
        <w:t>extends</w:t>
      </w:r>
      <w:r>
        <w:t xml:space="preserve"> </w:t>
      </w:r>
      <w:r w:rsidRPr="00E73CD3">
        <w:t>Human</w:t>
      </w:r>
    </w:p>
    <w:p w:rsidR="00E73CD3" w:rsidRDefault="00E73CD3" w:rsidP="00433DAC">
      <w:pPr>
        <w:pStyle w:val="NoSpacing"/>
      </w:pPr>
      <w:r>
        <w:t>{</w:t>
      </w:r>
    </w:p>
    <w:p w:rsidR="00E73CD3" w:rsidRDefault="00E73CD3" w:rsidP="00433DAC">
      <w:pPr>
        <w:pStyle w:val="NoSpacing"/>
        <w:rPr>
          <w:color w:val="016306"/>
        </w:rPr>
      </w:pPr>
      <w:r>
        <w:tab/>
      </w:r>
      <w:r w:rsidRPr="00E73CD3">
        <w:t>String</w:t>
      </w:r>
      <w:r>
        <w:t xml:space="preserve"> iClass;</w:t>
      </w:r>
      <w:r w:rsidR="00BE2EA0">
        <w:t xml:space="preserve"> </w:t>
      </w:r>
      <w:r w:rsidR="00BE2EA0" w:rsidRPr="00BE2EA0">
        <w:rPr>
          <w:color w:val="016306"/>
        </w:rPr>
        <w:t>// Lớp của sinh viên</w:t>
      </w:r>
    </w:p>
    <w:p w:rsidR="00BE2EA0" w:rsidRDefault="00BE2EA0" w:rsidP="00433DAC">
      <w:pPr>
        <w:pStyle w:val="NoSpacing"/>
      </w:pPr>
    </w:p>
    <w:p w:rsidR="00BE2EA0" w:rsidRPr="00BE2EA0" w:rsidRDefault="00BE2EA0" w:rsidP="00433DAC">
      <w:pPr>
        <w:pStyle w:val="NoSpacing"/>
        <w:rPr>
          <w:color w:val="016306"/>
        </w:rPr>
      </w:pPr>
      <w:r w:rsidRPr="00BE2EA0">
        <w:rPr>
          <w:color w:val="016306"/>
        </w:rPr>
        <w:t>// Hiển thị toàn bộ thông tin của sinh viên</w:t>
      </w:r>
    </w:p>
    <w:p w:rsidR="00E73CD3" w:rsidRDefault="00E73CD3" w:rsidP="00433DAC">
      <w:pPr>
        <w:pStyle w:val="NoSpacing"/>
      </w:pPr>
      <w:r>
        <w:tab/>
      </w:r>
      <w:r w:rsidRPr="00BE2EA0">
        <w:t>public</w:t>
      </w:r>
      <w:r>
        <w:t xml:space="preserve"> </w:t>
      </w:r>
      <w:r w:rsidRPr="00BE2EA0">
        <w:t>void</w:t>
      </w:r>
      <w:r>
        <w:t xml:space="preserve"> ShowAllInfo()</w:t>
      </w:r>
    </w:p>
    <w:p w:rsidR="00E73CD3" w:rsidRDefault="00E73CD3" w:rsidP="00433DAC">
      <w:pPr>
        <w:pStyle w:val="NoSpacing"/>
        <w:ind w:left="1440" w:firstLine="720"/>
      </w:pPr>
      <w:r>
        <w:t>{</w:t>
      </w:r>
      <w:r>
        <w:tab/>
      </w:r>
    </w:p>
    <w:p w:rsidR="00E73CD3" w:rsidRPr="00882FF8" w:rsidRDefault="00E73CD3" w:rsidP="00433DAC">
      <w:pPr>
        <w:pStyle w:val="NoSpacing"/>
        <w:ind w:left="2880"/>
        <w:rPr>
          <w:color w:val="016306"/>
        </w:rPr>
      </w:pPr>
      <w:r w:rsidRPr="00E73CD3">
        <w:t>super</w:t>
      </w:r>
      <w:r>
        <w:t>.ShowInfor</w:t>
      </w:r>
      <w:r w:rsidRPr="00882FF8">
        <w:rPr>
          <w:color w:val="016306"/>
        </w:rPr>
        <w:t>();</w:t>
      </w:r>
      <w:r w:rsidR="00882FF8" w:rsidRPr="00882FF8">
        <w:rPr>
          <w:color w:val="016306"/>
        </w:rPr>
        <w:t>// Gọi đến phương thức ShowInfor của lớp cha</w:t>
      </w:r>
      <w:r w:rsidR="00882FF8">
        <w:rPr>
          <w:color w:val="016306"/>
        </w:rPr>
        <w:t xml:space="preserve"> thông qua toán tử </w:t>
      </w:r>
      <w:r w:rsidR="00882FF8" w:rsidRPr="00882FF8">
        <w:rPr>
          <w:color w:val="016306"/>
        </w:rPr>
        <w:t>super</w:t>
      </w:r>
    </w:p>
    <w:p w:rsidR="00E73CD3" w:rsidRDefault="00E73CD3" w:rsidP="00433DAC">
      <w:pPr>
        <w:pStyle w:val="NoSpacing"/>
      </w:pPr>
      <w:r>
        <w:tab/>
      </w:r>
      <w:r w:rsidR="00050287">
        <w:tab/>
      </w:r>
      <w:r>
        <w:t>System.out.println(“Lớp: ”+ address);</w:t>
      </w:r>
    </w:p>
    <w:p w:rsidR="00E73CD3" w:rsidRDefault="00E73CD3" w:rsidP="00433DAC">
      <w:pPr>
        <w:pStyle w:val="NoSpacing"/>
        <w:ind w:left="1440" w:firstLine="720"/>
      </w:pPr>
      <w:r>
        <w:t>}</w:t>
      </w:r>
    </w:p>
    <w:p w:rsidR="000A1B0E" w:rsidRPr="004B7433" w:rsidRDefault="004B7433" w:rsidP="00433DAC">
      <w:pPr>
        <w:pStyle w:val="NoSpacing"/>
        <w:ind w:left="2160"/>
        <w:rPr>
          <w:color w:val="016306"/>
        </w:rPr>
      </w:pPr>
      <w:r w:rsidRPr="004B7433">
        <w:rPr>
          <w:color w:val="016306"/>
        </w:rPr>
        <w:lastRenderedPageBreak/>
        <w:t>// Hiển thị tên của sinh viên với tên của sinh viên là thuộc tính của lớp cha Human</w:t>
      </w:r>
    </w:p>
    <w:p w:rsidR="000A1B0E" w:rsidRDefault="000A1B0E" w:rsidP="00433DAC">
      <w:pPr>
        <w:pStyle w:val="NoSpacing"/>
        <w:ind w:left="1440"/>
      </w:pPr>
      <w:r w:rsidRPr="000A1B0E">
        <w:t>public</w:t>
      </w:r>
      <w:r>
        <w:t xml:space="preserve"> </w:t>
      </w:r>
      <w:r w:rsidRPr="00BE2EA0">
        <w:t>void</w:t>
      </w:r>
      <w:r>
        <w:t xml:space="preserve"> ShowName()</w:t>
      </w:r>
    </w:p>
    <w:p w:rsidR="000A1B0E" w:rsidRDefault="000A1B0E" w:rsidP="00433DAC">
      <w:pPr>
        <w:pStyle w:val="NoSpacing"/>
        <w:ind w:left="1440"/>
      </w:pPr>
      <w:r>
        <w:t>{</w:t>
      </w:r>
    </w:p>
    <w:p w:rsidR="000A1B0E" w:rsidRPr="000A1B0E" w:rsidRDefault="000A1B0E" w:rsidP="00433DAC">
      <w:pPr>
        <w:pStyle w:val="NoSpacing"/>
        <w:ind w:left="2160" w:firstLine="720"/>
      </w:pPr>
      <w:r>
        <w:t>System.out.println(“Họ tên: ”+ name);</w:t>
      </w:r>
    </w:p>
    <w:p w:rsidR="000A1B0E" w:rsidRDefault="000A1B0E" w:rsidP="00433DAC">
      <w:pPr>
        <w:pStyle w:val="NoSpacing"/>
        <w:ind w:left="1440"/>
      </w:pPr>
      <w:r>
        <w:t>}</w:t>
      </w:r>
    </w:p>
    <w:p w:rsidR="00153F28" w:rsidRPr="00896745" w:rsidRDefault="00E73CD3" w:rsidP="00433DAC">
      <w:pPr>
        <w:pStyle w:val="NoSpacing"/>
      </w:pPr>
      <w:r>
        <w:t>}</w:t>
      </w:r>
    </w:p>
    <w:p w:rsidR="009635B7" w:rsidRPr="009635B7" w:rsidRDefault="008D34E4" w:rsidP="00594F6E">
      <w:pPr>
        <w:pStyle w:val="Heading2"/>
        <w:numPr>
          <w:ilvl w:val="1"/>
          <w:numId w:val="8"/>
        </w:numPr>
      </w:pPr>
      <w:bookmarkStart w:id="54" w:name="_Toc436137944"/>
      <w:r w:rsidRPr="008C1CF9">
        <w:t xml:space="preserve">Gói (Package) trong </w:t>
      </w:r>
      <w:r w:rsidR="009635B7">
        <w:t>Java</w:t>
      </w:r>
      <w:bookmarkEnd w:id="54"/>
    </w:p>
    <w:p w:rsidR="0062417B" w:rsidRDefault="003D37D0" w:rsidP="007B19E2">
      <w:r>
        <w:t>Ta có thể đóng gói các lớp được tạo thành trong một thư viện dùng chung (package). Việc tổ chức gói thư viện như thế cũng giống như việc tổ chức thư mục trên ổ đĩa. Gói là một nhóm các lớp mà ta có thể đặt cho chúng một tên chung tương tư như thư mục chứa các nhóm file.</w:t>
      </w:r>
    </w:p>
    <w:p w:rsidR="005F0BD6" w:rsidRDefault="005F0BD6" w:rsidP="007B19E2">
      <w:pPr>
        <w:rPr>
          <w:b/>
          <w:i/>
        </w:rPr>
      </w:pPr>
      <w:r>
        <w:t xml:space="preserve">Ví dụ: Với gói </w:t>
      </w:r>
      <w:r w:rsidRPr="005F0BD6">
        <w:rPr>
          <w:b/>
          <w:i/>
        </w:rPr>
        <w:t>Security</w:t>
      </w:r>
      <w:r>
        <w:t xml:space="preserve"> ta có thể có vô số các lớp khác như </w:t>
      </w:r>
      <w:r w:rsidRPr="005F0BD6">
        <w:rPr>
          <w:b/>
          <w:i/>
        </w:rPr>
        <w:t xml:space="preserve">data, network, web, software, </w:t>
      </w:r>
      <w:r w:rsidR="00004EF3">
        <w:rPr>
          <w:b/>
          <w:i/>
        </w:rPr>
        <w:t>...</w:t>
      </w:r>
      <w:r w:rsidR="00E60893">
        <w:rPr>
          <w:b/>
          <w:i/>
        </w:rPr>
        <w:t xml:space="preserve"> </w:t>
      </w:r>
    </w:p>
    <w:p w:rsidR="00E60893" w:rsidRDefault="00E60893" w:rsidP="007B19E2">
      <w:r>
        <w:t>Để khai báo một lớp là thành phần của package ta phải khai báo lớp và dùng lệnh package, ví dụ như:</w:t>
      </w:r>
    </w:p>
    <w:p w:rsidR="00E60893" w:rsidRPr="0071042D" w:rsidRDefault="00E60893" w:rsidP="007B19E2">
      <w:pPr>
        <w:rPr>
          <w:b/>
          <w:i/>
        </w:rPr>
      </w:pPr>
      <w:r w:rsidRPr="0071042D">
        <w:rPr>
          <w:b/>
          <w:i/>
        </w:rPr>
        <w:t>Package Security;</w:t>
      </w:r>
    </w:p>
    <w:p w:rsidR="00E60893" w:rsidRDefault="00E60893" w:rsidP="007B19E2">
      <w:r>
        <w:t>Khi đó muốn sử dụng lớp này vào chương trình ta phải gắn kèm vào tên lớp là tên gói như:</w:t>
      </w:r>
    </w:p>
    <w:p w:rsidR="00E60893" w:rsidRDefault="00E60893" w:rsidP="007B19E2">
      <w:pPr>
        <w:rPr>
          <w:b/>
          <w:i/>
        </w:rPr>
      </w:pPr>
      <w:r>
        <w:t xml:space="preserve">Thay vì </w:t>
      </w:r>
      <w:r w:rsidRPr="00E60893">
        <w:rPr>
          <w:b/>
          <w:i/>
        </w:rPr>
        <w:t>import data</w:t>
      </w:r>
      <w:r w:rsidRPr="00E60893">
        <w:rPr>
          <w:b/>
        </w:rPr>
        <w:t>;</w:t>
      </w:r>
      <w:r>
        <w:t xml:space="preserve"> ta viết </w:t>
      </w:r>
      <w:r w:rsidRPr="00E60893">
        <w:rPr>
          <w:b/>
          <w:i/>
        </w:rPr>
        <w:t>import Security.data;</w:t>
      </w:r>
    </w:p>
    <w:p w:rsidR="006A57E3" w:rsidRPr="00795EEE" w:rsidRDefault="00795EEE" w:rsidP="00594F6E">
      <w:pPr>
        <w:pStyle w:val="ListParagraph"/>
        <w:numPr>
          <w:ilvl w:val="0"/>
          <w:numId w:val="7"/>
        </w:numPr>
        <w:rPr>
          <w:b/>
        </w:rPr>
      </w:pPr>
      <w:r w:rsidRPr="00795EEE">
        <w:rPr>
          <w:b/>
        </w:rPr>
        <w:t>Chú ý</w:t>
      </w:r>
    </w:p>
    <w:p w:rsidR="006A57E3" w:rsidRDefault="006A57E3" w:rsidP="009138F3">
      <w:pPr>
        <w:pStyle w:val="ListParagraph"/>
        <w:numPr>
          <w:ilvl w:val="0"/>
          <w:numId w:val="4"/>
        </w:numPr>
      </w:pPr>
      <w:r>
        <w:t>Dòng lệnh khai báo gói phải là dòng lệnh đầu tiên trong tập tin khai báo lớp</w:t>
      </w:r>
    </w:p>
    <w:p w:rsidR="006A57E3" w:rsidRDefault="006A57E3" w:rsidP="009138F3">
      <w:pPr>
        <w:pStyle w:val="ListParagraph"/>
        <w:numPr>
          <w:ilvl w:val="0"/>
          <w:numId w:val="4"/>
        </w:numPr>
      </w:pPr>
      <w:r>
        <w:t>Các tập tin khai báo lớp trong cùng gói phải được lưu trong cùng một thư mục</w:t>
      </w:r>
    </w:p>
    <w:p w:rsidR="006A57E3" w:rsidRDefault="006A57E3" w:rsidP="009138F3">
      <w:pPr>
        <w:pStyle w:val="ListParagraph"/>
        <w:numPr>
          <w:ilvl w:val="0"/>
          <w:numId w:val="4"/>
        </w:numPr>
      </w:pPr>
      <w:r>
        <w:t>Không nên khai báo toàn bộ một gói vì sẽ làm tốn bộ nhớ trong khi chỉ truy cập đến một vài lớp trong gói.</w:t>
      </w:r>
    </w:p>
    <w:p w:rsidR="006A57E3" w:rsidRDefault="006A57E3" w:rsidP="007B19E2">
      <w:r>
        <w:t>Thật sự Java tổ chức gói package như một thư mục. Bạn hãy xem quá trình biên dịch và sử dụng gói qua ví dụ sau:</w:t>
      </w:r>
      <w:r w:rsidR="009138F3">
        <w:t xml:space="preserve"> </w:t>
      </w:r>
      <w:r>
        <w:t xml:space="preserve">Giả sử bạn muốn tạo một thư viện chuyên về thực hiện công việc như tìm kiếm, sắp xếp trên mảng, cây nhị phân bằng những thuật toán phức tạp, thư viện này được đặt tên là </w:t>
      </w:r>
      <w:r w:rsidRPr="006A57E3">
        <w:rPr>
          <w:b/>
          <w:i/>
        </w:rPr>
        <w:t>MyLibrary</w:t>
      </w:r>
      <w:r>
        <w:t xml:space="preserve"> sẽ chứa các lớp đối tượng như </w:t>
      </w:r>
      <w:r w:rsidRPr="006A57E3">
        <w:rPr>
          <w:b/>
          <w:i/>
        </w:rPr>
        <w:t>BubbleSort</w:t>
      </w:r>
      <w:r>
        <w:t xml:space="preserve">, </w:t>
      </w:r>
      <w:r w:rsidRPr="006A57E3">
        <w:rPr>
          <w:b/>
          <w:i/>
        </w:rPr>
        <w:t>QuickS</w:t>
      </w:r>
      <w:r w:rsidR="007C3235">
        <w:rPr>
          <w:b/>
          <w:i/>
        </w:rPr>
        <w:t>earch</w:t>
      </w:r>
      <w:r>
        <w:t xml:space="preserve">, </w:t>
      </w:r>
      <w:r w:rsidRPr="006A57E3">
        <w:rPr>
          <w:b/>
          <w:i/>
        </w:rPr>
        <w:t>Binary</w:t>
      </w:r>
      <w:r w:rsidR="007C3235">
        <w:rPr>
          <w:b/>
          <w:i/>
        </w:rPr>
        <w:t>Search</w:t>
      </w:r>
      <w:r>
        <w:t xml:space="preserve">. Bạn tạo gói </w:t>
      </w:r>
      <w:r w:rsidRPr="006A57E3">
        <w:rPr>
          <w:b/>
          <w:i/>
        </w:rPr>
        <w:t>MyLibrary</w:t>
      </w:r>
      <w:r>
        <w:t xml:space="preserve"> như sau:</w:t>
      </w:r>
    </w:p>
    <w:p w:rsidR="002370FF" w:rsidRDefault="002370FF" w:rsidP="001454F7">
      <w:pPr>
        <w:pStyle w:val="NoSpacing"/>
        <w:ind w:left="432"/>
      </w:pPr>
      <w:r w:rsidRPr="002370FF">
        <w:rPr>
          <w:b/>
        </w:rPr>
        <w:lastRenderedPageBreak/>
        <w:t>package</w:t>
      </w:r>
      <w:r>
        <w:t xml:space="preserve"> MyLibrary;</w:t>
      </w:r>
    </w:p>
    <w:p w:rsidR="002370FF" w:rsidRDefault="002370FF" w:rsidP="001454F7">
      <w:pPr>
        <w:pStyle w:val="NoSpacing"/>
        <w:ind w:left="1152"/>
        <w:rPr>
          <w:b/>
          <w:i/>
        </w:rPr>
      </w:pPr>
      <w:r w:rsidRPr="002370FF">
        <w:rPr>
          <w:b/>
        </w:rPr>
        <w:t>public</w:t>
      </w:r>
      <w:r>
        <w:t xml:space="preserve"> </w:t>
      </w:r>
      <w:r w:rsidRPr="002370FF">
        <w:rPr>
          <w:b/>
        </w:rPr>
        <w:t>class</w:t>
      </w:r>
      <w:r>
        <w:t xml:space="preserve"> </w:t>
      </w:r>
      <w:r w:rsidRPr="00BB63B2">
        <w:t>BubbleSort</w:t>
      </w:r>
    </w:p>
    <w:p w:rsidR="002370FF" w:rsidRPr="002370FF" w:rsidRDefault="002370FF" w:rsidP="001454F7">
      <w:pPr>
        <w:pStyle w:val="NoSpacing"/>
        <w:ind w:left="1152"/>
      </w:pPr>
      <w:r w:rsidRPr="002370FF">
        <w:t>{</w:t>
      </w:r>
    </w:p>
    <w:p w:rsidR="002370FF" w:rsidRDefault="00776146" w:rsidP="001454F7">
      <w:pPr>
        <w:pStyle w:val="NoSpacing"/>
        <w:ind w:left="1152"/>
      </w:pPr>
      <w:r>
        <w:tab/>
      </w:r>
      <w:r w:rsidR="005D558C" w:rsidRPr="004A06E6">
        <w:rPr>
          <w:b/>
        </w:rPr>
        <w:t>public</w:t>
      </w:r>
      <w:r w:rsidR="005D558C">
        <w:t xml:space="preserve"> </w:t>
      </w:r>
      <w:r w:rsidR="005D558C" w:rsidRPr="004A06E6">
        <w:rPr>
          <w:b/>
        </w:rPr>
        <w:t>void</w:t>
      </w:r>
      <w:r w:rsidR="005D558C">
        <w:t xml:space="preserve"> doSort()</w:t>
      </w:r>
    </w:p>
    <w:p w:rsidR="005D558C" w:rsidRDefault="005D558C" w:rsidP="001454F7">
      <w:pPr>
        <w:pStyle w:val="NoSpacing"/>
        <w:ind w:left="1152"/>
      </w:pPr>
      <w:r>
        <w:t>{</w:t>
      </w:r>
    </w:p>
    <w:p w:rsidR="005D558C" w:rsidRDefault="004A06E6" w:rsidP="001454F7">
      <w:pPr>
        <w:pStyle w:val="NoSpacing"/>
        <w:ind w:left="1152"/>
      </w:pPr>
      <w:r>
        <w:tab/>
      </w:r>
      <w:r w:rsidR="00271CB3">
        <w:t>System.out.println(“Do bubble sort</w:t>
      </w:r>
      <w:r w:rsidR="00F23F4E">
        <w:t xml:space="preserve"> completed</w:t>
      </w:r>
      <w:r w:rsidR="00271CB3">
        <w:t>!”);</w:t>
      </w:r>
    </w:p>
    <w:p w:rsidR="005D558C" w:rsidRPr="002370FF" w:rsidRDefault="005D558C" w:rsidP="001454F7">
      <w:pPr>
        <w:pStyle w:val="NoSpacing"/>
        <w:ind w:left="1152"/>
      </w:pPr>
      <w:r>
        <w:t>}</w:t>
      </w:r>
    </w:p>
    <w:p w:rsidR="007C3235" w:rsidRDefault="002370FF" w:rsidP="001454F7">
      <w:pPr>
        <w:pStyle w:val="NoSpacing"/>
        <w:ind w:left="432"/>
      </w:pPr>
      <w:r w:rsidRPr="002370FF">
        <w:t>}</w:t>
      </w:r>
    </w:p>
    <w:p w:rsidR="007C3235" w:rsidRDefault="007C3235" w:rsidP="007B19E2">
      <w:r>
        <w:t>Trước hết lưu ý, do Java bắt buộc một file chỉ được chứa một lớp public nên bạn không thể thêm nhiều lớp trong một file. Hãy lưu nội dung file trên với tên là BubbleSort.java. Biên dịch file này từ dòng lệnh bạn sẽ thu được lớp BubbleSort.class. Tiếp theo hãy tạo thêm các lớp QuickSearch.java và BinarySearch.java</w:t>
      </w:r>
      <w:r w:rsidR="003A55A2">
        <w:t xml:space="preserve"> cho thư viện như sau:</w:t>
      </w:r>
    </w:p>
    <w:p w:rsidR="00D67F36" w:rsidRDefault="00D67F36" w:rsidP="00AC4C04">
      <w:pPr>
        <w:pStyle w:val="NoSpacing"/>
      </w:pPr>
      <w:r w:rsidRPr="002370FF">
        <w:rPr>
          <w:b/>
        </w:rPr>
        <w:t>package</w:t>
      </w:r>
      <w:r>
        <w:t xml:space="preserve"> MyLibrary;</w:t>
      </w:r>
    </w:p>
    <w:p w:rsidR="00D67F36" w:rsidRDefault="00D67F36" w:rsidP="00AC4C04">
      <w:pPr>
        <w:pStyle w:val="NoSpacing"/>
        <w:ind w:left="1440"/>
        <w:rPr>
          <w:b/>
          <w:i/>
        </w:rPr>
      </w:pPr>
      <w:r w:rsidRPr="002370FF">
        <w:rPr>
          <w:b/>
        </w:rPr>
        <w:t>public</w:t>
      </w:r>
      <w:r>
        <w:t xml:space="preserve"> </w:t>
      </w:r>
      <w:r w:rsidRPr="002370FF">
        <w:rPr>
          <w:b/>
        </w:rPr>
        <w:t>class</w:t>
      </w:r>
      <w:r>
        <w:t xml:space="preserve"> QuickSearch</w:t>
      </w:r>
    </w:p>
    <w:p w:rsidR="00D67F36" w:rsidRPr="002370FF" w:rsidRDefault="00D67F36" w:rsidP="00AC4C04">
      <w:pPr>
        <w:pStyle w:val="NoSpacing"/>
        <w:ind w:left="1440"/>
      </w:pPr>
      <w:r w:rsidRPr="002370FF">
        <w:t>{</w:t>
      </w:r>
    </w:p>
    <w:p w:rsidR="00D67F36" w:rsidRDefault="00D67F36" w:rsidP="00AC4C04">
      <w:pPr>
        <w:pStyle w:val="NoSpacing"/>
        <w:ind w:left="1440"/>
      </w:pPr>
      <w:r>
        <w:tab/>
      </w:r>
      <w:r w:rsidRPr="004A06E6">
        <w:rPr>
          <w:b/>
        </w:rPr>
        <w:t>public</w:t>
      </w:r>
      <w:r>
        <w:t xml:space="preserve"> </w:t>
      </w:r>
      <w:r w:rsidRPr="004A06E6">
        <w:rPr>
          <w:b/>
        </w:rPr>
        <w:t>void</w:t>
      </w:r>
      <w:r>
        <w:t xml:space="preserve"> doS</w:t>
      </w:r>
      <w:r w:rsidR="000517AC">
        <w:t>earch</w:t>
      </w:r>
      <w:r>
        <w:t>()</w:t>
      </w:r>
    </w:p>
    <w:p w:rsidR="00D67F36" w:rsidRDefault="00D67F36" w:rsidP="00AC4C04">
      <w:pPr>
        <w:pStyle w:val="NoSpacing"/>
        <w:ind w:left="1440"/>
      </w:pPr>
      <w:r>
        <w:t>{</w:t>
      </w:r>
    </w:p>
    <w:p w:rsidR="00D67F36" w:rsidRDefault="00D67F36" w:rsidP="00AC4C04">
      <w:pPr>
        <w:pStyle w:val="NoSpacing"/>
        <w:ind w:left="1440"/>
      </w:pPr>
      <w:r>
        <w:tab/>
        <w:t>System.out.println(“Do quick search completed!”);</w:t>
      </w:r>
    </w:p>
    <w:p w:rsidR="00D67F36" w:rsidRPr="002370FF" w:rsidRDefault="00D67F36" w:rsidP="00AC4C04">
      <w:pPr>
        <w:pStyle w:val="NoSpacing"/>
        <w:ind w:left="1440"/>
      </w:pPr>
      <w:r>
        <w:t>}</w:t>
      </w:r>
    </w:p>
    <w:p w:rsidR="00D67F36" w:rsidRDefault="00D67F36" w:rsidP="00AC4C04">
      <w:pPr>
        <w:pStyle w:val="NoSpacing"/>
      </w:pPr>
      <w:r w:rsidRPr="002370FF">
        <w:t>}</w:t>
      </w:r>
    </w:p>
    <w:p w:rsidR="00D67F36" w:rsidRDefault="00D67F36" w:rsidP="007B19E2"/>
    <w:p w:rsidR="00D67F36" w:rsidRDefault="00D67F36" w:rsidP="000A66E7">
      <w:pPr>
        <w:pStyle w:val="NoSpacing"/>
      </w:pPr>
      <w:r w:rsidRPr="002370FF">
        <w:rPr>
          <w:b/>
        </w:rPr>
        <w:t>package</w:t>
      </w:r>
      <w:r>
        <w:t xml:space="preserve"> MyLibrary;</w:t>
      </w:r>
    </w:p>
    <w:p w:rsidR="00D67F36" w:rsidRDefault="00D67F36" w:rsidP="000A66E7">
      <w:pPr>
        <w:pStyle w:val="NoSpacing"/>
        <w:rPr>
          <w:b/>
          <w:i/>
        </w:rPr>
      </w:pPr>
      <w:r w:rsidRPr="002370FF">
        <w:rPr>
          <w:b/>
        </w:rPr>
        <w:t>public</w:t>
      </w:r>
      <w:r>
        <w:t xml:space="preserve"> </w:t>
      </w:r>
      <w:r w:rsidRPr="002370FF">
        <w:rPr>
          <w:b/>
        </w:rPr>
        <w:t>class</w:t>
      </w:r>
      <w:r>
        <w:t xml:space="preserve"> </w:t>
      </w:r>
      <w:r w:rsidR="000517AC">
        <w:t>BinarySearch</w:t>
      </w:r>
    </w:p>
    <w:p w:rsidR="00D67F36" w:rsidRPr="002370FF" w:rsidRDefault="00D67F36" w:rsidP="000A66E7">
      <w:pPr>
        <w:pStyle w:val="NoSpacing"/>
      </w:pPr>
      <w:r w:rsidRPr="002370FF">
        <w:t>{</w:t>
      </w:r>
    </w:p>
    <w:p w:rsidR="00D67F36" w:rsidRDefault="00D67F36" w:rsidP="000A66E7">
      <w:pPr>
        <w:pStyle w:val="NoSpacing"/>
      </w:pPr>
      <w:r>
        <w:tab/>
      </w:r>
      <w:r w:rsidRPr="004A06E6">
        <w:rPr>
          <w:b/>
        </w:rPr>
        <w:t>public</w:t>
      </w:r>
      <w:r>
        <w:t xml:space="preserve"> </w:t>
      </w:r>
      <w:r w:rsidRPr="004A06E6">
        <w:rPr>
          <w:b/>
        </w:rPr>
        <w:t>void</w:t>
      </w:r>
      <w:r>
        <w:t xml:space="preserve"> doS</w:t>
      </w:r>
      <w:r w:rsidR="000517AC">
        <w:t>earch</w:t>
      </w:r>
      <w:r>
        <w:t>()</w:t>
      </w:r>
    </w:p>
    <w:p w:rsidR="00D67F36" w:rsidRDefault="00D67F36" w:rsidP="000A66E7">
      <w:pPr>
        <w:pStyle w:val="NoSpacing"/>
        <w:ind w:left="1440"/>
      </w:pPr>
      <w:r>
        <w:t>{</w:t>
      </w:r>
    </w:p>
    <w:p w:rsidR="00D67F36" w:rsidRDefault="00D67F36" w:rsidP="000A66E7">
      <w:pPr>
        <w:pStyle w:val="NoSpacing"/>
        <w:ind w:left="1440"/>
      </w:pPr>
      <w:r>
        <w:tab/>
        <w:t xml:space="preserve">System.out.println(“Do </w:t>
      </w:r>
      <w:r w:rsidR="000517AC">
        <w:t xml:space="preserve">binary search </w:t>
      </w:r>
      <w:r>
        <w:t>completed!”);</w:t>
      </w:r>
    </w:p>
    <w:p w:rsidR="00D67F36" w:rsidRPr="002370FF" w:rsidRDefault="00D67F36" w:rsidP="000A66E7">
      <w:pPr>
        <w:pStyle w:val="NoSpacing"/>
        <w:ind w:left="1440"/>
      </w:pPr>
      <w:r>
        <w:t>}</w:t>
      </w:r>
    </w:p>
    <w:p w:rsidR="00D67F36" w:rsidRDefault="00D67F36" w:rsidP="000A66E7">
      <w:pPr>
        <w:pStyle w:val="NoSpacing"/>
      </w:pPr>
      <w:r w:rsidRPr="002370FF">
        <w:t>}</w:t>
      </w:r>
    </w:p>
    <w:p w:rsidR="009138F3" w:rsidRDefault="009138F3" w:rsidP="000A66E7">
      <w:pPr>
        <w:pStyle w:val="NoSpacing"/>
      </w:pPr>
    </w:p>
    <w:p w:rsidR="009138F3" w:rsidRDefault="009138F3" w:rsidP="007B19E2">
      <w:r>
        <w:t xml:space="preserve">Như vậy bạn đã được 3 lớp riêng lẻ được khai báo đóng gói trong thư viện MyLibrary.  Trong các ngôn ngữ lập trình khác, thường thì thư viện chỉ là 1 file duy nhất. Ở đây </w:t>
      </w:r>
      <w:r w:rsidR="00B426D7">
        <w:t>ta có 3 lớp là 3 file khác nhau, vậy ta sử dụng chúng như thế nào? Chúng ta hãy thửu viết thử một đoạn chương trình thông thường truy cập lớp BubbleSort xem sao:</w:t>
      </w:r>
    </w:p>
    <w:p w:rsidR="00B426D7" w:rsidRDefault="00B426D7" w:rsidP="00B426D7">
      <w:pPr>
        <w:rPr>
          <w:rFonts w:ascii="Courier New" w:eastAsiaTheme="minorEastAsia" w:hAnsi="Courier New"/>
          <w:color w:val="42043E"/>
          <w:sz w:val="24"/>
        </w:rPr>
      </w:pPr>
    </w:p>
    <w:p w:rsidR="00B426D7" w:rsidRDefault="00B426D7" w:rsidP="00B426D7">
      <w:pPr>
        <w:rPr>
          <w:rFonts w:ascii="Courier New" w:eastAsiaTheme="minorEastAsia" w:hAnsi="Courier New"/>
          <w:color w:val="42043E"/>
          <w:sz w:val="24"/>
        </w:rPr>
      </w:pPr>
    </w:p>
    <w:p w:rsidR="00B426D7" w:rsidRDefault="00B426D7" w:rsidP="00B426D7">
      <w:pPr>
        <w:rPr>
          <w:rFonts w:ascii="Courier New" w:eastAsiaTheme="minorEastAsia" w:hAnsi="Courier New"/>
          <w:color w:val="42043E"/>
          <w:sz w:val="24"/>
        </w:rPr>
      </w:pPr>
    </w:p>
    <w:p w:rsidR="00B426D7" w:rsidRPr="00B426D7" w:rsidRDefault="00B426D7" w:rsidP="00B426D7">
      <w:pPr>
        <w:pStyle w:val="NoSpacing"/>
      </w:pPr>
      <w:r w:rsidRPr="00B426D7">
        <w:lastRenderedPageBreak/>
        <w:t>public class TestProgram</w:t>
      </w:r>
    </w:p>
    <w:p w:rsidR="00B426D7" w:rsidRPr="00B426D7" w:rsidRDefault="00B426D7" w:rsidP="00B426D7">
      <w:pPr>
        <w:pStyle w:val="NoSpacing"/>
      </w:pPr>
      <w:r w:rsidRPr="00B426D7">
        <w:t>{</w:t>
      </w:r>
    </w:p>
    <w:p w:rsidR="00B426D7" w:rsidRPr="00B426D7" w:rsidRDefault="00B426D7" w:rsidP="00B426D7">
      <w:pPr>
        <w:pStyle w:val="NoSpacing"/>
      </w:pPr>
      <w:r w:rsidRPr="00B426D7">
        <w:t xml:space="preserve">    public static void main(String[] args) {</w:t>
      </w:r>
    </w:p>
    <w:p w:rsidR="00B426D7" w:rsidRPr="00B426D7" w:rsidRDefault="00B426D7" w:rsidP="00B426D7">
      <w:pPr>
        <w:pStyle w:val="NoSpacing"/>
      </w:pPr>
      <w:r w:rsidRPr="00B426D7">
        <w:t xml:space="preserve">        BubbleSort sort = new BubbleSort();</w:t>
      </w:r>
    </w:p>
    <w:p w:rsidR="00B426D7" w:rsidRPr="00B426D7" w:rsidRDefault="00B426D7" w:rsidP="00B426D7">
      <w:pPr>
        <w:pStyle w:val="NoSpacing"/>
      </w:pPr>
      <w:r w:rsidRPr="00B426D7">
        <w:t xml:space="preserve">        sort.doSort();</w:t>
      </w:r>
    </w:p>
    <w:p w:rsidR="00B426D7" w:rsidRPr="00B426D7" w:rsidRDefault="00B426D7" w:rsidP="00B426D7">
      <w:pPr>
        <w:pStyle w:val="NoSpacing"/>
      </w:pPr>
      <w:r w:rsidRPr="00B426D7">
        <w:t xml:space="preserve">    }</w:t>
      </w:r>
    </w:p>
    <w:p w:rsidR="00B426D7" w:rsidRDefault="00B426D7" w:rsidP="00B426D7">
      <w:pPr>
        <w:pStyle w:val="NoSpacing"/>
      </w:pPr>
      <w:r w:rsidRPr="00B426D7">
        <w:t>}</w:t>
      </w:r>
    </w:p>
    <w:p w:rsidR="00B426D7" w:rsidRDefault="00B426D7" w:rsidP="00B426D7">
      <w:pPr>
        <w:pStyle w:val="NoSpacing"/>
      </w:pPr>
    </w:p>
    <w:p w:rsidR="00B426D7" w:rsidRDefault="00B426D7" w:rsidP="00B426D7">
      <w:pPr>
        <w:pStyle w:val="NoSpacing"/>
      </w:pPr>
    </w:p>
    <w:p w:rsidR="00B426D7" w:rsidRDefault="00B426D7" w:rsidP="00B426D7">
      <w:r>
        <w:t xml:space="preserve">Ngay khi bạn biên dịch chương trình, IDE sẽ báo lỗi không tìm thấy lớp BubbleSort. Do không tìm thấy lớp BubbleSort nên phương thức doSort() cũng không thể thực hiện. </w:t>
      </w:r>
      <w:r w:rsidR="000F26BE">
        <w:t>Để sử dụng các lớp trong package bạn khai báo sử dụng thư viện bằng từ khóa import như sau:</w:t>
      </w:r>
    </w:p>
    <w:p w:rsidR="000F26BE" w:rsidRDefault="000F26BE" w:rsidP="000F26BE">
      <w:pPr>
        <w:pStyle w:val="NoSpacing"/>
      </w:pPr>
    </w:p>
    <w:p w:rsidR="000F26BE" w:rsidRDefault="000F26BE" w:rsidP="000F26BE">
      <w:pPr>
        <w:pStyle w:val="NoSpacing"/>
      </w:pPr>
      <w:r>
        <w:t>import MyLibrary.*;</w:t>
      </w:r>
    </w:p>
    <w:p w:rsidR="000F26BE" w:rsidRDefault="000F26BE" w:rsidP="000F26BE">
      <w:pPr>
        <w:pStyle w:val="NoSpacing"/>
      </w:pPr>
      <w:r>
        <w:t>public class TestProgram</w:t>
      </w:r>
    </w:p>
    <w:p w:rsidR="000F26BE" w:rsidRDefault="000F26BE" w:rsidP="000F26BE">
      <w:pPr>
        <w:pStyle w:val="NoSpacing"/>
      </w:pPr>
      <w:r>
        <w:t>{</w:t>
      </w:r>
    </w:p>
    <w:p w:rsidR="000F26BE" w:rsidRDefault="000F26BE" w:rsidP="000F26BE">
      <w:pPr>
        <w:pStyle w:val="NoSpacing"/>
      </w:pPr>
      <w:r>
        <w:t xml:space="preserve">    public static void main(String[] args) {</w:t>
      </w:r>
    </w:p>
    <w:p w:rsidR="000F26BE" w:rsidRDefault="000F26BE" w:rsidP="000F26BE">
      <w:pPr>
        <w:pStyle w:val="NoSpacing"/>
      </w:pPr>
      <w:r>
        <w:t xml:space="preserve">        BubbleSort sort = new BubbleSort();</w:t>
      </w:r>
    </w:p>
    <w:p w:rsidR="000F26BE" w:rsidRDefault="000F26BE" w:rsidP="000F26BE">
      <w:pPr>
        <w:pStyle w:val="NoSpacing"/>
      </w:pPr>
      <w:r>
        <w:t xml:space="preserve">        sort.doSort();</w:t>
      </w:r>
    </w:p>
    <w:p w:rsidR="000F26BE" w:rsidRDefault="000F26BE" w:rsidP="000F26BE">
      <w:pPr>
        <w:pStyle w:val="NoSpacing"/>
      </w:pPr>
      <w:r>
        <w:t xml:space="preserve">    }</w:t>
      </w:r>
    </w:p>
    <w:p w:rsidR="000F26BE" w:rsidRDefault="000F26BE" w:rsidP="000F26BE">
      <w:pPr>
        <w:pStyle w:val="NoSpacing"/>
      </w:pPr>
      <w:r>
        <w:t>}</w:t>
      </w:r>
    </w:p>
    <w:p w:rsidR="000F26BE" w:rsidRPr="00B426D7" w:rsidRDefault="000F26BE" w:rsidP="00B426D7"/>
    <w:p w:rsidR="00B426D7" w:rsidRDefault="000F26BE" w:rsidP="00B426D7">
      <w:r>
        <w:t xml:space="preserve">Ở đây, </w:t>
      </w:r>
      <w:r w:rsidRPr="000F26BE">
        <w:rPr>
          <w:b/>
          <w:i/>
        </w:rPr>
        <w:t>MyLibrary.*</w:t>
      </w:r>
      <w:r>
        <w:t xml:space="preserve"> hàm ý chỉ tất cả các lớp thuộc gói trong</w:t>
      </w:r>
      <w:r w:rsidRPr="000F26BE">
        <w:rPr>
          <w:b/>
          <w:i/>
        </w:rPr>
        <w:t xml:space="preserve"> package MyLibrary</w:t>
      </w:r>
      <w:r>
        <w:rPr>
          <w:b/>
          <w:i/>
        </w:rPr>
        <w:t xml:space="preserve">. </w:t>
      </w:r>
      <w:r>
        <w:t>Nếu không muốn dùng từ khóa import, ta cũng có thể truy cập tường minh thông qua tên gói như sau:</w:t>
      </w:r>
    </w:p>
    <w:p w:rsidR="000F26BE" w:rsidRDefault="000F26BE" w:rsidP="000F26BE">
      <w:pPr>
        <w:pStyle w:val="NoSpacing"/>
      </w:pPr>
      <w:r>
        <w:t>public class TestProgram</w:t>
      </w:r>
    </w:p>
    <w:p w:rsidR="000F26BE" w:rsidRDefault="000F26BE" w:rsidP="000F26BE">
      <w:pPr>
        <w:pStyle w:val="NoSpacing"/>
      </w:pPr>
      <w:r>
        <w:t>{</w:t>
      </w:r>
    </w:p>
    <w:p w:rsidR="000F26BE" w:rsidRDefault="000F26BE" w:rsidP="000F26BE">
      <w:pPr>
        <w:pStyle w:val="NoSpacing"/>
      </w:pPr>
      <w:r>
        <w:t xml:space="preserve">    public static void main(String[] args) {</w:t>
      </w:r>
    </w:p>
    <w:p w:rsidR="000F26BE" w:rsidRDefault="000F26BE" w:rsidP="000F26BE">
      <w:pPr>
        <w:pStyle w:val="NoSpacing"/>
      </w:pPr>
      <w:r>
        <w:t xml:space="preserve">       </w:t>
      </w:r>
      <w:r w:rsidRPr="000F26BE">
        <w:t xml:space="preserve"> MyLibrary.</w:t>
      </w:r>
      <w:r>
        <w:t xml:space="preserve">BubbleSort sort = new </w:t>
      </w:r>
    </w:p>
    <w:p w:rsidR="000F26BE" w:rsidRDefault="000F26BE" w:rsidP="000F26BE">
      <w:pPr>
        <w:pStyle w:val="NoSpacing"/>
        <w:ind w:left="3600" w:firstLine="720"/>
      </w:pPr>
      <w:r w:rsidRPr="000F26BE">
        <w:t>MyLibrary.</w:t>
      </w:r>
      <w:r>
        <w:t>BubbleSort();</w:t>
      </w:r>
    </w:p>
    <w:p w:rsidR="000F26BE" w:rsidRDefault="000F26BE" w:rsidP="000F26BE">
      <w:pPr>
        <w:pStyle w:val="NoSpacing"/>
      </w:pPr>
      <w:r>
        <w:t xml:space="preserve">        sort.doSort();</w:t>
      </w:r>
    </w:p>
    <w:p w:rsidR="000F26BE" w:rsidRDefault="000F26BE" w:rsidP="000F26BE">
      <w:pPr>
        <w:pStyle w:val="NoSpacing"/>
      </w:pPr>
      <w:r>
        <w:t xml:space="preserve">    }</w:t>
      </w:r>
    </w:p>
    <w:p w:rsidR="000F26BE" w:rsidRPr="000F26BE" w:rsidRDefault="000F26BE" w:rsidP="000F26BE">
      <w:pPr>
        <w:pStyle w:val="NoSpacing"/>
      </w:pPr>
      <w:r>
        <w:t>}</w:t>
      </w:r>
    </w:p>
    <w:p w:rsidR="00ED7158" w:rsidRDefault="00ED7158" w:rsidP="00B426D7">
      <w:pPr>
        <w:spacing w:after="120"/>
        <w:contextualSpacing w:val="0"/>
        <w:rPr>
          <w:rFonts w:cs="Times New Roman"/>
          <w:lang w:val="it-IT"/>
        </w:rPr>
      </w:pPr>
    </w:p>
    <w:p w:rsidR="00B426D7" w:rsidRDefault="00B426D7">
      <w:pPr>
        <w:spacing w:after="120" w:line="240" w:lineRule="auto"/>
        <w:ind w:left="1440" w:firstLine="0"/>
        <w:contextualSpacing w:val="0"/>
        <w:jc w:val="center"/>
        <w:rPr>
          <w:rFonts w:eastAsiaTheme="majorEastAsia" w:cstheme="majorBidi"/>
          <w:b/>
          <w:bCs/>
          <w:szCs w:val="28"/>
          <w:lang w:val="it-IT"/>
        </w:rPr>
      </w:pPr>
      <w:bookmarkStart w:id="55" w:name="_Toc435349208"/>
      <w:bookmarkStart w:id="56" w:name="_Toc436137945"/>
      <w:r>
        <w:rPr>
          <w:lang w:val="it-IT"/>
        </w:rPr>
        <w:br w:type="page"/>
      </w:r>
    </w:p>
    <w:p w:rsidR="00D648F4" w:rsidRPr="00B4720E" w:rsidRDefault="00D648F4" w:rsidP="00C60CF4">
      <w:pPr>
        <w:pStyle w:val="Heading1"/>
        <w:rPr>
          <w:lang w:val="it-IT"/>
        </w:rPr>
      </w:pPr>
      <w:r w:rsidRPr="00B4720E">
        <w:rPr>
          <w:lang w:val="it-IT"/>
        </w:rPr>
        <w:lastRenderedPageBreak/>
        <w:t>CHƯƠNG 3.</w:t>
      </w:r>
      <w:bookmarkEnd w:id="55"/>
      <w:bookmarkEnd w:id="56"/>
    </w:p>
    <w:p w:rsidR="00862B53" w:rsidRDefault="00D648F4" w:rsidP="002428B7">
      <w:pPr>
        <w:pStyle w:val="Heading1"/>
        <w:rPr>
          <w:lang w:val="it-IT"/>
        </w:rPr>
      </w:pPr>
      <w:bookmarkStart w:id="57" w:name="_Toc436137946"/>
      <w:r w:rsidRPr="00B4720E">
        <w:rPr>
          <w:lang w:val="it-IT"/>
        </w:rPr>
        <w:t>XÂY DỰNG GIAO DIỆN NGƯỜI DÙNG</w:t>
      </w:r>
      <w:bookmarkEnd w:id="57"/>
    </w:p>
    <w:p w:rsidR="00C60CF4" w:rsidRPr="00C60CF4" w:rsidRDefault="00C60CF4" w:rsidP="00594F6E">
      <w:pPr>
        <w:pStyle w:val="ListParagraph"/>
        <w:numPr>
          <w:ilvl w:val="0"/>
          <w:numId w:val="8"/>
        </w:numPr>
        <w:rPr>
          <w:b/>
          <w:lang w:val="it-IT"/>
        </w:rPr>
      </w:pPr>
      <w:r w:rsidRPr="00C60CF4">
        <w:rPr>
          <w:b/>
          <w:lang w:val="it-IT"/>
        </w:rPr>
        <w:t>Đầu mục chương 3</w:t>
      </w:r>
    </w:p>
    <w:p w:rsidR="00757E25" w:rsidRDefault="00E26BFB" w:rsidP="00594F6E">
      <w:pPr>
        <w:pStyle w:val="Heading2"/>
        <w:numPr>
          <w:ilvl w:val="1"/>
          <w:numId w:val="8"/>
        </w:numPr>
      </w:pPr>
      <w:bookmarkStart w:id="58" w:name="_Toc436137947"/>
      <w:r>
        <w:t>Tổ</w:t>
      </w:r>
      <w:r w:rsidR="004809DF">
        <w:t xml:space="preserve">ng </w:t>
      </w:r>
      <w:r>
        <w:t>quan về xây dựng giao diện người dùng</w:t>
      </w:r>
      <w:bookmarkEnd w:id="58"/>
    </w:p>
    <w:p w:rsidR="00700221" w:rsidRDefault="00700221" w:rsidP="00700221">
      <w:r w:rsidRPr="00700221">
        <w:t>Giao diện đồ họa ngườ</w:t>
      </w:r>
      <w:r w:rsidR="007C2D38">
        <w:t>i dùng – gọi</w:t>
      </w:r>
      <w:r w:rsidRPr="00700221">
        <w:t xml:space="preserve"> tắt là GUI (Graphical User Interface) là một thuật ngữ trong ngành công nghiệp máy tính. Đó là một cách giao tiếp với máy tính hay các thiết bị điện tử bằng hình ảnh và chữ viết thay vì chỉ là các dòng lệnh đơn thuần. </w:t>
      </w:r>
    </w:p>
    <w:p w:rsidR="00D5193F" w:rsidRDefault="0045140C" w:rsidP="00D5193F">
      <w:r w:rsidRPr="0045140C">
        <w:t>GUI cung cấp chức năng nhập liệu theo cách thân thiện với người dùng. GUI đa dạng từ ứng dụng đến ứng dụng và có thể chứa nhiều điều khiển như hộp văn bản, nhã, hộp danh sách hay các điều khiển khác. Các ngôn ngữ lập trình khác nhau cung cấp nhiều cách khác nhau để tạo GUI. Các ngôn ngữ như VB hay VC++ có thể cung cấp chức năng kéo và thả trong khi đó phần mềm giống như C++ yêu cầu người lập trình phải viết toàn bộ mã để xây dựng GUI.</w:t>
      </w:r>
    </w:p>
    <w:p w:rsidR="00D56FEF" w:rsidRDefault="00D56FEF" w:rsidP="00D56FEF">
      <w:r>
        <w:t>Java cung cấp các gói lập trình giao diện chính sau:</w:t>
      </w:r>
    </w:p>
    <w:p w:rsidR="00D56FEF" w:rsidRDefault="00D56FEF" w:rsidP="00594F6E">
      <w:pPr>
        <w:pStyle w:val="ListParagraph"/>
        <w:numPr>
          <w:ilvl w:val="0"/>
          <w:numId w:val="4"/>
        </w:numPr>
      </w:pPr>
      <w:r w:rsidRPr="00226577">
        <w:rPr>
          <w:b/>
          <w:i/>
        </w:rPr>
        <w:t>java.awt</w:t>
      </w:r>
      <w:r>
        <w:t>: cung cấp các lớp cơ bản để lập trình giao diện</w:t>
      </w:r>
    </w:p>
    <w:p w:rsidR="00D56FEF" w:rsidRDefault="00D56FEF" w:rsidP="00594F6E">
      <w:pPr>
        <w:pStyle w:val="ListParagraph"/>
        <w:numPr>
          <w:ilvl w:val="0"/>
          <w:numId w:val="4"/>
        </w:numPr>
      </w:pPr>
      <w:r w:rsidRPr="00226577">
        <w:rPr>
          <w:b/>
          <w:i/>
        </w:rPr>
        <w:t>javax.swing</w:t>
      </w:r>
      <w:r>
        <w:t>: cung cấp các lớp mới để xây dựng giao diện chương</w:t>
      </w:r>
      <w:r w:rsidR="00226577">
        <w:t xml:space="preserve"> </w:t>
      </w:r>
      <w:r>
        <w:t>trình dễ dàng, mềm dẻo hơn</w:t>
      </w:r>
    </w:p>
    <w:p w:rsidR="008911CD" w:rsidRDefault="00D56FEF" w:rsidP="00594F6E">
      <w:pPr>
        <w:pStyle w:val="ListParagraph"/>
        <w:numPr>
          <w:ilvl w:val="0"/>
          <w:numId w:val="4"/>
        </w:numPr>
      </w:pPr>
      <w:r w:rsidRPr="00293012">
        <w:rPr>
          <w:b/>
          <w:i/>
        </w:rPr>
        <w:t>java.swt</w:t>
      </w:r>
      <w:r>
        <w:t>: được phát triển bởi IBM</w:t>
      </w:r>
    </w:p>
    <w:p w:rsidR="00D56FEF" w:rsidRDefault="00D56FEF" w:rsidP="00D56FEF"/>
    <w:p w:rsidR="00E90CD1" w:rsidRPr="00E90CD1" w:rsidRDefault="00721BD1" w:rsidP="00594F6E">
      <w:pPr>
        <w:pStyle w:val="Heading2"/>
        <w:numPr>
          <w:ilvl w:val="1"/>
          <w:numId w:val="8"/>
        </w:numPr>
      </w:pPr>
      <w:bookmarkStart w:id="59" w:name="_Toc436137948"/>
      <w:r w:rsidRPr="00D5193F">
        <w:lastRenderedPageBreak/>
        <w:t>Giới thiệu thư viện AWT, SWING</w:t>
      </w:r>
      <w:bookmarkEnd w:id="59"/>
    </w:p>
    <w:p w:rsidR="007A1ED8" w:rsidRDefault="00514B9C" w:rsidP="00594F6E">
      <w:pPr>
        <w:pStyle w:val="Heading3"/>
        <w:numPr>
          <w:ilvl w:val="2"/>
          <w:numId w:val="8"/>
        </w:numPr>
      </w:pPr>
      <w:bookmarkStart w:id="60" w:name="_Toc436137949"/>
      <w:r>
        <w:t xml:space="preserve">Java </w:t>
      </w:r>
      <w:r w:rsidR="00F543EE">
        <w:t>AWT</w:t>
      </w:r>
      <w:bookmarkEnd w:id="60"/>
    </w:p>
    <w:p w:rsidR="00514B9C" w:rsidRDefault="00514B9C" w:rsidP="00094ED8">
      <w:pPr>
        <w:ind w:firstLine="0"/>
        <w:jc w:val="center"/>
      </w:pPr>
      <w:r>
        <w:rPr>
          <w:noProof/>
        </w:rPr>
        <w:drawing>
          <wp:inline distT="0" distB="0" distL="0" distR="0">
            <wp:extent cx="5934075" cy="3162300"/>
            <wp:effectExtent l="19050" t="0" r="952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34075" cy="3162300"/>
                    </a:xfrm>
                    <a:prstGeom prst="rect">
                      <a:avLst/>
                    </a:prstGeom>
                    <a:noFill/>
                    <a:ln w="9525">
                      <a:noFill/>
                      <a:miter lim="800000"/>
                      <a:headEnd/>
                      <a:tailEnd/>
                    </a:ln>
                  </pic:spPr>
                </pic:pic>
              </a:graphicData>
            </a:graphic>
          </wp:inline>
        </w:drawing>
      </w:r>
    </w:p>
    <w:p w:rsidR="00386310" w:rsidRPr="003E4BC9" w:rsidRDefault="005C7B92" w:rsidP="00094ED8">
      <w:pPr>
        <w:ind w:firstLine="0"/>
        <w:jc w:val="center"/>
        <w:rPr>
          <w:i/>
        </w:rPr>
      </w:pPr>
      <w:r w:rsidRPr="003E4BC9">
        <w:rPr>
          <w:i/>
        </w:rPr>
        <w:t>Các thành phần cơ bản trong Java AWT</w:t>
      </w:r>
    </w:p>
    <w:p w:rsidR="00481FCE" w:rsidRDefault="0009139C" w:rsidP="0009139C">
      <w:r w:rsidRPr="0009139C">
        <w:t xml:space="preserve">AWT là viết tắt của Abtract Window Toolkit, cho phép xây dựng các ứng dụng dựa trên ứng dụng giao diện đồ họa người dùng. Và </w:t>
      </w:r>
      <w:r w:rsidR="00966206">
        <w:t xml:space="preserve">cho phép </w:t>
      </w:r>
      <w:r w:rsidRPr="0009139C">
        <w:t xml:space="preserve">nhập liệu của người dùng thông qua bàn phím và chuột. </w:t>
      </w:r>
    </w:p>
    <w:p w:rsidR="0009139C" w:rsidRDefault="0009139C" w:rsidP="003759B8">
      <w:r w:rsidRPr="0009139C">
        <w:t xml:space="preserve">AWT cung cấp các </w:t>
      </w:r>
      <w:r w:rsidR="00654A20">
        <w:t xml:space="preserve">thành </w:t>
      </w:r>
      <w:r w:rsidR="00C0117C">
        <w:t xml:space="preserve">phần </w:t>
      </w:r>
      <w:r w:rsidRPr="0009139C">
        <w:t>khác nhau để tạo một giao diện hiệu quả</w:t>
      </w:r>
      <w:r w:rsidR="000810F9">
        <w:t xml:space="preserve"> đối với</w:t>
      </w:r>
      <w:r w:rsidRPr="0009139C">
        <w:t xml:space="preserve"> người dùng.</w:t>
      </w:r>
    </w:p>
    <w:p w:rsidR="003759B8" w:rsidRDefault="003759B8" w:rsidP="00594F6E">
      <w:pPr>
        <w:pStyle w:val="ListParagraph"/>
        <w:numPr>
          <w:ilvl w:val="0"/>
          <w:numId w:val="4"/>
        </w:numPr>
      </w:pPr>
      <w:r w:rsidRPr="000B2999">
        <w:rPr>
          <w:i/>
        </w:rPr>
        <w:t>Component</w:t>
      </w:r>
      <w:r>
        <w:t>: một thành phần có thể hiển thị trên màn hình đồ họa</w:t>
      </w:r>
    </w:p>
    <w:p w:rsidR="003759B8" w:rsidRDefault="003759B8" w:rsidP="00594F6E">
      <w:pPr>
        <w:pStyle w:val="ListParagraph"/>
        <w:numPr>
          <w:ilvl w:val="0"/>
          <w:numId w:val="4"/>
        </w:numPr>
      </w:pPr>
      <w:r w:rsidRPr="00903C8B">
        <w:rPr>
          <w:i/>
        </w:rPr>
        <w:t>Container</w:t>
      </w:r>
      <w:r w:rsidR="008447A1">
        <w:t>: thành phần</w:t>
      </w:r>
      <w:r>
        <w:t xml:space="preserve"> chứa, bao chứa các thành phần khác</w:t>
      </w:r>
      <w:r w:rsidR="00DE112C">
        <w:t xml:space="preserve">. </w:t>
      </w:r>
      <w:r>
        <w:t>Một đối tượng Container có thể chứa các đối tượng Container khác</w:t>
      </w:r>
      <w:r w:rsidR="00BB358E">
        <w:t>.</w:t>
      </w:r>
    </w:p>
    <w:p w:rsidR="003759B8" w:rsidRDefault="003759B8" w:rsidP="00594F6E">
      <w:pPr>
        <w:pStyle w:val="ListParagraph"/>
        <w:numPr>
          <w:ilvl w:val="0"/>
          <w:numId w:val="4"/>
        </w:numPr>
      </w:pPr>
      <w:r w:rsidRPr="00A93A9B">
        <w:rPr>
          <w:i/>
        </w:rPr>
        <w:t>Label</w:t>
      </w:r>
      <w:r w:rsidR="00382CF0">
        <w:t>: N</w:t>
      </w:r>
      <w:r>
        <w:t>hãn</w:t>
      </w:r>
      <w:r w:rsidR="00382CF0">
        <w:t xml:space="preserve"> – cho phép người dùng </w:t>
      </w:r>
      <w:r w:rsidR="00F73C59">
        <w:t>hiển thị mộ</w:t>
      </w:r>
      <w:r w:rsidR="000457BF">
        <w:t>t chuỗi lên màn hình</w:t>
      </w:r>
      <w:r w:rsidR="00304843">
        <w:t xml:space="preserve"> và không cho phép </w:t>
      </w:r>
      <w:r w:rsidR="00AE503A">
        <w:t>sửa đổi nội dung</w:t>
      </w:r>
      <w:r w:rsidR="00BF3DEF">
        <w:t xml:space="preserve"> trực tiếp</w:t>
      </w:r>
      <w:r w:rsidR="00451186">
        <w:t xml:space="preserve"> trên giao diện.</w:t>
      </w:r>
    </w:p>
    <w:p w:rsidR="003759B8" w:rsidRDefault="003759B8" w:rsidP="00594F6E">
      <w:pPr>
        <w:pStyle w:val="ListParagraph"/>
        <w:numPr>
          <w:ilvl w:val="0"/>
          <w:numId w:val="4"/>
        </w:numPr>
      </w:pPr>
      <w:r w:rsidRPr="00A95DE0">
        <w:rPr>
          <w:i/>
        </w:rPr>
        <w:t>Button</w:t>
      </w:r>
      <w:r>
        <w:t>: nút bấm</w:t>
      </w:r>
      <w:r w:rsidR="003742D2">
        <w:t>.</w:t>
      </w:r>
    </w:p>
    <w:p w:rsidR="002B7DD9" w:rsidRDefault="003759B8" w:rsidP="00594F6E">
      <w:pPr>
        <w:pStyle w:val="ListParagraph"/>
        <w:numPr>
          <w:ilvl w:val="0"/>
          <w:numId w:val="4"/>
        </w:numPr>
      </w:pPr>
      <w:r w:rsidRPr="008A5574">
        <w:rPr>
          <w:i/>
        </w:rPr>
        <w:t>Checkbox</w:t>
      </w:r>
      <w:r>
        <w:t>: ô lựa chọn</w:t>
      </w:r>
    </w:p>
    <w:p w:rsidR="003759B8" w:rsidRPr="0009139C" w:rsidRDefault="003759B8" w:rsidP="00594F6E">
      <w:pPr>
        <w:pStyle w:val="ListParagraph"/>
        <w:numPr>
          <w:ilvl w:val="0"/>
          <w:numId w:val="4"/>
        </w:numPr>
      </w:pPr>
      <w:r w:rsidRPr="00275F34">
        <w:rPr>
          <w:i/>
        </w:rPr>
        <w:t>TextComponent</w:t>
      </w:r>
      <w:r>
        <w:t>: nhập xuất dữ liệu dạng text</w:t>
      </w:r>
    </w:p>
    <w:p w:rsidR="007A1ED8" w:rsidRDefault="007C65A7" w:rsidP="00594F6E">
      <w:pPr>
        <w:pStyle w:val="Heading3"/>
        <w:numPr>
          <w:ilvl w:val="2"/>
          <w:numId w:val="8"/>
        </w:numPr>
      </w:pPr>
      <w:bookmarkStart w:id="61" w:name="_Toc436137950"/>
      <w:r>
        <w:lastRenderedPageBreak/>
        <w:t>Java</w:t>
      </w:r>
      <w:r w:rsidR="007A1ED8">
        <w:t xml:space="preserve"> Swing</w:t>
      </w:r>
      <w:bookmarkEnd w:id="61"/>
    </w:p>
    <w:p w:rsidR="00C60241" w:rsidRDefault="00C60241" w:rsidP="00DC0063">
      <w:pPr>
        <w:ind w:firstLine="0"/>
        <w:jc w:val="center"/>
      </w:pPr>
      <w:r>
        <w:rPr>
          <w:noProof/>
        </w:rPr>
        <w:drawing>
          <wp:inline distT="0" distB="0" distL="0" distR="0">
            <wp:extent cx="4724400" cy="2937608"/>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4724400" cy="2937608"/>
                    </a:xfrm>
                    <a:prstGeom prst="rect">
                      <a:avLst/>
                    </a:prstGeom>
                    <a:noFill/>
                    <a:ln w="9525">
                      <a:noFill/>
                      <a:miter lim="800000"/>
                      <a:headEnd/>
                      <a:tailEnd/>
                    </a:ln>
                  </pic:spPr>
                </pic:pic>
              </a:graphicData>
            </a:graphic>
          </wp:inline>
        </w:drawing>
      </w:r>
    </w:p>
    <w:p w:rsidR="00C60241" w:rsidRDefault="00C60241" w:rsidP="00C60241">
      <w:pPr>
        <w:jc w:val="center"/>
        <w:rPr>
          <w:i/>
        </w:rPr>
      </w:pPr>
      <w:r w:rsidRPr="000926F4">
        <w:rPr>
          <w:i/>
        </w:rPr>
        <w:t>Các thành phần cơ bản của Swing</w:t>
      </w:r>
    </w:p>
    <w:p w:rsidR="00076AD4" w:rsidRDefault="00076AD4" w:rsidP="006A0D48">
      <w:pPr>
        <w:ind w:firstLine="0"/>
        <w:jc w:val="center"/>
        <w:rPr>
          <w:i/>
        </w:rPr>
      </w:pPr>
      <w:r>
        <w:rPr>
          <w:i/>
          <w:noProof/>
        </w:rPr>
        <w:drawing>
          <wp:inline distT="0" distB="0" distL="0" distR="0">
            <wp:extent cx="5934075" cy="3524250"/>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076AD4" w:rsidRDefault="00076AD4" w:rsidP="00C60241">
      <w:pPr>
        <w:jc w:val="center"/>
        <w:rPr>
          <w:i/>
        </w:rPr>
      </w:pPr>
      <w:r>
        <w:rPr>
          <w:i/>
        </w:rPr>
        <w:t>Các thành phần cơ bản của Swing (tiếp)</w:t>
      </w:r>
    </w:p>
    <w:p w:rsidR="00B00718" w:rsidRPr="000926F4" w:rsidRDefault="00B00718" w:rsidP="00C60241">
      <w:pPr>
        <w:jc w:val="center"/>
        <w:rPr>
          <w:i/>
        </w:rPr>
      </w:pPr>
    </w:p>
    <w:p w:rsidR="00023CE0" w:rsidRPr="00023CE0" w:rsidRDefault="00023CE0" w:rsidP="00023CE0">
      <w:r w:rsidRPr="00023CE0">
        <w:lastRenderedPageBreak/>
        <w:t>Swing là gói thư viện dựa trên mô hình MVC do Java cung cấp, dùng để thiết kế giao diện người dùng.</w:t>
      </w:r>
    </w:p>
    <w:p w:rsidR="00023CE0" w:rsidRPr="00023CE0" w:rsidRDefault="00023CE0" w:rsidP="00023CE0">
      <w:r w:rsidRPr="00023CE0">
        <w:t>Phần lớn, các thành phần (component) của  Swing được dẫn xuất từ lớp cha là Jcomponent được thừa kế (extends) từ lớp Container của AWT. Chính vì lý do này, Swing được xem là một mô tả tốt nhất ở lớp trên của AWT hơn là thay thế cho nó.</w:t>
      </w:r>
    </w:p>
    <w:p w:rsidR="00023CE0" w:rsidRPr="00023CE0" w:rsidRDefault="00023CE0" w:rsidP="00023CE0">
      <w:r w:rsidRPr="00023CE0">
        <w:t>Swing hỗ trợ công nghệ gọi là “Pluggable – Look  – And – Feel ” (PLAF), nơi mà các thành phần có thể trình bày trên mọi hệ điều hành. Nói cách khác,  trên hệ diều hành linux, một nút (button) có thể nhìn giống như trên hệ điều hành Window</w:t>
      </w:r>
      <w:r w:rsidR="00CE6508">
        <w:t>.</w:t>
      </w:r>
    </w:p>
    <w:p w:rsidR="00757E25" w:rsidRDefault="00951C8C" w:rsidP="00594F6E">
      <w:pPr>
        <w:pStyle w:val="Heading2"/>
        <w:numPr>
          <w:ilvl w:val="1"/>
          <w:numId w:val="8"/>
        </w:numPr>
      </w:pPr>
      <w:bookmarkStart w:id="62" w:name="_Toc436137951"/>
      <w:r>
        <w:t>Xây dựng giao diện với AWT</w:t>
      </w:r>
      <w:bookmarkEnd w:id="62"/>
    </w:p>
    <w:p w:rsidR="00AD3EE7" w:rsidRPr="00AD3EE7" w:rsidRDefault="006F4916" w:rsidP="00594F6E">
      <w:pPr>
        <w:pStyle w:val="Heading3"/>
        <w:numPr>
          <w:ilvl w:val="2"/>
          <w:numId w:val="8"/>
        </w:numPr>
      </w:pPr>
      <w:bookmarkStart w:id="63" w:name="_Toc436137952"/>
      <w:r>
        <w:t>Các gói trong Java AWT</w:t>
      </w:r>
      <w:bookmarkEnd w:id="63"/>
    </w:p>
    <w:p w:rsidR="002B3863" w:rsidRDefault="002B3863" w:rsidP="002B3863">
      <w:r>
        <w:t>Java AWT có 12 gói cung cấp các lớp để xây dựng giao diện đồ họa (GUI). Trong đó, có 2 gói được sử dụng thường xuyên</w:t>
      </w:r>
    </w:p>
    <w:p w:rsidR="002B3863" w:rsidRDefault="002B3863" w:rsidP="00594F6E">
      <w:pPr>
        <w:pStyle w:val="ListParagraph"/>
        <w:numPr>
          <w:ilvl w:val="0"/>
          <w:numId w:val="4"/>
        </w:numPr>
      </w:pPr>
      <w:r w:rsidRPr="00F0121B">
        <w:rPr>
          <w:b/>
          <w:i/>
        </w:rPr>
        <w:t>java.awt</w:t>
      </w:r>
      <w:r>
        <w:t xml:space="preserve"> gồm các lớp GUI cơ bản</w:t>
      </w:r>
      <w:r w:rsidR="00F0121B">
        <w:t>:</w:t>
      </w:r>
    </w:p>
    <w:p w:rsidR="003D3807" w:rsidRDefault="002B3863" w:rsidP="00594F6E">
      <w:pPr>
        <w:pStyle w:val="ListParagraph"/>
        <w:numPr>
          <w:ilvl w:val="1"/>
          <w:numId w:val="4"/>
        </w:numPr>
      </w:pPr>
      <w:r>
        <w:t>Các lớp Component (như Button, TextComponent, Label)</w:t>
      </w:r>
      <w:r w:rsidR="00E0121D">
        <w:t xml:space="preserve">: </w:t>
      </w:r>
      <w:r w:rsidR="003B45D0">
        <w:t>Component là đối tượng cơ bản tạo nên giao diện, cho phép người dùng tương tác với chương trình</w:t>
      </w:r>
      <w:r w:rsidR="00F24E13">
        <w:t xml:space="preserve"> thông qua nó.</w:t>
      </w:r>
    </w:p>
    <w:p w:rsidR="00316492" w:rsidRDefault="002B3863" w:rsidP="00594F6E">
      <w:pPr>
        <w:pStyle w:val="ListParagraph"/>
        <w:numPr>
          <w:ilvl w:val="1"/>
          <w:numId w:val="4"/>
        </w:numPr>
        <w:ind w:firstLine="0"/>
      </w:pPr>
      <w:r>
        <w:t>Các lớp Container – lớp chứa (Frame, Panel, Dialog, ScollPanel)</w:t>
      </w:r>
      <w:r w:rsidR="00316492">
        <w:t>. Container là đối tượng chứ</w:t>
      </w:r>
      <w:r w:rsidR="00137FF0">
        <w:t xml:space="preserve">a các component. </w:t>
      </w:r>
      <w:r w:rsidR="00316492">
        <w:t>Bản thân container cũng là mộ</w:t>
      </w:r>
      <w:r w:rsidR="00BE3164">
        <w:t>t component và m</w:t>
      </w:r>
      <w:r w:rsidR="00316492">
        <w:t>ột container có thể chứa các container khác</w:t>
      </w:r>
      <w:r w:rsidR="00537E15">
        <w:t>.</w:t>
      </w:r>
    </w:p>
    <w:p w:rsidR="003D3807" w:rsidRDefault="002B3863" w:rsidP="00594F6E">
      <w:pPr>
        <w:pStyle w:val="ListParagraph"/>
        <w:numPr>
          <w:ilvl w:val="1"/>
          <w:numId w:val="4"/>
        </w:numPr>
      </w:pPr>
      <w:r>
        <w:t xml:space="preserve">Các lớp </w:t>
      </w:r>
      <w:r w:rsidR="00C849FA">
        <w:t>Layout Manager</w:t>
      </w:r>
      <w:r w:rsidR="00493493">
        <w:t xml:space="preserve"> </w:t>
      </w:r>
      <w:r>
        <w:t>(FlowLayout, BorderLayout, GridLayout)</w:t>
      </w:r>
    </w:p>
    <w:p w:rsidR="002B3863" w:rsidRDefault="002B3863" w:rsidP="00594F6E">
      <w:pPr>
        <w:pStyle w:val="ListParagraph"/>
        <w:numPr>
          <w:ilvl w:val="1"/>
          <w:numId w:val="4"/>
        </w:numPr>
      </w:pPr>
      <w:r>
        <w:t>Các lớp đồ họa tùy biến</w:t>
      </w:r>
      <w:r w:rsidR="00EF134C">
        <w:t xml:space="preserve"> </w:t>
      </w:r>
      <w:r>
        <w:t>(Graphics, Color, Font)</w:t>
      </w:r>
      <w:r w:rsidR="00622189">
        <w:t>.</w:t>
      </w:r>
    </w:p>
    <w:p w:rsidR="002B3863" w:rsidRDefault="002B3863" w:rsidP="00594F6E">
      <w:pPr>
        <w:pStyle w:val="ListParagraph"/>
        <w:numPr>
          <w:ilvl w:val="0"/>
          <w:numId w:val="4"/>
        </w:numPr>
      </w:pPr>
      <w:r w:rsidRPr="00AC212C">
        <w:rPr>
          <w:b/>
          <w:i/>
        </w:rPr>
        <w:t>java.awt.event</w:t>
      </w:r>
      <w:r>
        <w:t xml:space="preserve"> gồm các lớp xử lý sự kiện trên giao diệ</w:t>
      </w:r>
      <w:r w:rsidR="0024380E">
        <w:t>n</w:t>
      </w:r>
    </w:p>
    <w:p w:rsidR="009E6AA8" w:rsidRDefault="002B3863" w:rsidP="00594F6E">
      <w:pPr>
        <w:pStyle w:val="ListParagraph"/>
        <w:numPr>
          <w:ilvl w:val="1"/>
          <w:numId w:val="4"/>
        </w:numPr>
      </w:pPr>
      <w:r>
        <w:t>Các lớp sự kiện (ActionEvent, MouseEvent, KeyEvent và</w:t>
      </w:r>
      <w:r w:rsidR="00C73996">
        <w:t xml:space="preserve"> </w:t>
      </w:r>
      <w:r>
        <w:t>WindowEvent)</w:t>
      </w:r>
    </w:p>
    <w:p w:rsidR="009E6AA8" w:rsidRDefault="002B3863" w:rsidP="00594F6E">
      <w:pPr>
        <w:pStyle w:val="ListParagraph"/>
        <w:numPr>
          <w:ilvl w:val="1"/>
          <w:numId w:val="4"/>
        </w:numPr>
      </w:pPr>
      <w:r>
        <w:t>Các giao diện nghe sự kiện(MouseListener, KeyListener...)</w:t>
      </w:r>
    </w:p>
    <w:p w:rsidR="004727A8" w:rsidRPr="008009D1" w:rsidRDefault="002B3863" w:rsidP="00594F6E">
      <w:pPr>
        <w:pStyle w:val="ListParagraph"/>
        <w:numPr>
          <w:ilvl w:val="1"/>
          <w:numId w:val="4"/>
        </w:numPr>
      </w:pPr>
      <w:r>
        <w:t>Các lớp Adapter (MouseAdapter, KeyAdapter)</w:t>
      </w:r>
    </w:p>
    <w:p w:rsidR="00B564C1" w:rsidRDefault="00F206CC" w:rsidP="00594F6E">
      <w:pPr>
        <w:pStyle w:val="Heading3"/>
        <w:numPr>
          <w:ilvl w:val="2"/>
          <w:numId w:val="8"/>
        </w:numPr>
      </w:pPr>
      <w:bookmarkStart w:id="64" w:name="_Toc436137953"/>
      <w:r>
        <w:lastRenderedPageBreak/>
        <w:t xml:space="preserve">Các lớp </w:t>
      </w:r>
      <w:r w:rsidR="002940B2">
        <w:t>Container</w:t>
      </w:r>
      <w:bookmarkEnd w:id="64"/>
    </w:p>
    <w:p w:rsidR="001929DE" w:rsidRDefault="00F93D00" w:rsidP="001929DE">
      <w:r>
        <w:rPr>
          <w:noProof/>
        </w:rPr>
        <w:drawing>
          <wp:inline distT="0" distB="0" distL="0" distR="0">
            <wp:extent cx="5943600" cy="1590675"/>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943600" cy="1590675"/>
                    </a:xfrm>
                    <a:prstGeom prst="rect">
                      <a:avLst/>
                    </a:prstGeom>
                    <a:noFill/>
                    <a:ln w="9525">
                      <a:noFill/>
                      <a:miter lim="800000"/>
                      <a:headEnd/>
                      <a:tailEnd/>
                    </a:ln>
                  </pic:spPr>
                </pic:pic>
              </a:graphicData>
            </a:graphic>
          </wp:inline>
        </w:drawing>
      </w:r>
    </w:p>
    <w:p w:rsidR="00F93D00" w:rsidRDefault="007C78E0" w:rsidP="00594F6E">
      <w:pPr>
        <w:pStyle w:val="ListParagraph"/>
        <w:numPr>
          <w:ilvl w:val="0"/>
          <w:numId w:val="9"/>
        </w:numPr>
        <w:rPr>
          <w:i/>
        </w:rPr>
      </w:pPr>
      <w:r w:rsidRPr="007C78E0">
        <w:rPr>
          <w:i/>
        </w:rPr>
        <w:t>Top – level container: Frame, Dialog và Applet</w:t>
      </w:r>
    </w:p>
    <w:p w:rsidR="00114CB9" w:rsidRDefault="00114CB9" w:rsidP="00114CB9">
      <w:pPr>
        <w:pStyle w:val="ListParagraph"/>
        <w:ind w:left="0" w:firstLine="0"/>
        <w:jc w:val="center"/>
        <w:rPr>
          <w:i/>
        </w:rPr>
      </w:pPr>
      <w:r>
        <w:rPr>
          <w:i/>
          <w:noProof/>
        </w:rPr>
        <w:drawing>
          <wp:inline distT="0" distB="0" distL="0" distR="0">
            <wp:extent cx="4867275" cy="2057400"/>
            <wp:effectExtent l="19050" t="0" r="952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4867275" cy="2057400"/>
                    </a:xfrm>
                    <a:prstGeom prst="rect">
                      <a:avLst/>
                    </a:prstGeom>
                    <a:noFill/>
                    <a:ln w="9525">
                      <a:noFill/>
                      <a:miter lim="800000"/>
                      <a:headEnd/>
                      <a:tailEnd/>
                    </a:ln>
                  </pic:spPr>
                </pic:pic>
              </a:graphicData>
            </a:graphic>
          </wp:inline>
        </w:drawing>
      </w:r>
    </w:p>
    <w:p w:rsidR="009746D0" w:rsidRDefault="009746D0" w:rsidP="00594F6E">
      <w:pPr>
        <w:pStyle w:val="ListParagraph"/>
        <w:numPr>
          <w:ilvl w:val="0"/>
          <w:numId w:val="4"/>
        </w:numPr>
      </w:pPr>
      <w:r w:rsidRPr="00E838B0">
        <w:rPr>
          <w:i/>
        </w:rPr>
        <w:t>Frame</w:t>
      </w:r>
      <w:r>
        <w:t>: cửa sổ chính của giao diện chương trình.</w:t>
      </w:r>
    </w:p>
    <w:p w:rsidR="009746D0" w:rsidRDefault="009746D0" w:rsidP="00594F6E">
      <w:pPr>
        <w:pStyle w:val="ListParagraph"/>
        <w:numPr>
          <w:ilvl w:val="1"/>
          <w:numId w:val="4"/>
        </w:numPr>
      </w:pPr>
      <w:r>
        <w:t>Xây dựng cửa sổ chương trình bằng cách kế thừa lớp Frame hoặc kết tập 1 đối tượng Frame.</w:t>
      </w:r>
    </w:p>
    <w:p w:rsidR="009746D0" w:rsidRDefault="009746D0" w:rsidP="00594F6E">
      <w:pPr>
        <w:pStyle w:val="ListParagraph"/>
        <w:numPr>
          <w:ilvl w:val="1"/>
          <w:numId w:val="4"/>
        </w:numPr>
      </w:pPr>
      <w:r>
        <w:t>Kế thừa để sử dụng ngay các thành viên của Frame</w:t>
      </w:r>
    </w:p>
    <w:p w:rsidR="00D71E4F" w:rsidRDefault="009746D0" w:rsidP="00594F6E">
      <w:pPr>
        <w:pStyle w:val="ListParagraph"/>
        <w:numPr>
          <w:ilvl w:val="0"/>
          <w:numId w:val="4"/>
        </w:numPr>
      </w:pPr>
      <w:r w:rsidRPr="00E838B0">
        <w:rPr>
          <w:i/>
        </w:rPr>
        <w:t>Dialog</w:t>
      </w:r>
      <w:r>
        <w:t>: cửa sổ pop-up được sử dụng để tạo ra các tương tác nằm ngoài cửa sổ</w:t>
      </w:r>
      <w:r w:rsidR="00D71E4F">
        <w:t xml:space="preserve"> chính.</w:t>
      </w:r>
    </w:p>
    <w:p w:rsidR="00157462" w:rsidRDefault="009746D0" w:rsidP="00594F6E">
      <w:pPr>
        <w:pStyle w:val="ListParagraph"/>
        <w:numPr>
          <w:ilvl w:val="0"/>
          <w:numId w:val="4"/>
        </w:numPr>
      </w:pPr>
      <w:r w:rsidRPr="00E838B0">
        <w:rPr>
          <w:i/>
        </w:rPr>
        <w:t>Applet</w:t>
      </w:r>
      <w:r>
        <w:t>: sử dụng trên xây dựng chương trình chạy trên trình duyệt Web</w:t>
      </w:r>
    </w:p>
    <w:p w:rsidR="00435D7B" w:rsidRDefault="00B503C9" w:rsidP="00435D7B">
      <w:pPr>
        <w:pStyle w:val="ListParagraph"/>
        <w:ind w:left="1224" w:firstLine="0"/>
      </w:pPr>
      <w:r>
        <w:t>Ví dụ:</w:t>
      </w:r>
    </w:p>
    <w:p w:rsidR="0074114D" w:rsidRDefault="0074114D" w:rsidP="0074114D">
      <w:pPr>
        <w:pStyle w:val="ListParagraph"/>
        <w:ind w:left="1224" w:firstLine="0"/>
      </w:pPr>
    </w:p>
    <w:p w:rsidR="0074114D" w:rsidRPr="0074114D" w:rsidRDefault="0074114D" w:rsidP="0074114D">
      <w:pPr>
        <w:pStyle w:val="NoSpacing"/>
        <w:rPr>
          <w:color w:val="0A3C12"/>
        </w:rPr>
      </w:pPr>
      <w:r w:rsidRPr="0074114D">
        <w:rPr>
          <w:color w:val="0A3C12"/>
        </w:rPr>
        <w:t>// Một chương trình với giao diện đồ họa kế thừa lớp Frame</w:t>
      </w:r>
    </w:p>
    <w:p w:rsidR="0074114D" w:rsidRPr="002B19B3" w:rsidRDefault="0074114D" w:rsidP="0074114D">
      <w:pPr>
        <w:pStyle w:val="NoSpacing"/>
        <w:rPr>
          <w:sz w:val="22"/>
        </w:rPr>
      </w:pPr>
      <w:r w:rsidRPr="002B19B3">
        <w:rPr>
          <w:b/>
          <w:sz w:val="22"/>
        </w:rPr>
        <w:t>import</w:t>
      </w:r>
      <w:r w:rsidRPr="002B19B3">
        <w:rPr>
          <w:sz w:val="22"/>
        </w:rPr>
        <w:t xml:space="preserve"> java.awt.Frame </w:t>
      </w:r>
    </w:p>
    <w:p w:rsidR="0074114D" w:rsidRPr="002B19B3" w:rsidRDefault="0074114D" w:rsidP="0074114D">
      <w:pPr>
        <w:pStyle w:val="NoSpacing"/>
        <w:rPr>
          <w:sz w:val="22"/>
        </w:rPr>
      </w:pPr>
    </w:p>
    <w:p w:rsidR="0074114D" w:rsidRPr="002B19B3" w:rsidRDefault="0074114D" w:rsidP="0074114D">
      <w:pPr>
        <w:pStyle w:val="NoSpacing"/>
        <w:rPr>
          <w:sz w:val="22"/>
        </w:rPr>
      </w:pPr>
      <w:r w:rsidRPr="002B19B3">
        <w:rPr>
          <w:b/>
          <w:sz w:val="22"/>
        </w:rPr>
        <w:t>public</w:t>
      </w:r>
      <w:r w:rsidRPr="002B19B3">
        <w:rPr>
          <w:sz w:val="22"/>
        </w:rPr>
        <w:t xml:space="preserve"> </w:t>
      </w:r>
      <w:r w:rsidRPr="002B19B3">
        <w:rPr>
          <w:b/>
          <w:sz w:val="22"/>
        </w:rPr>
        <w:t>class</w:t>
      </w:r>
      <w:r w:rsidRPr="002B19B3">
        <w:rPr>
          <w:sz w:val="22"/>
        </w:rPr>
        <w:t xml:space="preserve"> MyGUIProgram extends Frame {</w:t>
      </w:r>
    </w:p>
    <w:p w:rsidR="0074114D" w:rsidRPr="002B19B3" w:rsidRDefault="0074114D" w:rsidP="0074114D">
      <w:pPr>
        <w:pStyle w:val="NoSpacing"/>
        <w:rPr>
          <w:sz w:val="22"/>
        </w:rPr>
      </w:pPr>
      <w:r w:rsidRPr="002B19B3">
        <w:rPr>
          <w:color w:val="0A3C12"/>
          <w:sz w:val="22"/>
        </w:rPr>
        <w:t>//Phương thức khởi tạo. Các đối tượng component cũng</w:t>
      </w:r>
      <w:r w:rsidR="002B19B3">
        <w:rPr>
          <w:color w:val="0A3C12"/>
          <w:sz w:val="22"/>
        </w:rPr>
        <w:t xml:space="preserve"> </w:t>
      </w:r>
      <w:r w:rsidRPr="002B19B3">
        <w:rPr>
          <w:color w:val="0A3C12"/>
          <w:sz w:val="22"/>
        </w:rPr>
        <w:t>được tạo ra tại đây</w:t>
      </w:r>
    </w:p>
    <w:p w:rsidR="0074114D" w:rsidRPr="002B19B3" w:rsidRDefault="0074114D" w:rsidP="0074114D">
      <w:pPr>
        <w:pStyle w:val="NoSpacing"/>
        <w:rPr>
          <w:sz w:val="22"/>
        </w:rPr>
      </w:pPr>
    </w:p>
    <w:p w:rsidR="0074114D" w:rsidRPr="002B19B3" w:rsidRDefault="0074114D" w:rsidP="0074114D">
      <w:pPr>
        <w:pStyle w:val="NoSpacing"/>
        <w:rPr>
          <w:sz w:val="22"/>
        </w:rPr>
      </w:pPr>
      <w:r w:rsidRPr="002B19B3">
        <w:rPr>
          <w:sz w:val="22"/>
        </w:rPr>
        <w:lastRenderedPageBreak/>
        <w:t xml:space="preserve">    </w:t>
      </w:r>
      <w:r w:rsidRPr="002B19B3">
        <w:rPr>
          <w:b/>
          <w:sz w:val="22"/>
        </w:rPr>
        <w:t>public</w:t>
      </w:r>
      <w:r w:rsidRPr="002B19B3">
        <w:rPr>
          <w:sz w:val="22"/>
        </w:rPr>
        <w:t xml:space="preserve"> MyGUIProgram() {......}</w:t>
      </w:r>
    </w:p>
    <w:p w:rsidR="0074114D" w:rsidRPr="002B19B3" w:rsidRDefault="0074114D" w:rsidP="002B19B3">
      <w:pPr>
        <w:pStyle w:val="NoSpacing"/>
        <w:ind w:left="1260"/>
        <w:rPr>
          <w:color w:val="0A3C12"/>
          <w:sz w:val="22"/>
        </w:rPr>
      </w:pPr>
      <w:r w:rsidRPr="002B19B3">
        <w:rPr>
          <w:color w:val="0A3C12"/>
          <w:sz w:val="22"/>
        </w:rPr>
        <w:t>// Các phương thức khác</w:t>
      </w:r>
    </w:p>
    <w:p w:rsidR="0074114D" w:rsidRPr="002B19B3" w:rsidRDefault="0074114D" w:rsidP="002B19B3">
      <w:pPr>
        <w:pStyle w:val="NoSpacing"/>
        <w:ind w:left="1260"/>
        <w:rPr>
          <w:color w:val="0A3C12"/>
          <w:sz w:val="22"/>
        </w:rPr>
      </w:pPr>
      <w:r w:rsidRPr="002B19B3">
        <w:rPr>
          <w:color w:val="0A3C12"/>
          <w:sz w:val="22"/>
        </w:rPr>
        <w:t>// Phương thức main</w:t>
      </w:r>
    </w:p>
    <w:p w:rsidR="0074114D" w:rsidRPr="002B19B3" w:rsidRDefault="0074114D" w:rsidP="0074114D">
      <w:pPr>
        <w:pStyle w:val="NoSpacing"/>
        <w:rPr>
          <w:sz w:val="22"/>
        </w:rPr>
      </w:pPr>
    </w:p>
    <w:p w:rsidR="0074114D" w:rsidRPr="002B19B3" w:rsidRDefault="0074114D" w:rsidP="0074114D">
      <w:pPr>
        <w:pStyle w:val="NoSpacing"/>
        <w:rPr>
          <w:sz w:val="22"/>
        </w:rPr>
      </w:pPr>
      <w:r w:rsidRPr="002B19B3">
        <w:rPr>
          <w:sz w:val="22"/>
        </w:rPr>
        <w:t xml:space="preserve">    </w:t>
      </w:r>
      <w:r w:rsidRPr="002B19B3">
        <w:rPr>
          <w:b/>
          <w:sz w:val="22"/>
        </w:rPr>
        <w:t>public</w:t>
      </w:r>
      <w:r w:rsidRPr="002B19B3">
        <w:rPr>
          <w:sz w:val="22"/>
        </w:rPr>
        <w:t xml:space="preserve"> </w:t>
      </w:r>
      <w:r w:rsidRPr="002B19B3">
        <w:rPr>
          <w:b/>
          <w:sz w:val="22"/>
        </w:rPr>
        <w:t>static</w:t>
      </w:r>
      <w:r w:rsidRPr="002B19B3">
        <w:rPr>
          <w:sz w:val="22"/>
        </w:rPr>
        <w:t xml:space="preserve"> </w:t>
      </w:r>
      <w:r w:rsidRPr="002B19B3">
        <w:rPr>
          <w:b/>
          <w:sz w:val="22"/>
        </w:rPr>
        <w:t>void</w:t>
      </w:r>
      <w:r w:rsidRPr="002B19B3">
        <w:rPr>
          <w:sz w:val="22"/>
        </w:rPr>
        <w:t xml:space="preserve"> main(String[] args) {</w:t>
      </w:r>
    </w:p>
    <w:p w:rsidR="0074114D" w:rsidRPr="002B19B3" w:rsidRDefault="0074114D" w:rsidP="002B19B3">
      <w:pPr>
        <w:pStyle w:val="NoSpacing"/>
        <w:ind w:left="1260"/>
        <w:rPr>
          <w:color w:val="0A3C12"/>
          <w:sz w:val="22"/>
        </w:rPr>
      </w:pPr>
      <w:r w:rsidRPr="002B19B3">
        <w:rPr>
          <w:color w:val="0A3C12"/>
          <w:sz w:val="22"/>
        </w:rPr>
        <w:t>// Gọi hàm khởi tạo</w:t>
      </w:r>
    </w:p>
    <w:p w:rsidR="0074114D" w:rsidRPr="002B19B3" w:rsidRDefault="0074114D" w:rsidP="0074114D">
      <w:pPr>
        <w:pStyle w:val="NoSpacing"/>
        <w:rPr>
          <w:sz w:val="22"/>
        </w:rPr>
      </w:pPr>
      <w:r w:rsidRPr="002B19B3">
        <w:rPr>
          <w:sz w:val="22"/>
        </w:rPr>
        <w:t xml:space="preserve">        </w:t>
      </w:r>
      <w:r w:rsidRPr="002B19B3">
        <w:rPr>
          <w:b/>
          <w:sz w:val="22"/>
        </w:rPr>
        <w:t>new</w:t>
      </w:r>
      <w:r w:rsidRPr="002B19B3">
        <w:rPr>
          <w:sz w:val="22"/>
        </w:rPr>
        <w:t xml:space="preserve"> MyGUIProgram();</w:t>
      </w:r>
    </w:p>
    <w:p w:rsidR="0074114D" w:rsidRPr="002B19B3" w:rsidRDefault="0074114D" w:rsidP="0074114D">
      <w:pPr>
        <w:pStyle w:val="NoSpacing"/>
        <w:rPr>
          <w:sz w:val="22"/>
        </w:rPr>
      </w:pPr>
      <w:r w:rsidRPr="002B19B3">
        <w:rPr>
          <w:sz w:val="22"/>
        </w:rPr>
        <w:t xml:space="preserve">    }</w:t>
      </w:r>
    </w:p>
    <w:p w:rsidR="00B503C9" w:rsidRDefault="0074114D" w:rsidP="0074114D">
      <w:pPr>
        <w:pStyle w:val="NoSpacing"/>
        <w:rPr>
          <w:sz w:val="22"/>
        </w:rPr>
      </w:pPr>
      <w:r w:rsidRPr="002B19B3">
        <w:rPr>
          <w:sz w:val="22"/>
        </w:rPr>
        <w:t>}</w:t>
      </w:r>
    </w:p>
    <w:p w:rsidR="00C30042" w:rsidRPr="004B2D3A" w:rsidRDefault="00F4141B" w:rsidP="00594F6E">
      <w:pPr>
        <w:pStyle w:val="ListParagraph"/>
        <w:numPr>
          <w:ilvl w:val="0"/>
          <w:numId w:val="9"/>
        </w:numPr>
        <w:rPr>
          <w:i/>
          <w:sz w:val="22"/>
        </w:rPr>
      </w:pPr>
      <w:r w:rsidRPr="00F4141B">
        <w:rPr>
          <w:i/>
        </w:rPr>
        <w:t>Secondary Containers: Panel và ScrollPane</w:t>
      </w:r>
    </w:p>
    <w:p w:rsidR="004B2D3A" w:rsidRDefault="00E84E95" w:rsidP="00E84E95">
      <w:pPr>
        <w:pStyle w:val="ListParagraph"/>
        <w:ind w:left="0" w:firstLine="0"/>
        <w:rPr>
          <w:sz w:val="22"/>
        </w:rPr>
      </w:pPr>
      <w:r>
        <w:rPr>
          <w:noProof/>
          <w:sz w:val="22"/>
        </w:rPr>
        <w:drawing>
          <wp:inline distT="0" distB="0" distL="0" distR="0">
            <wp:extent cx="4991100" cy="2219325"/>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4991100" cy="2219325"/>
                    </a:xfrm>
                    <a:prstGeom prst="rect">
                      <a:avLst/>
                    </a:prstGeom>
                    <a:noFill/>
                    <a:ln w="9525">
                      <a:noFill/>
                      <a:miter lim="800000"/>
                      <a:headEnd/>
                      <a:tailEnd/>
                    </a:ln>
                  </pic:spPr>
                </pic:pic>
              </a:graphicData>
            </a:graphic>
          </wp:inline>
        </w:drawing>
      </w:r>
    </w:p>
    <w:p w:rsidR="002B5A63" w:rsidRPr="002B5A63" w:rsidRDefault="002B5A63" w:rsidP="00594F6E">
      <w:pPr>
        <w:pStyle w:val="ListParagraph"/>
        <w:numPr>
          <w:ilvl w:val="0"/>
          <w:numId w:val="4"/>
        </w:numPr>
        <w:rPr>
          <w:sz w:val="22"/>
        </w:rPr>
      </w:pPr>
      <w:r w:rsidRPr="00483C1B">
        <w:rPr>
          <w:i/>
        </w:rPr>
        <w:t>Panel</w:t>
      </w:r>
      <w:r>
        <w:t>: khung chữ nhật nằm trong một top-level container, được sử dụng để tạo layout cho chương trình-</w:t>
      </w:r>
    </w:p>
    <w:p w:rsidR="00B83BA2" w:rsidRPr="00C30DB8" w:rsidRDefault="002B5A63" w:rsidP="00594F6E">
      <w:pPr>
        <w:pStyle w:val="ListParagraph"/>
        <w:numPr>
          <w:ilvl w:val="0"/>
          <w:numId w:val="4"/>
        </w:numPr>
        <w:rPr>
          <w:sz w:val="22"/>
        </w:rPr>
      </w:pPr>
      <w:r w:rsidRPr="00483C1B">
        <w:rPr>
          <w:i/>
        </w:rPr>
        <w:t>ScrollPane</w:t>
      </w:r>
      <w:r>
        <w:t>: tạo ra hiệu ứng cuộn chuột (ngang/dọc) cho một component</w:t>
      </w:r>
      <w:r w:rsidR="00E022DF">
        <w:t>.</w:t>
      </w:r>
    </w:p>
    <w:p w:rsidR="00C30DB8" w:rsidRDefault="00545B75" w:rsidP="00594F6E">
      <w:pPr>
        <w:pStyle w:val="Heading3"/>
        <w:numPr>
          <w:ilvl w:val="2"/>
          <w:numId w:val="8"/>
        </w:numPr>
      </w:pPr>
      <w:bookmarkStart w:id="65" w:name="_Toc436137954"/>
      <w:r w:rsidRPr="00545B75">
        <w:t>Các lớp Component</w:t>
      </w:r>
      <w:bookmarkEnd w:id="65"/>
    </w:p>
    <w:p w:rsidR="007D2063" w:rsidRDefault="00CE2A06" w:rsidP="00E947C5">
      <w:pPr>
        <w:pStyle w:val="ListParagraph"/>
        <w:ind w:left="0" w:firstLine="0"/>
        <w:jc w:val="center"/>
      </w:pPr>
      <w:r>
        <w:rPr>
          <w:noProof/>
        </w:rPr>
        <w:drawing>
          <wp:inline distT="0" distB="0" distL="0" distR="0">
            <wp:extent cx="5133975" cy="1991061"/>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133975" cy="1991061"/>
                    </a:xfrm>
                    <a:prstGeom prst="rect">
                      <a:avLst/>
                    </a:prstGeom>
                    <a:noFill/>
                    <a:ln w="9525">
                      <a:noFill/>
                      <a:miter lim="800000"/>
                      <a:headEnd/>
                      <a:tailEnd/>
                    </a:ln>
                  </pic:spPr>
                </pic:pic>
              </a:graphicData>
            </a:graphic>
          </wp:inline>
        </w:drawing>
      </w:r>
    </w:p>
    <w:p w:rsidR="00E64A56" w:rsidRDefault="00E64A56">
      <w:pPr>
        <w:spacing w:after="120" w:line="240" w:lineRule="auto"/>
        <w:ind w:left="1440" w:firstLine="0"/>
        <w:contextualSpacing w:val="0"/>
        <w:jc w:val="center"/>
        <w:rPr>
          <w:i/>
        </w:rPr>
      </w:pPr>
      <w:r>
        <w:rPr>
          <w:i/>
        </w:rPr>
        <w:br w:type="page"/>
      </w:r>
    </w:p>
    <w:p w:rsidR="00CE2A06" w:rsidRDefault="007742E7" w:rsidP="00594F6E">
      <w:pPr>
        <w:pStyle w:val="ListParagraph"/>
        <w:numPr>
          <w:ilvl w:val="0"/>
          <w:numId w:val="10"/>
        </w:numPr>
        <w:rPr>
          <w:i/>
        </w:rPr>
      </w:pPr>
      <w:r w:rsidRPr="007742E7">
        <w:rPr>
          <w:i/>
        </w:rPr>
        <w:lastRenderedPageBreak/>
        <w:t>java.awt.Label</w:t>
      </w:r>
    </w:p>
    <w:p w:rsidR="009224AC" w:rsidRDefault="009224AC" w:rsidP="009224AC">
      <w:pPr>
        <w:pStyle w:val="ListParagraph"/>
        <w:ind w:firstLine="0"/>
        <w:jc w:val="center"/>
        <w:rPr>
          <w:i/>
        </w:rPr>
      </w:pPr>
      <w:r>
        <w:rPr>
          <w:i/>
          <w:noProof/>
        </w:rPr>
        <w:drawing>
          <wp:inline distT="0" distB="0" distL="0" distR="0">
            <wp:extent cx="3143250" cy="1304925"/>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3143250" cy="1304925"/>
                    </a:xfrm>
                    <a:prstGeom prst="rect">
                      <a:avLst/>
                    </a:prstGeom>
                    <a:noFill/>
                    <a:ln w="9525">
                      <a:noFill/>
                      <a:miter lim="800000"/>
                      <a:headEnd/>
                      <a:tailEnd/>
                    </a:ln>
                  </pic:spPr>
                </pic:pic>
              </a:graphicData>
            </a:graphic>
          </wp:inline>
        </w:drawing>
      </w:r>
    </w:p>
    <w:p w:rsidR="00E64A56" w:rsidRDefault="00E07367" w:rsidP="00594F6E">
      <w:pPr>
        <w:pStyle w:val="ListParagraph"/>
        <w:numPr>
          <w:ilvl w:val="0"/>
          <w:numId w:val="4"/>
        </w:numPr>
      </w:pPr>
      <w:r w:rsidRPr="00E07367">
        <w:t xml:space="preserve">Chức năng: </w:t>
      </w:r>
      <w:r w:rsidR="00E64A56">
        <w:t>Label  dùng để hiển thị một nội dung nào đó dưới dạng văn bản.</w:t>
      </w:r>
    </w:p>
    <w:p w:rsidR="00E64A56" w:rsidRDefault="00E64A56" w:rsidP="00594F6E">
      <w:pPr>
        <w:pStyle w:val="ListParagraph"/>
        <w:numPr>
          <w:ilvl w:val="0"/>
          <w:numId w:val="4"/>
        </w:numPr>
      </w:pPr>
      <w:r>
        <w:t>Toán tử khởi tạo:</w:t>
      </w:r>
    </w:p>
    <w:p w:rsidR="00E64A56" w:rsidRDefault="00E64A56" w:rsidP="00E64A56">
      <w:pPr>
        <w:pStyle w:val="NoSpacing"/>
      </w:pPr>
      <w:r w:rsidRPr="00E64A56">
        <w:rPr>
          <w:b/>
        </w:rPr>
        <w:t>public</w:t>
      </w:r>
      <w:r>
        <w:t xml:space="preserve"> </w:t>
      </w:r>
      <w:r w:rsidRPr="00E64A56">
        <w:rPr>
          <w:b/>
        </w:rPr>
        <w:t>Label</w:t>
      </w:r>
      <w:r>
        <w:t>(</w:t>
      </w:r>
      <w:r w:rsidRPr="00E64A56">
        <w:rPr>
          <w:b/>
        </w:rPr>
        <w:t>String</w:t>
      </w:r>
      <w:r>
        <w:t xml:space="preserve"> strLabel, </w:t>
      </w:r>
      <w:r w:rsidRPr="00E64A56">
        <w:rPr>
          <w:b/>
        </w:rPr>
        <w:t>int</w:t>
      </w:r>
      <w:r w:rsidR="0024219E">
        <w:t xml:space="preserve"> alignment);</w:t>
      </w:r>
    </w:p>
    <w:p w:rsidR="00E64A56" w:rsidRDefault="00E64A56" w:rsidP="00E64A56">
      <w:pPr>
        <w:pStyle w:val="NoSpacing"/>
      </w:pPr>
      <w:r w:rsidRPr="00E64A56">
        <w:rPr>
          <w:b/>
        </w:rPr>
        <w:t>public</w:t>
      </w:r>
      <w:r>
        <w:t xml:space="preserve"> </w:t>
      </w:r>
      <w:r w:rsidRPr="00E64A56">
        <w:rPr>
          <w:b/>
        </w:rPr>
        <w:t>Label</w:t>
      </w:r>
      <w:r>
        <w:t>(</w:t>
      </w:r>
      <w:r w:rsidRPr="00E64A56">
        <w:rPr>
          <w:b/>
        </w:rPr>
        <w:t>String</w:t>
      </w:r>
      <w:r w:rsidR="00A6295B">
        <w:t xml:space="preserve"> strLabel);</w:t>
      </w:r>
    </w:p>
    <w:p w:rsidR="00E64A56" w:rsidRDefault="00E64A56" w:rsidP="00E64A56">
      <w:pPr>
        <w:pStyle w:val="NoSpacing"/>
      </w:pPr>
      <w:r w:rsidRPr="00E64A56">
        <w:rPr>
          <w:b/>
        </w:rPr>
        <w:t>public</w:t>
      </w:r>
      <w:r>
        <w:t xml:space="preserve"> </w:t>
      </w:r>
      <w:r w:rsidRPr="00E64A56">
        <w:rPr>
          <w:b/>
        </w:rPr>
        <w:t>Label</w:t>
      </w:r>
      <w:r w:rsidR="002C347F">
        <w:t>();</w:t>
      </w:r>
    </w:p>
    <w:p w:rsidR="00E64A56" w:rsidRDefault="00E64A56" w:rsidP="00E64A56">
      <w:pPr>
        <w:pStyle w:val="NoSpacing"/>
      </w:pPr>
    </w:p>
    <w:p w:rsidR="00E64A56" w:rsidRDefault="00E64A56" w:rsidP="00594F6E">
      <w:pPr>
        <w:pStyle w:val="ListParagraph"/>
        <w:numPr>
          <w:ilvl w:val="0"/>
          <w:numId w:val="4"/>
        </w:numPr>
      </w:pPr>
      <w:r>
        <w:t xml:space="preserve">Một số phương thức: </w:t>
      </w:r>
    </w:p>
    <w:p w:rsidR="008B1A36" w:rsidRPr="00AA7DCE" w:rsidRDefault="008B1A36" w:rsidP="00EA4B4D">
      <w:pPr>
        <w:pStyle w:val="NoSpacing"/>
        <w:rPr>
          <w:color w:val="0A3C12"/>
        </w:rPr>
      </w:pPr>
      <w:r w:rsidRPr="00AA7DCE">
        <w:rPr>
          <w:color w:val="0A3C12"/>
        </w:rPr>
        <w:t xml:space="preserve">// </w:t>
      </w:r>
      <w:r w:rsidR="00B56822" w:rsidRPr="00AA7DCE">
        <w:rPr>
          <w:color w:val="0A3C12"/>
        </w:rPr>
        <w:t>L</w:t>
      </w:r>
      <w:r w:rsidRPr="00AA7DCE">
        <w:rPr>
          <w:color w:val="0A3C12"/>
        </w:rPr>
        <w:t xml:space="preserve">ấy nội dung văn bản của </w:t>
      </w:r>
      <w:r w:rsidR="00F9057B" w:rsidRPr="00AA7DCE">
        <w:rPr>
          <w:color w:val="0A3C12"/>
        </w:rPr>
        <w:t xml:space="preserve">chính </w:t>
      </w:r>
      <w:r w:rsidRPr="00AA7DCE">
        <w:rPr>
          <w:color w:val="0A3C12"/>
        </w:rPr>
        <w:t>đối tượng label</w:t>
      </w:r>
      <w:r w:rsidR="00F9057B" w:rsidRPr="00AA7DCE">
        <w:rPr>
          <w:color w:val="0A3C12"/>
        </w:rPr>
        <w:t xml:space="preserve"> đó.</w:t>
      </w:r>
    </w:p>
    <w:p w:rsidR="00E64A56" w:rsidRDefault="00E64A56" w:rsidP="00EA4B4D">
      <w:pPr>
        <w:pStyle w:val="NoSpacing"/>
      </w:pPr>
      <w:r w:rsidRPr="000C4E5D">
        <w:rPr>
          <w:b/>
        </w:rPr>
        <w:t>public</w:t>
      </w:r>
      <w:r>
        <w:t xml:space="preserve"> </w:t>
      </w:r>
      <w:r w:rsidRPr="000C4E5D">
        <w:rPr>
          <w:b/>
        </w:rPr>
        <w:t>String</w:t>
      </w:r>
      <w:r>
        <w:t xml:space="preserve"> getText(); </w:t>
      </w:r>
    </w:p>
    <w:p w:rsidR="00AA7DCE" w:rsidRPr="00AA7DCE" w:rsidRDefault="00AA7DCE" w:rsidP="00EA4B4D">
      <w:pPr>
        <w:pStyle w:val="NoSpacing"/>
        <w:rPr>
          <w:color w:val="0A3C12"/>
        </w:rPr>
      </w:pPr>
      <w:r w:rsidRPr="00AA7DCE">
        <w:rPr>
          <w:color w:val="0A3C12"/>
        </w:rPr>
        <w:t>// Đặt nội dung văn bản cho đối tượng label đó</w:t>
      </w:r>
    </w:p>
    <w:p w:rsidR="00E64A56" w:rsidRDefault="00E64A56" w:rsidP="00EA4B4D">
      <w:pPr>
        <w:pStyle w:val="NoSpacing"/>
      </w:pPr>
      <w:r w:rsidRPr="000C4E5D">
        <w:rPr>
          <w:b/>
        </w:rPr>
        <w:t>public</w:t>
      </w:r>
      <w:r>
        <w:t xml:space="preserve"> </w:t>
      </w:r>
      <w:r w:rsidRPr="000C4E5D">
        <w:rPr>
          <w:b/>
        </w:rPr>
        <w:t>void</w:t>
      </w:r>
      <w:r>
        <w:t xml:space="preserve"> setText(String strLabel); </w:t>
      </w:r>
    </w:p>
    <w:p w:rsidR="00AA7DCE" w:rsidRPr="00621FDC" w:rsidRDefault="00AA7DCE" w:rsidP="00EA4B4D">
      <w:pPr>
        <w:pStyle w:val="NoSpacing"/>
        <w:rPr>
          <w:color w:val="0A3C12"/>
        </w:rPr>
      </w:pPr>
      <w:r w:rsidRPr="00621FDC">
        <w:rPr>
          <w:color w:val="0A3C12"/>
        </w:rPr>
        <w:t>//</w:t>
      </w:r>
      <w:r w:rsidR="00621FDC" w:rsidRPr="00621FDC">
        <w:rPr>
          <w:color w:val="0A3C12"/>
        </w:rPr>
        <w:t xml:space="preserve"> Lấy vị trí căn lề hiện tại của label</w:t>
      </w:r>
    </w:p>
    <w:p w:rsidR="00621FDC" w:rsidRDefault="00E64A56" w:rsidP="00621FDC">
      <w:pPr>
        <w:pStyle w:val="NoSpacing"/>
      </w:pPr>
      <w:r w:rsidRPr="000C4E5D">
        <w:rPr>
          <w:b/>
        </w:rPr>
        <w:t>public</w:t>
      </w:r>
      <w:r>
        <w:t xml:space="preserve"> </w:t>
      </w:r>
      <w:r w:rsidRPr="000C4E5D">
        <w:rPr>
          <w:b/>
        </w:rPr>
        <w:t>int</w:t>
      </w:r>
      <w:r>
        <w:t xml:space="preserve"> getAlignment(); </w:t>
      </w:r>
    </w:p>
    <w:p w:rsidR="00621FDC" w:rsidRPr="00621FDC" w:rsidRDefault="00621FDC" w:rsidP="00EA4B4D">
      <w:pPr>
        <w:pStyle w:val="NoSpacing"/>
        <w:rPr>
          <w:color w:val="0A3C12"/>
        </w:rPr>
      </w:pPr>
      <w:r w:rsidRPr="00621FDC">
        <w:rPr>
          <w:color w:val="0A3C12"/>
        </w:rPr>
        <w:t>// đặt vị trí căn lề hiện tại của lable</w:t>
      </w:r>
    </w:p>
    <w:p w:rsidR="00E64A56" w:rsidRDefault="00E64A56" w:rsidP="00EA4B4D">
      <w:pPr>
        <w:pStyle w:val="NoSpacing"/>
      </w:pPr>
      <w:r w:rsidRPr="000C4E5D">
        <w:rPr>
          <w:b/>
        </w:rPr>
        <w:t>public</w:t>
      </w:r>
      <w:r>
        <w:t xml:space="preserve"> </w:t>
      </w:r>
      <w:r w:rsidRPr="000C4E5D">
        <w:rPr>
          <w:b/>
        </w:rPr>
        <w:t>void</w:t>
      </w:r>
      <w:r>
        <w:t xml:space="preserve"> setAlignment(int alignment);</w:t>
      </w:r>
    </w:p>
    <w:p w:rsidR="00621FDC" w:rsidRPr="00E64A56" w:rsidRDefault="00621FDC" w:rsidP="00EA4B4D">
      <w:pPr>
        <w:pStyle w:val="NoSpacing"/>
      </w:pPr>
    </w:p>
    <w:p w:rsidR="00FB4565" w:rsidRDefault="00FB4565" w:rsidP="00594F6E">
      <w:pPr>
        <w:pStyle w:val="ListParagraph"/>
        <w:numPr>
          <w:ilvl w:val="0"/>
          <w:numId w:val="10"/>
        </w:numPr>
        <w:rPr>
          <w:i/>
        </w:rPr>
      </w:pPr>
      <w:r w:rsidRPr="00FB4565">
        <w:rPr>
          <w:i/>
        </w:rPr>
        <w:t>java.awt.Button</w:t>
      </w:r>
    </w:p>
    <w:p w:rsidR="00CB61F6" w:rsidRPr="00CB61F6" w:rsidRDefault="00CB61F6" w:rsidP="00CB61F6">
      <w:pPr>
        <w:pStyle w:val="ListParagraph"/>
        <w:ind w:firstLine="0"/>
      </w:pPr>
    </w:p>
    <w:p w:rsidR="00510734" w:rsidRDefault="00CB61F6" w:rsidP="00CB61F6">
      <w:pPr>
        <w:pStyle w:val="ListParagraph"/>
        <w:ind w:firstLine="0"/>
        <w:jc w:val="center"/>
      </w:pPr>
      <w:r>
        <w:rPr>
          <w:noProof/>
        </w:rPr>
        <w:drawing>
          <wp:inline distT="0" distB="0" distL="0" distR="0">
            <wp:extent cx="2895600" cy="1190625"/>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2895600" cy="1190625"/>
                    </a:xfrm>
                    <a:prstGeom prst="rect">
                      <a:avLst/>
                    </a:prstGeom>
                    <a:noFill/>
                    <a:ln w="9525">
                      <a:noFill/>
                      <a:miter lim="800000"/>
                      <a:headEnd/>
                      <a:tailEnd/>
                    </a:ln>
                  </pic:spPr>
                </pic:pic>
              </a:graphicData>
            </a:graphic>
          </wp:inline>
        </w:drawing>
      </w:r>
    </w:p>
    <w:p w:rsidR="007524B0" w:rsidRDefault="007524B0" w:rsidP="00594F6E">
      <w:pPr>
        <w:pStyle w:val="ListParagraph"/>
        <w:numPr>
          <w:ilvl w:val="0"/>
          <w:numId w:val="4"/>
        </w:numPr>
      </w:pPr>
      <w:r>
        <w:t>Tạo ra một hành động nào đó của chương trình qua sự kiện nhấp chuột</w:t>
      </w:r>
    </w:p>
    <w:p w:rsidR="007524B0" w:rsidRDefault="00056D09" w:rsidP="00594F6E">
      <w:pPr>
        <w:pStyle w:val="ListParagraph"/>
        <w:numPr>
          <w:ilvl w:val="0"/>
          <w:numId w:val="4"/>
        </w:numPr>
      </w:pPr>
      <w:r>
        <w:t>Toán tử</w:t>
      </w:r>
      <w:r w:rsidR="007524B0">
        <w:t xml:space="preserve"> khởi tạo:</w:t>
      </w:r>
    </w:p>
    <w:p w:rsidR="000F1770" w:rsidRPr="001D0490" w:rsidRDefault="007524B0" w:rsidP="001D0490">
      <w:pPr>
        <w:pStyle w:val="NoSpacing"/>
      </w:pPr>
      <w:r w:rsidRPr="009408D1">
        <w:rPr>
          <w:b/>
        </w:rPr>
        <w:t>public</w:t>
      </w:r>
      <w:r w:rsidRPr="001D0490">
        <w:t xml:space="preserve"> Button(</w:t>
      </w:r>
      <w:r w:rsidRPr="009408D1">
        <w:rPr>
          <w:b/>
        </w:rPr>
        <w:t>String</w:t>
      </w:r>
      <w:r w:rsidRPr="001D0490">
        <w:t xml:space="preserve"> buttonLabel); </w:t>
      </w:r>
    </w:p>
    <w:p w:rsidR="000F1770" w:rsidRDefault="000F1770" w:rsidP="001D0490">
      <w:pPr>
        <w:pStyle w:val="NoSpacing"/>
      </w:pPr>
      <w:r w:rsidRPr="009408D1">
        <w:rPr>
          <w:b/>
        </w:rPr>
        <w:t>public</w:t>
      </w:r>
      <w:r w:rsidRPr="001D0490">
        <w:t xml:space="preserve"> Button();</w:t>
      </w:r>
    </w:p>
    <w:p w:rsidR="000F1770" w:rsidRDefault="007524B0" w:rsidP="00594F6E">
      <w:pPr>
        <w:pStyle w:val="ListParagraph"/>
        <w:numPr>
          <w:ilvl w:val="0"/>
          <w:numId w:val="4"/>
        </w:numPr>
      </w:pPr>
      <w:r>
        <w:t xml:space="preserve">Một số phương thức: </w:t>
      </w:r>
    </w:p>
    <w:p w:rsidR="000F1770" w:rsidRDefault="007524B0" w:rsidP="007314FB">
      <w:pPr>
        <w:pStyle w:val="NoSpacing"/>
      </w:pPr>
      <w:r w:rsidRPr="007314FB">
        <w:rPr>
          <w:b/>
        </w:rPr>
        <w:t>public</w:t>
      </w:r>
      <w:r>
        <w:t xml:space="preserve"> </w:t>
      </w:r>
      <w:r w:rsidRPr="007314FB">
        <w:rPr>
          <w:b/>
        </w:rPr>
        <w:t>String</w:t>
      </w:r>
      <w:r>
        <w:t xml:space="preserve"> getLabel(); </w:t>
      </w:r>
    </w:p>
    <w:p w:rsidR="000F1770" w:rsidRDefault="007524B0" w:rsidP="007314FB">
      <w:pPr>
        <w:pStyle w:val="NoSpacing"/>
      </w:pPr>
      <w:r w:rsidRPr="007314FB">
        <w:rPr>
          <w:b/>
        </w:rPr>
        <w:t>public</w:t>
      </w:r>
      <w:r>
        <w:t xml:space="preserve"> </w:t>
      </w:r>
      <w:r w:rsidRPr="007314FB">
        <w:rPr>
          <w:b/>
        </w:rPr>
        <w:t>void</w:t>
      </w:r>
      <w:r>
        <w:t xml:space="preserve"> setLabel(</w:t>
      </w:r>
      <w:r w:rsidRPr="007314FB">
        <w:rPr>
          <w:b/>
        </w:rPr>
        <w:t>String</w:t>
      </w:r>
      <w:r>
        <w:t xml:space="preserve"> buttonLabel); </w:t>
      </w:r>
    </w:p>
    <w:p w:rsidR="00CB61F6" w:rsidRDefault="007524B0" w:rsidP="007314FB">
      <w:pPr>
        <w:pStyle w:val="NoSpacing"/>
      </w:pPr>
      <w:r w:rsidRPr="007314FB">
        <w:rPr>
          <w:b/>
        </w:rPr>
        <w:lastRenderedPageBreak/>
        <w:t>public</w:t>
      </w:r>
      <w:r>
        <w:t xml:space="preserve"> </w:t>
      </w:r>
      <w:r w:rsidRPr="007314FB">
        <w:rPr>
          <w:b/>
        </w:rPr>
        <w:t>void</w:t>
      </w:r>
      <w:r>
        <w:t xml:space="preserve"> setEnable(</w:t>
      </w:r>
      <w:r w:rsidRPr="007314FB">
        <w:rPr>
          <w:b/>
        </w:rPr>
        <w:t>boolean</w:t>
      </w:r>
      <w:r>
        <w:t xml:space="preserve"> enablevt);</w:t>
      </w:r>
    </w:p>
    <w:p w:rsidR="007C2133" w:rsidRPr="00EA5940" w:rsidRDefault="007C2133" w:rsidP="000F1770">
      <w:pPr>
        <w:pStyle w:val="ListParagraph"/>
        <w:ind w:left="1224" w:firstLine="0"/>
        <w:rPr>
          <w:b/>
          <w:i/>
        </w:rPr>
      </w:pPr>
      <w:r w:rsidRPr="00EA5940">
        <w:rPr>
          <w:b/>
          <w:i/>
        </w:rPr>
        <w:t>Ví dụ:</w:t>
      </w:r>
    </w:p>
    <w:p w:rsidR="00DF6BEE" w:rsidRDefault="007C2133" w:rsidP="007C2133">
      <w:pPr>
        <w:pStyle w:val="NoSpacing"/>
      </w:pPr>
      <w:r w:rsidRPr="00CD3097">
        <w:rPr>
          <w:b/>
        </w:rPr>
        <w:t>Button</w:t>
      </w:r>
      <w:r>
        <w:t xml:space="preserve"> btnColor = new </w:t>
      </w:r>
      <w:r w:rsidRPr="00CD3097">
        <w:rPr>
          <w:b/>
        </w:rPr>
        <w:t>Button</w:t>
      </w:r>
      <w:r>
        <w:t xml:space="preserve">("Red"); </w:t>
      </w:r>
    </w:p>
    <w:p w:rsidR="00DF6BEE" w:rsidRDefault="007C2133" w:rsidP="007C2133">
      <w:pPr>
        <w:pStyle w:val="NoSpacing"/>
      </w:pPr>
      <w:r>
        <w:t xml:space="preserve">add(btnColor); </w:t>
      </w:r>
    </w:p>
    <w:p w:rsidR="00DF6BEE" w:rsidRDefault="007C2133" w:rsidP="007C2133">
      <w:pPr>
        <w:pStyle w:val="NoSpacing"/>
      </w:pPr>
      <w:r>
        <w:t xml:space="preserve">btnColor.setLabel("green"); </w:t>
      </w:r>
    </w:p>
    <w:p w:rsidR="00DF6BEE" w:rsidRDefault="007C2133" w:rsidP="007C2133">
      <w:pPr>
        <w:pStyle w:val="NoSpacing"/>
      </w:pPr>
      <w:r>
        <w:t xml:space="preserve">btnColor.getLabel(); </w:t>
      </w:r>
    </w:p>
    <w:p w:rsidR="007C2133" w:rsidRDefault="007C2133" w:rsidP="007C2133">
      <w:pPr>
        <w:pStyle w:val="NoSpacing"/>
      </w:pPr>
      <w:r>
        <w:t xml:space="preserve">add(new </w:t>
      </w:r>
      <w:r w:rsidRPr="00CD3097">
        <w:rPr>
          <w:b/>
        </w:rPr>
        <w:t>Button</w:t>
      </w:r>
      <w:r>
        <w:t>("Blue")); // anynomous Button</w:t>
      </w:r>
    </w:p>
    <w:p w:rsidR="00CB61F6" w:rsidRPr="00062056" w:rsidRDefault="00CB61F6" w:rsidP="00CB61F6">
      <w:pPr>
        <w:pStyle w:val="ListParagraph"/>
        <w:ind w:firstLine="0"/>
        <w:jc w:val="center"/>
      </w:pPr>
    </w:p>
    <w:p w:rsidR="00FB4565" w:rsidRDefault="00FB4565" w:rsidP="00594F6E">
      <w:pPr>
        <w:pStyle w:val="ListParagraph"/>
        <w:numPr>
          <w:ilvl w:val="0"/>
          <w:numId w:val="10"/>
        </w:numPr>
        <w:rPr>
          <w:i/>
        </w:rPr>
      </w:pPr>
      <w:r w:rsidRPr="00FB4565">
        <w:rPr>
          <w:i/>
        </w:rPr>
        <w:t>java.awt.TextField</w:t>
      </w:r>
    </w:p>
    <w:p w:rsidR="0002364E" w:rsidRPr="008671F1" w:rsidRDefault="0002364E" w:rsidP="008671F1">
      <w:pPr>
        <w:ind w:left="360" w:firstLine="0"/>
        <w:rPr>
          <w:i/>
        </w:rPr>
      </w:pPr>
    </w:p>
    <w:p w:rsidR="00E9778D" w:rsidRDefault="00C07B12" w:rsidP="00C07B12">
      <w:pPr>
        <w:spacing w:after="120" w:line="240" w:lineRule="auto"/>
        <w:ind w:firstLine="0"/>
        <w:contextualSpacing w:val="0"/>
        <w:jc w:val="center"/>
      </w:pPr>
      <w:r>
        <w:rPr>
          <w:noProof/>
        </w:rPr>
        <w:drawing>
          <wp:inline distT="0" distB="0" distL="0" distR="0">
            <wp:extent cx="3305175" cy="120015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3305175" cy="1200150"/>
                    </a:xfrm>
                    <a:prstGeom prst="rect">
                      <a:avLst/>
                    </a:prstGeom>
                    <a:noFill/>
                    <a:ln w="9525">
                      <a:noFill/>
                      <a:miter lim="800000"/>
                      <a:headEnd/>
                      <a:tailEnd/>
                    </a:ln>
                  </pic:spPr>
                </pic:pic>
              </a:graphicData>
            </a:graphic>
          </wp:inline>
        </w:drawing>
      </w:r>
    </w:p>
    <w:p w:rsidR="0098266E" w:rsidRDefault="00E9778D" w:rsidP="00594F6E">
      <w:pPr>
        <w:pStyle w:val="ListParagraph"/>
        <w:numPr>
          <w:ilvl w:val="0"/>
          <w:numId w:val="4"/>
        </w:numPr>
      </w:pPr>
      <w:r>
        <w:t>Sử dụng để nhập/xuất một dòng văn bản</w:t>
      </w:r>
      <w:r w:rsidR="0098266E">
        <w:t>.</w:t>
      </w:r>
    </w:p>
    <w:p w:rsidR="0098266E" w:rsidRDefault="00E9778D" w:rsidP="00594F6E">
      <w:pPr>
        <w:pStyle w:val="ListParagraph"/>
        <w:numPr>
          <w:ilvl w:val="0"/>
          <w:numId w:val="4"/>
        </w:numPr>
      </w:pPr>
      <w:r>
        <w:t>Khi đang ở trong TextField, nhấp phím Enter có thể kích</w:t>
      </w:r>
      <w:r w:rsidR="0098266E">
        <w:t xml:space="preserve"> </w:t>
      </w:r>
      <w:r>
        <w:t>hoạt một hành động nào đó của chương trình</w:t>
      </w:r>
      <w:r w:rsidR="0098266E">
        <w:t>.</w:t>
      </w:r>
    </w:p>
    <w:p w:rsidR="00E9778D" w:rsidRDefault="00E9778D" w:rsidP="00594F6E">
      <w:pPr>
        <w:pStyle w:val="ListParagraph"/>
        <w:numPr>
          <w:ilvl w:val="0"/>
          <w:numId w:val="4"/>
        </w:numPr>
      </w:pPr>
      <w:r>
        <w:t>Phương thức khởi tạo:</w:t>
      </w:r>
    </w:p>
    <w:p w:rsidR="00E9778D" w:rsidRDefault="00E9778D" w:rsidP="0065098F">
      <w:pPr>
        <w:pStyle w:val="NoSpacing"/>
      </w:pPr>
      <w:r w:rsidRPr="00AF0DDD">
        <w:rPr>
          <w:b/>
        </w:rPr>
        <w:t>public</w:t>
      </w:r>
      <w:r>
        <w:t xml:space="preserve"> </w:t>
      </w:r>
      <w:r w:rsidRPr="00AF0DDD">
        <w:rPr>
          <w:b/>
        </w:rPr>
        <w:t>TextField</w:t>
      </w:r>
      <w:r>
        <w:t>(</w:t>
      </w:r>
      <w:r w:rsidRPr="00AF0DDD">
        <w:rPr>
          <w:b/>
        </w:rPr>
        <w:t>String</w:t>
      </w:r>
      <w:r>
        <w:t xml:space="preserve"> strInitText, </w:t>
      </w:r>
      <w:r w:rsidRPr="00AF0DDD">
        <w:rPr>
          <w:b/>
        </w:rPr>
        <w:t>int</w:t>
      </w:r>
      <w:r>
        <w:t xml:space="preserve"> columns);</w:t>
      </w:r>
    </w:p>
    <w:p w:rsidR="00E9778D" w:rsidRDefault="00E9778D" w:rsidP="0065098F">
      <w:pPr>
        <w:pStyle w:val="NoSpacing"/>
      </w:pPr>
      <w:r w:rsidRPr="00AF0DDD">
        <w:rPr>
          <w:b/>
        </w:rPr>
        <w:t>publi</w:t>
      </w:r>
      <w:r w:rsidR="005F6138">
        <w:rPr>
          <w:b/>
        </w:rPr>
        <w:t>c</w:t>
      </w:r>
      <w:r>
        <w:t xml:space="preserve"> </w:t>
      </w:r>
      <w:r w:rsidRPr="00AF0DDD">
        <w:rPr>
          <w:b/>
        </w:rPr>
        <w:t>TextField</w:t>
      </w:r>
      <w:r>
        <w:t>(</w:t>
      </w:r>
      <w:r w:rsidRPr="00AF0DDD">
        <w:rPr>
          <w:b/>
        </w:rPr>
        <w:t>String</w:t>
      </w:r>
      <w:r>
        <w:t xml:space="preserve"> strInitText);</w:t>
      </w:r>
    </w:p>
    <w:p w:rsidR="00E9778D" w:rsidRDefault="00E9778D" w:rsidP="0065098F">
      <w:pPr>
        <w:pStyle w:val="NoSpacing"/>
      </w:pPr>
      <w:r w:rsidRPr="00AF0DDD">
        <w:rPr>
          <w:b/>
        </w:rPr>
        <w:t>public</w:t>
      </w:r>
      <w:r>
        <w:t xml:space="preserve"> </w:t>
      </w:r>
      <w:r w:rsidRPr="00AF0DDD">
        <w:rPr>
          <w:b/>
        </w:rPr>
        <w:t>TextField</w:t>
      </w:r>
      <w:r>
        <w:t>(</w:t>
      </w:r>
      <w:r w:rsidRPr="00AF0DDD">
        <w:rPr>
          <w:b/>
        </w:rPr>
        <w:t>int</w:t>
      </w:r>
      <w:r>
        <w:t xml:space="preserve"> columns);</w:t>
      </w:r>
    </w:p>
    <w:p w:rsidR="004F487D" w:rsidRDefault="004F487D" w:rsidP="0065098F">
      <w:pPr>
        <w:pStyle w:val="NoSpacing"/>
      </w:pPr>
    </w:p>
    <w:p w:rsidR="00426814" w:rsidRDefault="00E9778D" w:rsidP="00594F6E">
      <w:pPr>
        <w:pStyle w:val="ListParagraph"/>
        <w:numPr>
          <w:ilvl w:val="0"/>
          <w:numId w:val="4"/>
        </w:numPr>
      </w:pPr>
      <w:r>
        <w:t>Một số phương thứ</w:t>
      </w:r>
      <w:r w:rsidR="000B7645">
        <w:t>c</w:t>
      </w:r>
    </w:p>
    <w:p w:rsidR="00426814" w:rsidRDefault="00426814" w:rsidP="00426814">
      <w:pPr>
        <w:pStyle w:val="NoSpacing"/>
      </w:pPr>
      <w:r w:rsidRPr="00426814">
        <w:rPr>
          <w:b/>
        </w:rPr>
        <w:t>String</w:t>
      </w:r>
      <w:r>
        <w:t xml:space="preserve"> getText();</w:t>
      </w:r>
      <w:r w:rsidR="008D05C1">
        <w:t xml:space="preserve"> </w:t>
      </w:r>
      <w:r w:rsidR="008D05C1" w:rsidRPr="008D05C1">
        <w:rPr>
          <w:color w:val="136715"/>
        </w:rPr>
        <w:t>// Lấy nội dung văn bản của đối tượng</w:t>
      </w:r>
      <w:r w:rsidR="008D05C1">
        <w:t xml:space="preserve"> </w:t>
      </w:r>
    </w:p>
    <w:p w:rsidR="00426814" w:rsidRDefault="00E9778D" w:rsidP="00426814">
      <w:pPr>
        <w:pStyle w:val="NoSpacing"/>
      </w:pPr>
      <w:r>
        <w:t>setText(</w:t>
      </w:r>
      <w:r w:rsidRPr="00426814">
        <w:rPr>
          <w:b/>
        </w:rPr>
        <w:t>String</w:t>
      </w:r>
      <w:r w:rsidR="00426814">
        <w:t xml:space="preserve"> strText</w:t>
      </w:r>
      <w:r w:rsidR="00426814" w:rsidRPr="008D05C1">
        <w:rPr>
          <w:color w:val="136715"/>
        </w:rPr>
        <w:t>);</w:t>
      </w:r>
      <w:r w:rsidR="008D05C1" w:rsidRPr="008D05C1">
        <w:rPr>
          <w:color w:val="136715"/>
        </w:rPr>
        <w:t>// đặt nội dung cho đối tượng</w:t>
      </w:r>
    </w:p>
    <w:p w:rsidR="003D6444" w:rsidRDefault="00E9778D" w:rsidP="00426814">
      <w:pPr>
        <w:pStyle w:val="NoSpacing"/>
      </w:pPr>
      <w:r>
        <w:t>setEditable(</w:t>
      </w:r>
      <w:r w:rsidRPr="00426814">
        <w:rPr>
          <w:b/>
        </w:rPr>
        <w:t>boolean</w:t>
      </w:r>
      <w:r>
        <w:t xml:space="preserve"> editablevt)</w:t>
      </w:r>
      <w:r w:rsidR="008D05C1">
        <w:t xml:space="preserve">; </w:t>
      </w:r>
      <w:r w:rsidR="008D05C1" w:rsidRPr="008D05C1">
        <w:rPr>
          <w:color w:val="136715"/>
        </w:rPr>
        <w:t>// Đặt trạng thái có cho phép người dùng thay đổi nội dung trên giao diện hay không</w:t>
      </w:r>
      <w:r w:rsidR="008D05C1">
        <w:t>.</w:t>
      </w:r>
    </w:p>
    <w:p w:rsidR="009F7E3A" w:rsidRDefault="009F7E3A" w:rsidP="00426814">
      <w:pPr>
        <w:pStyle w:val="NoSpacing"/>
      </w:pPr>
    </w:p>
    <w:p w:rsidR="009F7E3A" w:rsidRDefault="009F7E3A" w:rsidP="00426814">
      <w:pPr>
        <w:pStyle w:val="NoSpacing"/>
      </w:pPr>
    </w:p>
    <w:p w:rsidR="009F7E3A" w:rsidRDefault="009F7E3A" w:rsidP="00426814">
      <w:pPr>
        <w:pStyle w:val="NoSpacing"/>
      </w:pPr>
    </w:p>
    <w:p w:rsidR="009F7E3A" w:rsidRPr="009F7E3A" w:rsidRDefault="003D6444" w:rsidP="00594F6E">
      <w:pPr>
        <w:pStyle w:val="ListParagraph"/>
        <w:numPr>
          <w:ilvl w:val="0"/>
          <w:numId w:val="10"/>
        </w:numPr>
        <w:rPr>
          <w:rFonts w:eastAsiaTheme="majorEastAsia" w:cstheme="majorBidi"/>
          <w:b/>
          <w:bCs/>
          <w:i/>
          <w:szCs w:val="26"/>
        </w:rPr>
      </w:pPr>
      <w:r>
        <w:rPr>
          <w:i/>
        </w:rPr>
        <w:t>Checkbox</w:t>
      </w:r>
    </w:p>
    <w:p w:rsidR="009F7E3A" w:rsidRDefault="006C1688" w:rsidP="009F7E3A">
      <w:pPr>
        <w:ind w:left="360" w:firstLine="0"/>
        <w:jc w:val="center"/>
        <w:rPr>
          <w:i/>
        </w:rPr>
      </w:pPr>
      <w:r>
        <w:rPr>
          <w:i/>
          <w:noProof/>
        </w:rPr>
        <w:lastRenderedPageBreak/>
        <w:drawing>
          <wp:inline distT="0" distB="0" distL="0" distR="0">
            <wp:extent cx="2590800" cy="1876425"/>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2590800" cy="1876425"/>
                    </a:xfrm>
                    <a:prstGeom prst="rect">
                      <a:avLst/>
                    </a:prstGeom>
                    <a:noFill/>
                    <a:ln w="9525">
                      <a:noFill/>
                      <a:miter lim="800000"/>
                      <a:headEnd/>
                      <a:tailEnd/>
                    </a:ln>
                  </pic:spPr>
                </pic:pic>
              </a:graphicData>
            </a:graphic>
          </wp:inline>
        </w:drawing>
      </w:r>
    </w:p>
    <w:p w:rsidR="006C1688" w:rsidRDefault="00284636" w:rsidP="00594F6E">
      <w:pPr>
        <w:pStyle w:val="ListParagraph"/>
        <w:numPr>
          <w:ilvl w:val="0"/>
          <w:numId w:val="4"/>
        </w:numPr>
        <w:jc w:val="left"/>
      </w:pPr>
      <w:r>
        <w:t>Khi ta muốn liệt kê ra danh sách các mục và cho phép người dùng chọn nhiều phần tử trong danh sách đó thì ta dùng Checkbox.</w:t>
      </w:r>
    </w:p>
    <w:p w:rsidR="000B5597" w:rsidRDefault="000B5597" w:rsidP="00594F6E">
      <w:pPr>
        <w:pStyle w:val="ListParagraph"/>
        <w:numPr>
          <w:ilvl w:val="0"/>
          <w:numId w:val="4"/>
        </w:numPr>
        <w:jc w:val="left"/>
      </w:pPr>
      <w:r>
        <w:t>Toán tử khởi tạo:</w:t>
      </w:r>
    </w:p>
    <w:p w:rsidR="00E238D3" w:rsidRPr="00E238D3" w:rsidRDefault="00E238D3" w:rsidP="00E238D3">
      <w:pPr>
        <w:pStyle w:val="NoSpacing"/>
      </w:pPr>
      <w:r w:rsidRPr="000D1FD4">
        <w:rPr>
          <w:b/>
        </w:rPr>
        <w:t>public</w:t>
      </w:r>
      <w:r w:rsidRPr="00E238D3">
        <w:t xml:space="preserve"> Checkbox();</w:t>
      </w:r>
    </w:p>
    <w:p w:rsidR="000B5597" w:rsidRPr="00E238D3" w:rsidRDefault="000B5597" w:rsidP="00E238D3">
      <w:pPr>
        <w:pStyle w:val="NoSpacing"/>
      </w:pPr>
      <w:r w:rsidRPr="000D1FD4">
        <w:rPr>
          <w:b/>
        </w:rPr>
        <w:t>public</w:t>
      </w:r>
      <w:r w:rsidRPr="00E238D3">
        <w:t xml:space="preserve"> </w:t>
      </w:r>
      <w:r w:rsidR="005B4975" w:rsidRPr="00E238D3">
        <w:t>Checkbox</w:t>
      </w:r>
      <w:r w:rsidRPr="00E238D3">
        <w:t>(</w:t>
      </w:r>
      <w:r w:rsidRPr="000D1FD4">
        <w:rPr>
          <w:b/>
        </w:rPr>
        <w:t>String</w:t>
      </w:r>
      <w:r w:rsidRPr="00E238D3">
        <w:t xml:space="preserve"> </w:t>
      </w:r>
      <w:r w:rsidR="00E238D3" w:rsidRPr="00E238D3">
        <w:t>label</w:t>
      </w:r>
      <w:r w:rsidRPr="00E238D3">
        <w:t>);</w:t>
      </w:r>
    </w:p>
    <w:p w:rsidR="000B5597" w:rsidRPr="00E238D3" w:rsidRDefault="000B5597" w:rsidP="00E238D3">
      <w:pPr>
        <w:pStyle w:val="NoSpacing"/>
      </w:pPr>
      <w:r w:rsidRPr="000D1FD4">
        <w:rPr>
          <w:b/>
        </w:rPr>
        <w:t>public</w:t>
      </w:r>
      <w:r w:rsidRPr="00E238D3">
        <w:t xml:space="preserve"> Check</w:t>
      </w:r>
      <w:r w:rsidR="005B4975" w:rsidRPr="00E238D3">
        <w:t>box(</w:t>
      </w:r>
      <w:r w:rsidR="00E238D3" w:rsidRPr="000D1FD4">
        <w:rPr>
          <w:b/>
        </w:rPr>
        <w:t>String</w:t>
      </w:r>
      <w:r w:rsidR="00E238D3" w:rsidRPr="00E238D3">
        <w:t xml:space="preserve"> label, </w:t>
      </w:r>
      <w:r w:rsidR="00E238D3" w:rsidRPr="000D1FD4">
        <w:rPr>
          <w:b/>
        </w:rPr>
        <w:t>boolean</w:t>
      </w:r>
      <w:r w:rsidR="00E238D3" w:rsidRPr="00E238D3">
        <w:t xml:space="preserve"> state);</w:t>
      </w:r>
    </w:p>
    <w:p w:rsidR="00E238D3" w:rsidRDefault="00E238D3" w:rsidP="00E238D3">
      <w:pPr>
        <w:pStyle w:val="NoSpacing"/>
      </w:pPr>
      <w:r w:rsidRPr="000D1FD4">
        <w:rPr>
          <w:b/>
        </w:rPr>
        <w:t>public</w:t>
      </w:r>
      <w:r w:rsidRPr="00E238D3">
        <w:t xml:space="preserve"> Checkbox(</w:t>
      </w:r>
      <w:r w:rsidRPr="000D1FD4">
        <w:rPr>
          <w:b/>
        </w:rPr>
        <w:t>String</w:t>
      </w:r>
      <w:r w:rsidRPr="00E238D3">
        <w:t xml:space="preserve"> label, </w:t>
      </w:r>
      <w:r w:rsidRPr="000D1FD4">
        <w:rPr>
          <w:b/>
        </w:rPr>
        <w:t>boolean</w:t>
      </w:r>
      <w:r w:rsidRPr="00E238D3">
        <w:t xml:space="preserve"> state, </w:t>
      </w:r>
      <w:r w:rsidRPr="000D1FD4">
        <w:rPr>
          <w:b/>
        </w:rPr>
        <w:t>CheckboxGroup</w:t>
      </w:r>
      <w:r w:rsidRPr="00E238D3">
        <w:t xml:space="preserve"> group);</w:t>
      </w:r>
    </w:p>
    <w:p w:rsidR="00D31313" w:rsidRPr="00D31313" w:rsidRDefault="00D31313" w:rsidP="00594F6E">
      <w:pPr>
        <w:pStyle w:val="ListParagraph"/>
        <w:numPr>
          <w:ilvl w:val="0"/>
          <w:numId w:val="4"/>
        </w:numPr>
      </w:pPr>
      <w:r>
        <w:t>Phương thức cơ bản:</w:t>
      </w:r>
    </w:p>
    <w:p w:rsidR="00D31313" w:rsidRDefault="00D31313" w:rsidP="00D31313">
      <w:pPr>
        <w:pStyle w:val="NoSpacing"/>
        <w:ind w:left="1224"/>
      </w:pPr>
      <w:r>
        <w:t>setLabel(</w:t>
      </w:r>
      <w:r w:rsidRPr="00D31313">
        <w:rPr>
          <w:b/>
        </w:rPr>
        <w:t>String</w:t>
      </w:r>
      <w:r>
        <w:t xml:space="preserve"> label)</w:t>
      </w:r>
      <w:r w:rsidRPr="00D31313">
        <w:t>;</w:t>
      </w:r>
    </w:p>
    <w:p w:rsidR="00EA7428" w:rsidRPr="00B06192" w:rsidRDefault="00D31313" w:rsidP="00B06192">
      <w:pPr>
        <w:pStyle w:val="NoSpacing"/>
        <w:ind w:left="1224"/>
      </w:pPr>
      <w:r w:rsidRPr="00D31313">
        <w:t>setState(</w:t>
      </w:r>
      <w:r w:rsidRPr="00D31313">
        <w:rPr>
          <w:b/>
        </w:rPr>
        <w:t>boolean</w:t>
      </w:r>
      <w:r>
        <w:t xml:space="preserve"> state</w:t>
      </w:r>
      <w:r w:rsidRPr="00D31313">
        <w:t>);</w:t>
      </w:r>
    </w:p>
    <w:p w:rsidR="0066023D" w:rsidRDefault="0066023D" w:rsidP="00594F6E">
      <w:pPr>
        <w:pStyle w:val="Heading2"/>
        <w:numPr>
          <w:ilvl w:val="1"/>
          <w:numId w:val="8"/>
        </w:numPr>
      </w:pPr>
      <w:bookmarkStart w:id="66" w:name="_Toc436137955"/>
      <w:r>
        <w:t>Xây dựng giao diện với Swing</w:t>
      </w:r>
      <w:bookmarkEnd w:id="66"/>
    </w:p>
    <w:p w:rsidR="0066023D" w:rsidRDefault="00497755" w:rsidP="00594F6E">
      <w:pPr>
        <w:pStyle w:val="Heading3"/>
        <w:numPr>
          <w:ilvl w:val="2"/>
          <w:numId w:val="8"/>
        </w:numPr>
      </w:pPr>
      <w:bookmarkStart w:id="67" w:name="_Toc436137956"/>
      <w:r w:rsidRPr="00497755">
        <w:t>Các gói trong Java Swing</w:t>
      </w:r>
      <w:bookmarkEnd w:id="67"/>
    </w:p>
    <w:p w:rsidR="003E7CD3" w:rsidRDefault="003E7CD3" w:rsidP="003E7CD3">
      <w:r>
        <w:t>Swing cung cấp 18 gói có thể sử dụng xây dựng giao diện đồ họa</w:t>
      </w:r>
    </w:p>
    <w:p w:rsidR="003E7CD3" w:rsidRDefault="00010E62" w:rsidP="00010E62">
      <w:r>
        <w:t xml:space="preserve">Ta thường sử dụng thư viện  </w:t>
      </w:r>
      <w:r w:rsidR="003E7CD3" w:rsidRPr="00010E62">
        <w:rPr>
          <w:b/>
          <w:i/>
        </w:rPr>
        <w:t xml:space="preserve">javax.swing.* </w:t>
      </w:r>
      <w:r w:rsidR="003E7CD3">
        <w:t>để chương trình trở nên</w:t>
      </w:r>
      <w:r>
        <w:t xml:space="preserve"> </w:t>
      </w:r>
      <w:r w:rsidR="003E7CD3">
        <w:t>ngắn gọn</w:t>
      </w:r>
    </w:p>
    <w:p w:rsidR="003E7CD3" w:rsidRDefault="003E7CD3" w:rsidP="00594F6E">
      <w:pPr>
        <w:pStyle w:val="ListParagraph"/>
        <w:numPr>
          <w:ilvl w:val="0"/>
          <w:numId w:val="4"/>
        </w:numPr>
      </w:pPr>
      <w:r>
        <w:t>Ưu điểm của Swing so với AWT:</w:t>
      </w:r>
    </w:p>
    <w:p w:rsidR="00010E62" w:rsidRDefault="003E7CD3" w:rsidP="00594F6E">
      <w:pPr>
        <w:pStyle w:val="ListParagraph"/>
        <w:numPr>
          <w:ilvl w:val="1"/>
          <w:numId w:val="4"/>
        </w:numPr>
        <w:ind w:firstLine="0"/>
      </w:pPr>
      <w:r>
        <w:t>Cung cấp thêm các đối tượng mới để xây dựng giao diện đồ họa</w:t>
      </w:r>
    </w:p>
    <w:p w:rsidR="00010E62" w:rsidRDefault="003E7CD3" w:rsidP="00594F6E">
      <w:pPr>
        <w:pStyle w:val="ListParagraph"/>
        <w:numPr>
          <w:ilvl w:val="1"/>
          <w:numId w:val="4"/>
        </w:numPr>
        <w:ind w:firstLine="0"/>
      </w:pPr>
      <w:r>
        <w:t>look-and-feel: tùy biến để các thành phần giao diện của Swing nhìn</w:t>
      </w:r>
      <w:r w:rsidR="00010E62">
        <w:t xml:space="preserve"> </w:t>
      </w:r>
      <w:r>
        <w:t>giống như các thành phần giao diện của HĐH</w:t>
      </w:r>
    </w:p>
    <w:p w:rsidR="008B32EB" w:rsidRDefault="003E7CD3" w:rsidP="00594F6E">
      <w:pPr>
        <w:pStyle w:val="ListParagraph"/>
        <w:numPr>
          <w:ilvl w:val="1"/>
          <w:numId w:val="4"/>
        </w:numPr>
        <w:ind w:firstLine="0"/>
      </w:pPr>
      <w:r>
        <w:t>Hỗ trợ các thao tác sử dụng bàn phím thay chuột</w:t>
      </w:r>
    </w:p>
    <w:p w:rsidR="0090239C" w:rsidRPr="0090239C" w:rsidRDefault="003E7CD3" w:rsidP="00594F6E">
      <w:pPr>
        <w:pStyle w:val="ListParagraph"/>
        <w:numPr>
          <w:ilvl w:val="1"/>
          <w:numId w:val="4"/>
        </w:numPr>
        <w:ind w:firstLine="0"/>
      </w:pPr>
      <w:r>
        <w:t>Sử dụng tài nguyên hiệu quả hơn</w:t>
      </w:r>
    </w:p>
    <w:p w:rsidR="007768B3" w:rsidRDefault="00F5089B" w:rsidP="00594F6E">
      <w:pPr>
        <w:pStyle w:val="Heading3"/>
        <w:numPr>
          <w:ilvl w:val="2"/>
          <w:numId w:val="8"/>
        </w:numPr>
      </w:pPr>
      <w:bookmarkStart w:id="68" w:name="_Toc436137957"/>
      <w:r>
        <w:lastRenderedPageBreak/>
        <w:t>Swing</w:t>
      </w:r>
      <w:r w:rsidR="00735EAA">
        <w:t xml:space="preserve"> Container</w:t>
      </w:r>
      <w:bookmarkEnd w:id="68"/>
    </w:p>
    <w:p w:rsidR="00ED2718" w:rsidRDefault="00ED2718" w:rsidP="00ED2718">
      <w:pPr>
        <w:ind w:firstLine="0"/>
      </w:pPr>
      <w:r>
        <w:rPr>
          <w:noProof/>
        </w:rPr>
        <w:drawing>
          <wp:inline distT="0" distB="0" distL="0" distR="0">
            <wp:extent cx="5934075" cy="34671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934075" cy="3467100"/>
                    </a:xfrm>
                    <a:prstGeom prst="rect">
                      <a:avLst/>
                    </a:prstGeom>
                    <a:noFill/>
                    <a:ln w="9525">
                      <a:noFill/>
                      <a:miter lim="800000"/>
                      <a:headEnd/>
                      <a:tailEnd/>
                    </a:ln>
                  </pic:spPr>
                </pic:pic>
              </a:graphicData>
            </a:graphic>
          </wp:inline>
        </w:drawing>
      </w:r>
    </w:p>
    <w:p w:rsidR="00F67624" w:rsidRDefault="00F67624" w:rsidP="00ED2718">
      <w:pPr>
        <w:ind w:firstLine="0"/>
      </w:pPr>
    </w:p>
    <w:p w:rsidR="00F67624" w:rsidRPr="004122BD" w:rsidRDefault="00F67624" w:rsidP="00594F6E">
      <w:pPr>
        <w:pStyle w:val="ListParagraph"/>
        <w:numPr>
          <w:ilvl w:val="0"/>
          <w:numId w:val="4"/>
        </w:numPr>
      </w:pPr>
      <w:r w:rsidRPr="004122BD">
        <w:t>Top-level container</w:t>
      </w:r>
      <w:r w:rsidR="00331111" w:rsidRPr="004122BD">
        <w:t xml:space="preserve"> bao gồm</w:t>
      </w:r>
      <w:r w:rsidR="00D24398" w:rsidRPr="004122BD">
        <w:t>:</w:t>
      </w:r>
    </w:p>
    <w:p w:rsidR="00F67624" w:rsidRDefault="00F67624" w:rsidP="00594F6E">
      <w:pPr>
        <w:pStyle w:val="ListParagraph"/>
        <w:numPr>
          <w:ilvl w:val="1"/>
          <w:numId w:val="4"/>
        </w:numPr>
      </w:pPr>
      <w:r>
        <w:t>JFrame: sử dụng cho các cửa sổ</w:t>
      </w:r>
      <w:r w:rsidR="00900B42">
        <w:t xml:space="preserve"> </w:t>
      </w:r>
      <w:r>
        <w:t>chính của chương trình</w:t>
      </w:r>
    </w:p>
    <w:p w:rsidR="00F67624" w:rsidRDefault="00F67624" w:rsidP="00594F6E">
      <w:pPr>
        <w:pStyle w:val="ListParagraph"/>
        <w:numPr>
          <w:ilvl w:val="1"/>
          <w:numId w:val="4"/>
        </w:numPr>
      </w:pPr>
      <w:r>
        <w:t>JApplet: sử dụng trên trình duyệt</w:t>
      </w:r>
    </w:p>
    <w:p w:rsidR="00F67624" w:rsidRDefault="00F67624" w:rsidP="00594F6E">
      <w:pPr>
        <w:pStyle w:val="ListParagraph"/>
        <w:numPr>
          <w:ilvl w:val="1"/>
          <w:numId w:val="4"/>
        </w:numPr>
      </w:pPr>
      <w:r>
        <w:t>JDialog: cửa sổ thông báo</w:t>
      </w:r>
    </w:p>
    <w:p w:rsidR="00F67624" w:rsidRPr="001865CF" w:rsidRDefault="00F67624" w:rsidP="00594F6E">
      <w:pPr>
        <w:pStyle w:val="ListParagraph"/>
        <w:numPr>
          <w:ilvl w:val="0"/>
          <w:numId w:val="4"/>
        </w:numPr>
      </w:pPr>
      <w:r w:rsidRPr="001865CF">
        <w:t>Secondary container: J</w:t>
      </w:r>
      <w:r w:rsidR="006C51C0" w:rsidRPr="001865CF">
        <w:t>p</w:t>
      </w:r>
      <w:r w:rsidRPr="001865CF">
        <w:t>anel</w:t>
      </w:r>
    </w:p>
    <w:p w:rsidR="005966D3" w:rsidRDefault="005966D3" w:rsidP="00594F6E">
      <w:pPr>
        <w:pStyle w:val="Heading3"/>
        <w:numPr>
          <w:ilvl w:val="2"/>
          <w:numId w:val="8"/>
        </w:numPr>
      </w:pPr>
      <w:bookmarkStart w:id="69" w:name="_Toc436137958"/>
      <w:r>
        <w:t>Swing Component</w:t>
      </w:r>
      <w:bookmarkEnd w:id="69"/>
    </w:p>
    <w:p w:rsidR="00BF34BC" w:rsidRDefault="00DA443B" w:rsidP="00594F6E">
      <w:pPr>
        <w:pStyle w:val="ListParagraph"/>
        <w:numPr>
          <w:ilvl w:val="0"/>
          <w:numId w:val="11"/>
        </w:numPr>
        <w:rPr>
          <w:i/>
        </w:rPr>
      </w:pPr>
      <w:r w:rsidRPr="00DB40DE">
        <w:rPr>
          <w:i/>
        </w:rPr>
        <w:t>JLabel</w:t>
      </w:r>
    </w:p>
    <w:p w:rsidR="00427081" w:rsidRDefault="00EA4753" w:rsidP="00427081">
      <w:pPr>
        <w:pStyle w:val="ListParagraph"/>
        <w:ind w:left="792" w:firstLine="0"/>
      </w:pPr>
      <w:r w:rsidRPr="00FB55B4">
        <w:rPr>
          <w:i/>
          <w:u w:val="single"/>
        </w:rPr>
        <w:t>Chức năng:</w:t>
      </w:r>
      <w:r>
        <w:t xml:space="preserve"> </w:t>
      </w:r>
      <w:r w:rsidR="00427081">
        <w:t>Chức năng của JLabel giống như Label của thư viện AWT. Tuy nhiên với JLabel có 1 số điểm khác.</w:t>
      </w:r>
    </w:p>
    <w:p w:rsidR="00C92DF7" w:rsidRDefault="00C92DF7" w:rsidP="00594F6E">
      <w:pPr>
        <w:pStyle w:val="ListParagraph"/>
        <w:numPr>
          <w:ilvl w:val="0"/>
          <w:numId w:val="4"/>
        </w:numPr>
      </w:pPr>
      <w:r>
        <w:t>Toán tử khởi tạo</w:t>
      </w:r>
      <w:r w:rsidR="00661C1A">
        <w:t xml:space="preserve"> bao gồm:</w:t>
      </w:r>
    </w:p>
    <w:p w:rsidR="00434B98" w:rsidRDefault="00434B98" w:rsidP="00427081">
      <w:pPr>
        <w:pStyle w:val="ListParagraph"/>
        <w:ind w:left="792" w:firstLine="0"/>
      </w:pPr>
    </w:p>
    <w:p w:rsidR="00434B98" w:rsidRDefault="00434B98" w:rsidP="00434B98">
      <w:pPr>
        <w:pStyle w:val="NoSpacing"/>
      </w:pPr>
      <w:r w:rsidRPr="00434B98">
        <w:rPr>
          <w:b/>
        </w:rPr>
        <w:t>public</w:t>
      </w:r>
      <w:r>
        <w:t xml:space="preserve"> Jpanel();</w:t>
      </w:r>
    </w:p>
    <w:p w:rsidR="00D8434E" w:rsidRDefault="00D8434E" w:rsidP="00D8434E">
      <w:pPr>
        <w:pStyle w:val="Comment"/>
      </w:pPr>
      <w:r>
        <w:t>// Khởi tạo với một Icon hình ảnh</w:t>
      </w:r>
    </w:p>
    <w:p w:rsidR="00434B98" w:rsidRDefault="00434B98" w:rsidP="00434B98">
      <w:pPr>
        <w:pStyle w:val="NoSpacing"/>
      </w:pPr>
      <w:r w:rsidRPr="00434B98">
        <w:rPr>
          <w:b/>
        </w:rPr>
        <w:t>public</w:t>
      </w:r>
      <w:r>
        <w:t xml:space="preserve"> JPanel(</w:t>
      </w:r>
      <w:r w:rsidRPr="003C763D">
        <w:rPr>
          <w:b/>
        </w:rPr>
        <w:t>Icon</w:t>
      </w:r>
      <w:r>
        <w:t xml:space="preserve"> image);</w:t>
      </w:r>
    </w:p>
    <w:p w:rsidR="007A48CA" w:rsidRDefault="007A48CA" w:rsidP="007A48CA">
      <w:pPr>
        <w:pStyle w:val="Comment"/>
        <w:ind w:left="0" w:firstLine="720"/>
      </w:pPr>
      <w:r>
        <w:t>// Khởi tạo với nội dung text</w:t>
      </w:r>
    </w:p>
    <w:p w:rsidR="00434B98" w:rsidRDefault="00434B98" w:rsidP="00434B98">
      <w:pPr>
        <w:pStyle w:val="NoSpacing"/>
      </w:pPr>
      <w:r w:rsidRPr="00434B98">
        <w:rPr>
          <w:b/>
        </w:rPr>
        <w:lastRenderedPageBreak/>
        <w:t>public</w:t>
      </w:r>
      <w:r>
        <w:t xml:space="preserve"> JPanel(</w:t>
      </w:r>
      <w:r w:rsidRPr="003C763D">
        <w:rPr>
          <w:b/>
        </w:rPr>
        <w:t>String</w:t>
      </w:r>
      <w:r>
        <w:t xml:space="preserve"> text);</w:t>
      </w:r>
    </w:p>
    <w:p w:rsidR="00224FEA" w:rsidRDefault="00224FEA" w:rsidP="00224FEA">
      <w:pPr>
        <w:pStyle w:val="Comment"/>
      </w:pPr>
      <w:r>
        <w:t>// Khởi tạo với một icon hình ảnh và căn chỉnh</w:t>
      </w:r>
      <w:r w:rsidR="004264A6">
        <w:t xml:space="preserve"> nội dung</w:t>
      </w:r>
      <w:r>
        <w:t xml:space="preserve"> theo chiều ngang</w:t>
      </w:r>
      <w:r w:rsidR="00FE124E">
        <w:t xml:space="preserve"> là TRÁI/PHẢI/GIỮA</w:t>
      </w:r>
    </w:p>
    <w:p w:rsidR="006F062C" w:rsidRDefault="00434B98" w:rsidP="006F062C">
      <w:pPr>
        <w:pStyle w:val="NoSpacing"/>
      </w:pPr>
      <w:r w:rsidRPr="00434B98">
        <w:rPr>
          <w:b/>
        </w:rPr>
        <w:t>public</w:t>
      </w:r>
      <w:r>
        <w:t xml:space="preserve"> JPanel(</w:t>
      </w:r>
      <w:r w:rsidRPr="003C763D">
        <w:rPr>
          <w:b/>
        </w:rPr>
        <w:t>Icon</w:t>
      </w:r>
      <w:r>
        <w:t xml:space="preserve"> image, </w:t>
      </w:r>
      <w:r w:rsidRPr="003C763D">
        <w:rPr>
          <w:b/>
        </w:rPr>
        <w:t>int</w:t>
      </w:r>
      <w:r>
        <w:t xml:space="preserve"> horizontalAlignment);</w:t>
      </w:r>
    </w:p>
    <w:p w:rsidR="009E7B1B" w:rsidRDefault="009E7B1B" w:rsidP="009E7B1B">
      <w:pPr>
        <w:pStyle w:val="NoSpacing"/>
      </w:pPr>
      <w:r w:rsidRPr="00434B98">
        <w:rPr>
          <w:b/>
        </w:rPr>
        <w:t>public</w:t>
      </w:r>
      <w:r>
        <w:t xml:space="preserve"> JPanel(</w:t>
      </w:r>
      <w:r w:rsidRPr="003C763D">
        <w:rPr>
          <w:b/>
        </w:rPr>
        <w:t>String</w:t>
      </w:r>
      <w:r>
        <w:t xml:space="preserve"> text, </w:t>
      </w:r>
      <w:r w:rsidRPr="003C763D">
        <w:rPr>
          <w:b/>
        </w:rPr>
        <w:t>int</w:t>
      </w:r>
      <w:r>
        <w:t xml:space="preserve"> horizontalAlignment);</w:t>
      </w:r>
    </w:p>
    <w:p w:rsidR="009E7B1B" w:rsidRDefault="009E7B1B" w:rsidP="009E7B1B">
      <w:pPr>
        <w:pStyle w:val="NoSpacing"/>
      </w:pPr>
      <w:r w:rsidRPr="00434B98">
        <w:rPr>
          <w:b/>
        </w:rPr>
        <w:t>public</w:t>
      </w:r>
      <w:r>
        <w:t xml:space="preserve"> JPanel(</w:t>
      </w:r>
      <w:r w:rsidRPr="003C763D">
        <w:rPr>
          <w:b/>
        </w:rPr>
        <w:t>String</w:t>
      </w:r>
      <w:r>
        <w:t xml:space="preserve"> text, </w:t>
      </w:r>
      <w:r w:rsidRPr="003C763D">
        <w:rPr>
          <w:b/>
        </w:rPr>
        <w:t>Icon</w:t>
      </w:r>
      <w:r>
        <w:t xml:space="preserve"> image, </w:t>
      </w:r>
      <w:r w:rsidRPr="003C763D">
        <w:rPr>
          <w:b/>
        </w:rPr>
        <w:t>int</w:t>
      </w:r>
      <w:r>
        <w:t xml:space="preserve"> horizontalAlignment);</w:t>
      </w:r>
    </w:p>
    <w:p w:rsidR="00434B98" w:rsidRPr="00427081" w:rsidRDefault="00434B98" w:rsidP="009E7B1B">
      <w:pPr>
        <w:ind w:firstLine="0"/>
      </w:pPr>
    </w:p>
    <w:p w:rsidR="00DA443B" w:rsidRDefault="00DA443B" w:rsidP="00594F6E">
      <w:pPr>
        <w:pStyle w:val="ListParagraph"/>
        <w:numPr>
          <w:ilvl w:val="0"/>
          <w:numId w:val="11"/>
        </w:numPr>
        <w:rPr>
          <w:i/>
        </w:rPr>
      </w:pPr>
      <w:r w:rsidRPr="00DB40DE">
        <w:rPr>
          <w:i/>
        </w:rPr>
        <w:t>JButton</w:t>
      </w:r>
    </w:p>
    <w:p w:rsidR="00863148" w:rsidRPr="00863148" w:rsidRDefault="00863148" w:rsidP="00863148">
      <w:pPr>
        <w:pStyle w:val="ListParagraph"/>
        <w:ind w:left="792" w:firstLine="0"/>
      </w:pPr>
      <w:r w:rsidRPr="00863148">
        <w:rPr>
          <w:i/>
          <w:u w:val="single"/>
        </w:rPr>
        <w:t>Chứ</w:t>
      </w:r>
      <w:r>
        <w:rPr>
          <w:i/>
          <w:u w:val="single"/>
        </w:rPr>
        <w:t>c năng:</w:t>
      </w:r>
      <w:r>
        <w:t xml:space="preserve"> Dùng để tạo ra một sự kiện nào đó khi người dùng click chuột.</w:t>
      </w:r>
    </w:p>
    <w:p w:rsidR="004217DA" w:rsidRDefault="004217DA" w:rsidP="004217DA">
      <w:pPr>
        <w:pStyle w:val="ListParagraph"/>
        <w:ind w:left="792" w:firstLine="0"/>
      </w:pPr>
      <w:r w:rsidRPr="004217DA">
        <w:t>Đối với JButton cũng có điểm khác so với Button của thư viện AWT.</w:t>
      </w:r>
    </w:p>
    <w:p w:rsidR="00581940" w:rsidRPr="004217DA" w:rsidRDefault="005D15CF" w:rsidP="00594F6E">
      <w:pPr>
        <w:pStyle w:val="ListParagraph"/>
        <w:numPr>
          <w:ilvl w:val="0"/>
          <w:numId w:val="4"/>
        </w:numPr>
      </w:pPr>
      <w:r>
        <w:t>Toán tử khởi tạo</w:t>
      </w:r>
      <w:r w:rsidR="000210F1">
        <w:t xml:space="preserve"> bao gồm</w:t>
      </w:r>
      <w:r w:rsidR="00A03E24">
        <w:t>:</w:t>
      </w:r>
    </w:p>
    <w:p w:rsidR="00692F48" w:rsidRDefault="00692F48" w:rsidP="00AB2F8E">
      <w:pPr>
        <w:pStyle w:val="Comment"/>
        <w:ind w:left="0" w:firstLine="720"/>
      </w:pPr>
      <w:r>
        <w:t>// Toán tử khởi tạo mặc định</w:t>
      </w:r>
    </w:p>
    <w:p w:rsidR="004217DA" w:rsidRDefault="00905519" w:rsidP="00905519">
      <w:pPr>
        <w:pStyle w:val="NoSpacing"/>
      </w:pPr>
      <w:r w:rsidRPr="00EF50F7">
        <w:rPr>
          <w:b/>
        </w:rPr>
        <w:t>public</w:t>
      </w:r>
      <w:r>
        <w:t xml:space="preserve"> JButton();</w:t>
      </w:r>
    </w:p>
    <w:p w:rsidR="00692F48" w:rsidRDefault="00692F48" w:rsidP="00AB2F8E">
      <w:pPr>
        <w:pStyle w:val="Comment"/>
        <w:ind w:left="0" w:firstLine="720"/>
      </w:pPr>
      <w:r>
        <w:t>// Toán tử khởi tạo với Action cho nút bấm</w:t>
      </w:r>
    </w:p>
    <w:p w:rsidR="00905519" w:rsidRDefault="00905519" w:rsidP="00905519">
      <w:pPr>
        <w:pStyle w:val="NoSpacing"/>
      </w:pPr>
      <w:r w:rsidRPr="00EF50F7">
        <w:rPr>
          <w:b/>
        </w:rPr>
        <w:t>public</w:t>
      </w:r>
      <w:r>
        <w:t xml:space="preserve"> JButton(</w:t>
      </w:r>
      <w:r w:rsidR="00F71720" w:rsidRPr="00EF50F7">
        <w:rPr>
          <w:b/>
        </w:rPr>
        <w:t>Action</w:t>
      </w:r>
      <w:r w:rsidR="00F71720">
        <w:t xml:space="preserve"> a</w:t>
      </w:r>
      <w:r>
        <w:t>);</w:t>
      </w:r>
    </w:p>
    <w:p w:rsidR="00567E5F" w:rsidRDefault="00567E5F" w:rsidP="00AB2F8E">
      <w:pPr>
        <w:pStyle w:val="Comment"/>
        <w:ind w:left="0" w:firstLine="720"/>
      </w:pPr>
      <w:r>
        <w:t>// Toán tử khởi tạo có Icon cho nút bấm</w:t>
      </w:r>
    </w:p>
    <w:p w:rsidR="00905519" w:rsidRDefault="00905519" w:rsidP="00905519">
      <w:pPr>
        <w:pStyle w:val="NoSpacing"/>
      </w:pPr>
      <w:r w:rsidRPr="00EF50F7">
        <w:rPr>
          <w:b/>
        </w:rPr>
        <w:t>public</w:t>
      </w:r>
      <w:r>
        <w:t xml:space="preserve"> JButton(</w:t>
      </w:r>
      <w:r w:rsidR="00F71720" w:rsidRPr="00EF50F7">
        <w:rPr>
          <w:b/>
        </w:rPr>
        <w:t>Icon</w:t>
      </w:r>
      <w:r w:rsidR="00F71720">
        <w:t xml:space="preserve"> icon</w:t>
      </w:r>
      <w:r>
        <w:t>);</w:t>
      </w:r>
    </w:p>
    <w:p w:rsidR="00567E5F" w:rsidRDefault="00567E5F" w:rsidP="00AB2F8E">
      <w:pPr>
        <w:pStyle w:val="Comment"/>
        <w:ind w:left="0" w:firstLine="720"/>
      </w:pPr>
      <w:r>
        <w:t>// Toán tử khởi tạo với nội dung text cho nút</w:t>
      </w:r>
      <w:r w:rsidR="0082199D">
        <w:t xml:space="preserve"> bấm</w:t>
      </w:r>
    </w:p>
    <w:p w:rsidR="00905519" w:rsidRDefault="00905519" w:rsidP="00905519">
      <w:pPr>
        <w:pStyle w:val="NoSpacing"/>
      </w:pPr>
      <w:r w:rsidRPr="00EF50F7">
        <w:rPr>
          <w:b/>
        </w:rPr>
        <w:t>public</w:t>
      </w:r>
      <w:r>
        <w:t xml:space="preserve"> JButton(</w:t>
      </w:r>
      <w:r w:rsidR="00F71720" w:rsidRPr="00EF50F7">
        <w:rPr>
          <w:b/>
        </w:rPr>
        <w:t>String</w:t>
      </w:r>
      <w:r w:rsidR="00F71720">
        <w:t xml:space="preserve"> text</w:t>
      </w:r>
      <w:r>
        <w:t>);</w:t>
      </w:r>
    </w:p>
    <w:p w:rsidR="0076448E" w:rsidRDefault="0076448E" w:rsidP="00AB2F8E">
      <w:pPr>
        <w:pStyle w:val="Comment"/>
        <w:ind w:left="0" w:firstLine="720"/>
      </w:pPr>
      <w:r>
        <w:t>// Toán tử khởi tạo với cả 2 tham số: Nội dung text và Icon</w:t>
      </w:r>
    </w:p>
    <w:p w:rsidR="00BA42AA" w:rsidRDefault="00905519" w:rsidP="00EA648B">
      <w:pPr>
        <w:pStyle w:val="NoSpacing"/>
      </w:pPr>
      <w:r w:rsidRPr="00EF50F7">
        <w:rPr>
          <w:b/>
        </w:rPr>
        <w:t>public</w:t>
      </w:r>
      <w:r>
        <w:t xml:space="preserve"> JButton(</w:t>
      </w:r>
      <w:r w:rsidR="00F71720" w:rsidRPr="00EF50F7">
        <w:rPr>
          <w:b/>
        </w:rPr>
        <w:t>String</w:t>
      </w:r>
      <w:r w:rsidR="00F71720">
        <w:t xml:space="preserve"> text, </w:t>
      </w:r>
      <w:r w:rsidR="00F71720" w:rsidRPr="00EF50F7">
        <w:rPr>
          <w:b/>
        </w:rPr>
        <w:t>Icon</w:t>
      </w:r>
      <w:r w:rsidR="00F71720">
        <w:t xml:space="preserve"> icon</w:t>
      </w:r>
      <w:r>
        <w:t>);</w:t>
      </w:r>
    </w:p>
    <w:p w:rsidR="00AC35D2" w:rsidRDefault="00AC35D2" w:rsidP="00EA648B">
      <w:pPr>
        <w:pStyle w:val="NoSpacing"/>
      </w:pPr>
    </w:p>
    <w:p w:rsidR="00DA443B" w:rsidRDefault="00DA443B" w:rsidP="00594F6E">
      <w:pPr>
        <w:pStyle w:val="ListParagraph"/>
        <w:numPr>
          <w:ilvl w:val="0"/>
          <w:numId w:val="11"/>
        </w:numPr>
        <w:rPr>
          <w:i/>
        </w:rPr>
      </w:pPr>
      <w:r w:rsidRPr="00DB40DE">
        <w:rPr>
          <w:i/>
        </w:rPr>
        <w:t>J</w:t>
      </w:r>
      <w:r w:rsidR="008C2657" w:rsidRPr="00DB40DE">
        <w:rPr>
          <w:i/>
        </w:rPr>
        <w:t>t</w:t>
      </w:r>
      <w:r w:rsidRPr="00DB40DE">
        <w:rPr>
          <w:i/>
        </w:rPr>
        <w:t>extField</w:t>
      </w:r>
      <w:r w:rsidR="008C2657">
        <w:rPr>
          <w:i/>
        </w:rPr>
        <w:t>/</w:t>
      </w:r>
      <w:r w:rsidR="005E24E7" w:rsidRPr="005E24E7">
        <w:rPr>
          <w:i/>
        </w:rPr>
        <w:t xml:space="preserve"> </w:t>
      </w:r>
      <w:r w:rsidR="005E24E7" w:rsidRPr="008C2657">
        <w:rPr>
          <w:i/>
        </w:rPr>
        <w:t>JPasswordField</w:t>
      </w:r>
      <w:r w:rsidR="005E24E7" w:rsidRPr="00DB40DE">
        <w:rPr>
          <w:i/>
        </w:rPr>
        <w:t xml:space="preserve"> </w:t>
      </w:r>
      <w:r w:rsidRPr="00DB40DE">
        <w:rPr>
          <w:i/>
        </w:rPr>
        <w:t>– JText Area</w:t>
      </w:r>
    </w:p>
    <w:p w:rsidR="006E4011" w:rsidRDefault="00EC553A" w:rsidP="00EC553A">
      <w:pPr>
        <w:pStyle w:val="ListParagraph"/>
        <w:ind w:left="1224" w:firstLine="0"/>
      </w:pPr>
      <w:r w:rsidRPr="00A606AE">
        <w:rPr>
          <w:i/>
          <w:u w:val="single"/>
        </w:rPr>
        <w:t>Chức năng</w:t>
      </w:r>
      <w:r>
        <w:t>: Tạo một vùng cho phép người dùng nhập dữ liệu vào từ bàn phím</w:t>
      </w:r>
    </w:p>
    <w:p w:rsidR="008C2657" w:rsidRDefault="008C2657" w:rsidP="00594F6E">
      <w:pPr>
        <w:pStyle w:val="ListParagraph"/>
        <w:numPr>
          <w:ilvl w:val="0"/>
          <w:numId w:val="4"/>
        </w:numPr>
      </w:pPr>
      <w:r w:rsidRPr="008C2657">
        <w:rPr>
          <w:i/>
        </w:rPr>
        <w:t>JTextField:</w:t>
      </w:r>
      <w:r>
        <w:t xml:space="preserve"> Vùng nhập liệu cơ bản nằm trên một dòng</w:t>
      </w:r>
    </w:p>
    <w:p w:rsidR="008C2657" w:rsidRDefault="008C2657" w:rsidP="00594F6E">
      <w:pPr>
        <w:pStyle w:val="ListParagraph"/>
        <w:numPr>
          <w:ilvl w:val="0"/>
          <w:numId w:val="4"/>
        </w:numPr>
      </w:pPr>
      <w:r w:rsidRPr="008C2657">
        <w:rPr>
          <w:i/>
        </w:rPr>
        <w:t>JPasswordField:</w:t>
      </w:r>
      <w:r>
        <w:t xml:space="preserve"> Vùng nhập liệu giúp ẩn thông tin, phù hợp với những thông tin như mật khẩu, mã số cá nhân, ...</w:t>
      </w:r>
    </w:p>
    <w:p w:rsidR="008C2657" w:rsidRPr="008C2657" w:rsidRDefault="008C2657" w:rsidP="00594F6E">
      <w:pPr>
        <w:pStyle w:val="ListParagraph"/>
        <w:numPr>
          <w:ilvl w:val="0"/>
          <w:numId w:val="4"/>
        </w:numPr>
      </w:pPr>
      <w:r>
        <w:rPr>
          <w:i/>
        </w:rPr>
        <w:t>J</w:t>
      </w:r>
      <w:r w:rsidR="00D16122">
        <w:rPr>
          <w:i/>
        </w:rPr>
        <w:t>t</w:t>
      </w:r>
      <w:r>
        <w:rPr>
          <w:i/>
        </w:rPr>
        <w:t>extArea</w:t>
      </w:r>
      <w:r w:rsidR="00D16122">
        <w:rPr>
          <w:i/>
        </w:rPr>
        <w:t xml:space="preserve">: </w:t>
      </w:r>
      <w:r w:rsidR="00D16122">
        <w:t>Cho phép nhập thông tin lớn nằm trên nhiều dòng.</w:t>
      </w:r>
    </w:p>
    <w:p w:rsidR="00F25DED" w:rsidRDefault="008C2657" w:rsidP="004107BC">
      <w:pPr>
        <w:pStyle w:val="ListParagraph"/>
        <w:ind w:left="0" w:firstLine="0"/>
        <w:jc w:val="center"/>
      </w:pPr>
      <w:r>
        <w:rPr>
          <w:noProof/>
        </w:rPr>
        <w:lastRenderedPageBreak/>
        <w:drawing>
          <wp:inline distT="0" distB="0" distL="0" distR="0">
            <wp:extent cx="2674961" cy="2333625"/>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2674961" cy="2333625"/>
                    </a:xfrm>
                    <a:prstGeom prst="rect">
                      <a:avLst/>
                    </a:prstGeom>
                    <a:noFill/>
                    <a:ln w="9525">
                      <a:noFill/>
                      <a:miter lim="800000"/>
                      <a:headEnd/>
                      <a:tailEnd/>
                    </a:ln>
                  </pic:spPr>
                </pic:pic>
              </a:graphicData>
            </a:graphic>
          </wp:inline>
        </w:drawing>
      </w:r>
    </w:p>
    <w:p w:rsidR="004C1817" w:rsidRPr="00EC553A" w:rsidRDefault="004C1817" w:rsidP="004107BC">
      <w:pPr>
        <w:pStyle w:val="ListParagraph"/>
        <w:ind w:left="0" w:firstLine="0"/>
        <w:jc w:val="center"/>
      </w:pPr>
    </w:p>
    <w:p w:rsidR="00DA443B" w:rsidRDefault="00DA443B" w:rsidP="00594F6E">
      <w:pPr>
        <w:pStyle w:val="ListParagraph"/>
        <w:numPr>
          <w:ilvl w:val="0"/>
          <w:numId w:val="11"/>
        </w:numPr>
        <w:rPr>
          <w:i/>
        </w:rPr>
      </w:pPr>
      <w:r w:rsidRPr="00DB40DE">
        <w:rPr>
          <w:i/>
        </w:rPr>
        <w:t>JToggle Button</w:t>
      </w:r>
    </w:p>
    <w:p w:rsidR="00A50808" w:rsidRPr="00A50808" w:rsidRDefault="00A50808" w:rsidP="00A50808">
      <w:pPr>
        <w:pStyle w:val="ListParagraph"/>
        <w:ind w:left="792" w:firstLine="0"/>
      </w:pPr>
      <w:r w:rsidRPr="00A50808">
        <w:rPr>
          <w:i/>
          <w:u w:val="single"/>
        </w:rPr>
        <w:t>Chức năng</w:t>
      </w:r>
      <w:r>
        <w:rPr>
          <w:i/>
        </w:rPr>
        <w:t xml:space="preserve">: </w:t>
      </w:r>
      <w:r w:rsidR="00406B66">
        <w:t>Đây là một dạng nút công tắc có 2 trạng thái tắt/mở. Khi nhấp vào nút sẽ chuyển từ trạng thái này sang trạng thái kia và ngược lại</w:t>
      </w:r>
      <w:r w:rsidR="00C93A9D">
        <w:t>.</w:t>
      </w:r>
    </w:p>
    <w:p w:rsidR="006447BF" w:rsidRDefault="00A50808" w:rsidP="00A50808">
      <w:pPr>
        <w:pStyle w:val="ListParagraph"/>
        <w:ind w:left="0" w:firstLine="0"/>
        <w:jc w:val="center"/>
        <w:rPr>
          <w:i/>
        </w:rPr>
      </w:pPr>
      <w:r>
        <w:rPr>
          <w:i/>
          <w:noProof/>
        </w:rPr>
        <w:drawing>
          <wp:inline distT="0" distB="0" distL="0" distR="0">
            <wp:extent cx="1962150" cy="1171575"/>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1962150" cy="1171575"/>
                    </a:xfrm>
                    <a:prstGeom prst="rect">
                      <a:avLst/>
                    </a:prstGeom>
                    <a:noFill/>
                    <a:ln w="9525">
                      <a:noFill/>
                      <a:miter lim="800000"/>
                      <a:headEnd/>
                      <a:tailEnd/>
                    </a:ln>
                  </pic:spPr>
                </pic:pic>
              </a:graphicData>
            </a:graphic>
          </wp:inline>
        </w:drawing>
      </w:r>
    </w:p>
    <w:p w:rsidR="007232E8" w:rsidRDefault="007232E8" w:rsidP="00594F6E">
      <w:pPr>
        <w:pStyle w:val="ListParagraph"/>
        <w:numPr>
          <w:ilvl w:val="0"/>
          <w:numId w:val="4"/>
        </w:numPr>
        <w:jc w:val="left"/>
        <w:rPr>
          <w:i/>
        </w:rPr>
      </w:pPr>
      <w:r>
        <w:rPr>
          <w:i/>
        </w:rPr>
        <w:t>Toán tử khởi tạo:</w:t>
      </w:r>
    </w:p>
    <w:p w:rsidR="0000294F" w:rsidRDefault="0000294F" w:rsidP="0000294F">
      <w:pPr>
        <w:pStyle w:val="Comment"/>
      </w:pPr>
      <w:r>
        <w:t>// Khởi tạo với một Action</w:t>
      </w:r>
    </w:p>
    <w:p w:rsidR="007232E8" w:rsidRDefault="00826D87" w:rsidP="00826D87">
      <w:pPr>
        <w:pStyle w:val="NoSpacing"/>
      </w:pPr>
      <w:r w:rsidRPr="00826D87">
        <w:rPr>
          <w:b/>
        </w:rPr>
        <w:t>public</w:t>
      </w:r>
      <w:r>
        <w:t xml:space="preserve"> </w:t>
      </w:r>
      <w:r w:rsidRPr="00826D87">
        <w:t>JtoggleButton</w:t>
      </w:r>
      <w:r>
        <w:t>(</w:t>
      </w:r>
      <w:r w:rsidRPr="00826D87">
        <w:rPr>
          <w:b/>
        </w:rPr>
        <w:t>Action</w:t>
      </w:r>
      <w:r>
        <w:t xml:space="preserve"> a);</w:t>
      </w:r>
    </w:p>
    <w:p w:rsidR="001F4A65" w:rsidRDefault="001F4A65" w:rsidP="001F4A65">
      <w:pPr>
        <w:pStyle w:val="Comment"/>
      </w:pPr>
      <w:r>
        <w:t>// khởi tạo với một Icon</w:t>
      </w:r>
    </w:p>
    <w:p w:rsidR="00826D87" w:rsidRDefault="00826D87" w:rsidP="00826D87">
      <w:pPr>
        <w:pStyle w:val="NoSpacing"/>
      </w:pPr>
      <w:r w:rsidRPr="00826D87">
        <w:rPr>
          <w:b/>
        </w:rPr>
        <w:t>public</w:t>
      </w:r>
      <w:r>
        <w:t xml:space="preserve"> </w:t>
      </w:r>
      <w:r w:rsidRPr="00826D87">
        <w:t>JtoggleButton</w:t>
      </w:r>
      <w:r>
        <w:t>(</w:t>
      </w:r>
      <w:r>
        <w:rPr>
          <w:b/>
        </w:rPr>
        <w:t>Icon</w:t>
      </w:r>
      <w:r>
        <w:t xml:space="preserve"> icon);</w:t>
      </w:r>
    </w:p>
    <w:p w:rsidR="001F4A65" w:rsidRDefault="001F4A65" w:rsidP="001F4A65">
      <w:pPr>
        <w:pStyle w:val="Comment"/>
      </w:pPr>
      <w:r>
        <w:t>// Khởi tạo với nội dung text của Button</w:t>
      </w:r>
    </w:p>
    <w:p w:rsidR="00826D87" w:rsidRDefault="00826D87" w:rsidP="00826D87">
      <w:pPr>
        <w:pStyle w:val="NoSpacing"/>
      </w:pPr>
      <w:r w:rsidRPr="00826D87">
        <w:rPr>
          <w:b/>
        </w:rPr>
        <w:t>public</w:t>
      </w:r>
      <w:r>
        <w:t xml:space="preserve"> </w:t>
      </w:r>
      <w:r w:rsidRPr="00826D87">
        <w:t>JtoggleButton</w:t>
      </w:r>
      <w:r>
        <w:t>(</w:t>
      </w:r>
      <w:r>
        <w:rPr>
          <w:b/>
        </w:rPr>
        <w:t>String</w:t>
      </w:r>
      <w:r>
        <w:t xml:space="preserve"> text);</w:t>
      </w:r>
    </w:p>
    <w:p w:rsidR="001F4A65" w:rsidRDefault="001F4A65" w:rsidP="001F4A65">
      <w:pPr>
        <w:pStyle w:val="Comment"/>
      </w:pPr>
      <w:r>
        <w:t>// Khởi tạo với một Icon và trạng thái nút được bật hay tắt</w:t>
      </w:r>
    </w:p>
    <w:p w:rsidR="00826D87" w:rsidRDefault="00826D87" w:rsidP="00826D87">
      <w:pPr>
        <w:pStyle w:val="NoSpacing"/>
      </w:pPr>
      <w:r w:rsidRPr="00826D87">
        <w:rPr>
          <w:b/>
        </w:rPr>
        <w:t>public</w:t>
      </w:r>
      <w:r>
        <w:t xml:space="preserve"> </w:t>
      </w:r>
      <w:r w:rsidRPr="00826D87">
        <w:t>JtoggleButton</w:t>
      </w:r>
      <w:r>
        <w:t>(</w:t>
      </w:r>
      <w:r>
        <w:rPr>
          <w:b/>
        </w:rPr>
        <w:t>Icon</w:t>
      </w:r>
      <w:r>
        <w:t xml:space="preserve"> a, </w:t>
      </w:r>
      <w:r w:rsidRPr="002C4F9E">
        <w:rPr>
          <w:b/>
        </w:rPr>
        <w:t>boolean</w:t>
      </w:r>
      <w:r>
        <w:t xml:space="preserve"> selected);</w:t>
      </w:r>
    </w:p>
    <w:p w:rsidR="00826D87" w:rsidRDefault="00826D87" w:rsidP="00826D87">
      <w:pPr>
        <w:pStyle w:val="NoSpacing"/>
      </w:pPr>
      <w:r w:rsidRPr="00826D87">
        <w:rPr>
          <w:b/>
        </w:rPr>
        <w:t>public</w:t>
      </w:r>
      <w:r>
        <w:t xml:space="preserve"> </w:t>
      </w:r>
      <w:r w:rsidRPr="00826D87">
        <w:t>JtoggleButton</w:t>
      </w:r>
      <w:r>
        <w:t>(</w:t>
      </w:r>
      <w:r>
        <w:rPr>
          <w:b/>
        </w:rPr>
        <w:t>String</w:t>
      </w:r>
      <w:r>
        <w:t xml:space="preserve"> text, </w:t>
      </w:r>
      <w:r w:rsidRPr="002C4F9E">
        <w:rPr>
          <w:b/>
        </w:rPr>
        <w:t>Icon</w:t>
      </w:r>
      <w:r>
        <w:t xml:space="preserve"> icon);</w:t>
      </w:r>
    </w:p>
    <w:p w:rsidR="00826D87" w:rsidRDefault="00826D87" w:rsidP="00826D87">
      <w:pPr>
        <w:pStyle w:val="NoSpacing"/>
        <w:rPr>
          <w:b/>
        </w:rPr>
      </w:pPr>
      <w:r w:rsidRPr="00826D87">
        <w:rPr>
          <w:b/>
        </w:rPr>
        <w:t>public</w:t>
      </w:r>
      <w:r>
        <w:t xml:space="preserve"> </w:t>
      </w:r>
      <w:r w:rsidRPr="00826D87">
        <w:t>JtoggleButton</w:t>
      </w:r>
      <w:r>
        <w:t>(</w:t>
      </w:r>
      <w:r>
        <w:rPr>
          <w:b/>
        </w:rPr>
        <w:t>String</w:t>
      </w:r>
      <w:r>
        <w:t xml:space="preserve"> text, </w:t>
      </w:r>
      <w:r w:rsidRPr="002C4F9E">
        <w:rPr>
          <w:b/>
        </w:rPr>
        <w:t>boolean</w:t>
      </w:r>
      <w:r>
        <w:t xml:space="preserve"> selected);</w:t>
      </w:r>
    </w:p>
    <w:p w:rsidR="00826D87" w:rsidRDefault="002B3CC0" w:rsidP="00826D87">
      <w:pPr>
        <w:pStyle w:val="NoSpacing"/>
        <w:rPr>
          <w:b/>
        </w:rPr>
      </w:pPr>
      <w:r w:rsidRPr="00826D87">
        <w:rPr>
          <w:b/>
        </w:rPr>
        <w:t>public</w:t>
      </w:r>
      <w:r>
        <w:t xml:space="preserve"> </w:t>
      </w:r>
      <w:r w:rsidRPr="00826D87">
        <w:t>JtoggleButton</w:t>
      </w:r>
      <w:r>
        <w:t>(</w:t>
      </w:r>
      <w:r>
        <w:rPr>
          <w:b/>
        </w:rPr>
        <w:t>String</w:t>
      </w:r>
      <w:r>
        <w:t xml:space="preserve"> text, </w:t>
      </w:r>
      <w:r w:rsidRPr="002C4F9E">
        <w:rPr>
          <w:b/>
        </w:rPr>
        <w:t>Icon</w:t>
      </w:r>
      <w:r>
        <w:t xml:space="preserve"> icon, </w:t>
      </w:r>
      <w:r w:rsidRPr="002C4F9E">
        <w:rPr>
          <w:b/>
        </w:rPr>
        <w:t>boolean</w:t>
      </w:r>
      <w:r>
        <w:t xml:space="preserve"> selected);</w:t>
      </w:r>
    </w:p>
    <w:p w:rsidR="00826D87" w:rsidRDefault="00826D87" w:rsidP="00826D87">
      <w:pPr>
        <w:pStyle w:val="NoSpacing"/>
      </w:pPr>
    </w:p>
    <w:p w:rsidR="00826D87" w:rsidRDefault="00826D87" w:rsidP="00826D87">
      <w:pPr>
        <w:pStyle w:val="NoSpacing"/>
      </w:pPr>
    </w:p>
    <w:p w:rsidR="00826D87" w:rsidRDefault="00826D87" w:rsidP="00826D87">
      <w:pPr>
        <w:pStyle w:val="NoSpacing"/>
      </w:pPr>
    </w:p>
    <w:p w:rsidR="007232E8" w:rsidRDefault="007232E8" w:rsidP="00594F6E">
      <w:pPr>
        <w:pStyle w:val="ListParagraph"/>
        <w:numPr>
          <w:ilvl w:val="0"/>
          <w:numId w:val="4"/>
        </w:numPr>
        <w:jc w:val="left"/>
        <w:rPr>
          <w:i/>
        </w:rPr>
      </w:pPr>
      <w:r>
        <w:rPr>
          <w:i/>
        </w:rPr>
        <w:t>Phương thức</w:t>
      </w:r>
      <w:r w:rsidR="00E225A2">
        <w:rPr>
          <w:i/>
        </w:rPr>
        <w:t>:</w:t>
      </w:r>
    </w:p>
    <w:p w:rsidR="00BC0244" w:rsidRDefault="00437A46" w:rsidP="00437A46">
      <w:pPr>
        <w:pStyle w:val="Comment"/>
      </w:pPr>
      <w:r>
        <w:t xml:space="preserve">// Đặt trạng thái bật/tắt cho </w:t>
      </w:r>
      <w:r w:rsidR="00814FBC">
        <w:t>nút</w:t>
      </w:r>
    </w:p>
    <w:p w:rsidR="00E225A2" w:rsidRDefault="00364C03" w:rsidP="00E225A2">
      <w:pPr>
        <w:pStyle w:val="NoSpacing"/>
      </w:pPr>
      <w:r w:rsidRPr="00BC0244">
        <w:rPr>
          <w:b/>
        </w:rPr>
        <w:lastRenderedPageBreak/>
        <w:t>void</w:t>
      </w:r>
      <w:r>
        <w:t xml:space="preserve"> </w:t>
      </w:r>
      <w:r w:rsidRPr="00364C03">
        <w:t>setSelected</w:t>
      </w:r>
      <w:r>
        <w:t>(</w:t>
      </w:r>
      <w:r w:rsidRPr="00BC0244">
        <w:rPr>
          <w:b/>
        </w:rPr>
        <w:t>boolean</w:t>
      </w:r>
      <w:r>
        <w:t xml:space="preserve"> selected);</w:t>
      </w:r>
    </w:p>
    <w:p w:rsidR="00814FBC" w:rsidRDefault="00814FBC" w:rsidP="001F273C">
      <w:pPr>
        <w:pStyle w:val="Comment"/>
      </w:pPr>
      <w:r>
        <w:t>// Lấy trạng thái</w:t>
      </w:r>
      <w:r w:rsidR="001F273C">
        <w:t xml:space="preserve"> nút đang được bật hay tắt</w:t>
      </w:r>
    </w:p>
    <w:p w:rsidR="00364C03" w:rsidRDefault="00814FBC" w:rsidP="00E225A2">
      <w:pPr>
        <w:pStyle w:val="NoSpacing"/>
      </w:pPr>
      <w:r>
        <w:rPr>
          <w:b/>
        </w:rPr>
        <w:t>boolean</w:t>
      </w:r>
      <w:r w:rsidR="00364C03">
        <w:t xml:space="preserve"> </w:t>
      </w:r>
      <w:r w:rsidRPr="00814FBC">
        <w:t xml:space="preserve">isSelected </w:t>
      </w:r>
      <w:r w:rsidR="00364C03">
        <w:t>();</w:t>
      </w:r>
    </w:p>
    <w:p w:rsidR="001F273C" w:rsidRDefault="001F273C" w:rsidP="001F273C">
      <w:pPr>
        <w:pStyle w:val="Comment"/>
      </w:pPr>
      <w:r>
        <w:t>// Đặt nội dung text cho nút</w:t>
      </w:r>
    </w:p>
    <w:p w:rsidR="009F1DAD" w:rsidRDefault="009F1DAD" w:rsidP="00E225A2">
      <w:pPr>
        <w:pStyle w:val="NoSpacing"/>
      </w:pPr>
      <w:r w:rsidRPr="00BC0244">
        <w:rPr>
          <w:b/>
        </w:rPr>
        <w:t>void</w:t>
      </w:r>
      <w:r>
        <w:t xml:space="preserve"> setText();</w:t>
      </w:r>
    </w:p>
    <w:p w:rsidR="001F273C" w:rsidRDefault="001F273C" w:rsidP="001F273C">
      <w:pPr>
        <w:pStyle w:val="Comment"/>
      </w:pPr>
      <w:r>
        <w:t>// Lấy nội dung text của nút</w:t>
      </w:r>
    </w:p>
    <w:p w:rsidR="009F1DAD" w:rsidRDefault="00814FBC" w:rsidP="00E225A2">
      <w:pPr>
        <w:pStyle w:val="NoSpacing"/>
      </w:pPr>
      <w:r>
        <w:rPr>
          <w:b/>
        </w:rPr>
        <w:t>String</w:t>
      </w:r>
      <w:r w:rsidR="009F1DAD">
        <w:t xml:space="preserve"> getText();</w:t>
      </w:r>
    </w:p>
    <w:p w:rsidR="001B4EBE" w:rsidRPr="007232E8" w:rsidRDefault="001B4EBE" w:rsidP="00E225A2">
      <w:pPr>
        <w:pStyle w:val="NoSpacing"/>
      </w:pPr>
    </w:p>
    <w:p w:rsidR="00DA443B" w:rsidRPr="00DB40DE" w:rsidRDefault="00DA443B" w:rsidP="00594F6E">
      <w:pPr>
        <w:pStyle w:val="ListParagraph"/>
        <w:numPr>
          <w:ilvl w:val="0"/>
          <w:numId w:val="11"/>
        </w:numPr>
        <w:rPr>
          <w:i/>
        </w:rPr>
      </w:pPr>
      <w:r w:rsidRPr="00DB40DE">
        <w:rPr>
          <w:i/>
        </w:rPr>
        <w:t>JRadioButton</w:t>
      </w:r>
      <w:r w:rsidR="009122D4">
        <w:rPr>
          <w:i/>
        </w:rPr>
        <w:t>/JCheckBox</w:t>
      </w:r>
      <w:r w:rsidR="007142AF" w:rsidRPr="00DB40DE">
        <w:rPr>
          <w:i/>
        </w:rPr>
        <w:t xml:space="preserve"> – J</w:t>
      </w:r>
      <w:r w:rsidR="00C917CE" w:rsidRPr="00DB40DE">
        <w:rPr>
          <w:i/>
        </w:rPr>
        <w:t>ButtonGroup</w:t>
      </w:r>
    </w:p>
    <w:p w:rsidR="007142AF" w:rsidRDefault="00ED0F48" w:rsidP="007142AF">
      <w:pPr>
        <w:pStyle w:val="ListParagraph"/>
        <w:ind w:left="792" w:firstLine="0"/>
      </w:pPr>
      <w:r w:rsidRPr="00ED0F48">
        <w:rPr>
          <w:i/>
          <w:u w:val="single"/>
        </w:rPr>
        <w:t>Chức năng</w:t>
      </w:r>
      <w:r>
        <w:rPr>
          <w:i/>
        </w:rPr>
        <w:t xml:space="preserve">: </w:t>
      </w:r>
      <w:r w:rsidR="00890F41">
        <w:t>Đôi khi ta muốn liệt kê ra nhiều phần tử cho người dùng lựa chọn, lúc này ta sẽ cần tới CheckBox hoặc RadioButton.</w:t>
      </w:r>
    </w:p>
    <w:p w:rsidR="00455602" w:rsidRDefault="00161E6A" w:rsidP="00594F6E">
      <w:pPr>
        <w:pStyle w:val="ListParagraph"/>
        <w:numPr>
          <w:ilvl w:val="0"/>
          <w:numId w:val="4"/>
        </w:numPr>
      </w:pPr>
      <w:r>
        <w:rPr>
          <w:i/>
        </w:rPr>
        <w:t>J</w:t>
      </w:r>
      <w:r w:rsidR="00455602" w:rsidRPr="00455602">
        <w:rPr>
          <w:i/>
        </w:rPr>
        <w:t>CheckBox:</w:t>
      </w:r>
      <w:r w:rsidR="00455602">
        <w:rPr>
          <w:i/>
        </w:rPr>
        <w:t xml:space="preserve"> </w:t>
      </w:r>
      <w:r w:rsidR="00455602">
        <w:t>Cho phép chọn nhiều lựa chọn trong danh sách</w:t>
      </w:r>
    </w:p>
    <w:p w:rsidR="00455602" w:rsidRDefault="00161E6A" w:rsidP="00594F6E">
      <w:pPr>
        <w:pStyle w:val="ListParagraph"/>
        <w:numPr>
          <w:ilvl w:val="0"/>
          <w:numId w:val="4"/>
        </w:numPr>
      </w:pPr>
      <w:r>
        <w:rPr>
          <w:i/>
        </w:rPr>
        <w:t>J</w:t>
      </w:r>
      <w:r w:rsidR="00455602">
        <w:rPr>
          <w:i/>
        </w:rPr>
        <w:t>RadioButton:</w:t>
      </w:r>
      <w:r w:rsidR="00455602">
        <w:t xml:space="preserve"> Chỉ cho phép lựa chọn duy nhất 1 phần tử trong danh sách.</w:t>
      </w:r>
    </w:p>
    <w:p w:rsidR="00271CBA" w:rsidRDefault="00B557D5" w:rsidP="00594F6E">
      <w:pPr>
        <w:pStyle w:val="ListParagraph"/>
        <w:numPr>
          <w:ilvl w:val="0"/>
          <w:numId w:val="4"/>
        </w:numPr>
        <w:ind w:firstLine="0"/>
      </w:pPr>
      <w:r w:rsidRPr="00B10F99">
        <w:rPr>
          <w:i/>
        </w:rPr>
        <w:t>JButtonGroup</w:t>
      </w:r>
      <w:r w:rsidR="00271CBA" w:rsidRPr="00B10F99">
        <w:rPr>
          <w:i/>
        </w:rPr>
        <w:t>:</w:t>
      </w:r>
      <w:r w:rsidR="00271CBA">
        <w:t xml:space="preserve"> Khi trong cùng 1 Frame, ta có nhiều danh sách cho phép người dùng lựa chọn. Để phân biệt được</w:t>
      </w:r>
      <w:r w:rsidR="0088310E">
        <w:t xml:space="preserve"> phần tử này thuộc vào</w:t>
      </w:r>
      <w:r w:rsidR="00271CBA">
        <w:t xml:space="preserve"> danh sách nào ta cần tới J</w:t>
      </w:r>
      <w:r w:rsidR="00B84266">
        <w:t>B</w:t>
      </w:r>
      <w:r w:rsidR="00271CBA">
        <w:t>uttonGroup</w:t>
      </w:r>
      <w:r w:rsidR="00F01436">
        <w:t>.</w:t>
      </w:r>
      <w:r w:rsidR="00B10F99">
        <w:t xml:space="preserve"> </w:t>
      </w:r>
      <w:r w:rsidR="00550D15">
        <w:t>JButtonGroup là một component ẩn không hiển thị lên giao diện người dùng</w:t>
      </w:r>
      <w:r w:rsidR="0024324E">
        <w:t>.</w:t>
      </w:r>
    </w:p>
    <w:p w:rsidR="00EA0CE0" w:rsidRDefault="00EA0CE0" w:rsidP="0024782D">
      <w:pPr>
        <w:pStyle w:val="ListParagraph"/>
        <w:ind w:left="1224" w:firstLine="0"/>
      </w:pPr>
    </w:p>
    <w:p w:rsidR="00ED5114" w:rsidRDefault="0024782D" w:rsidP="00EA0CE0">
      <w:pPr>
        <w:ind w:firstLine="0"/>
        <w:jc w:val="center"/>
      </w:pPr>
      <w:r>
        <w:rPr>
          <w:noProof/>
        </w:rPr>
        <w:drawing>
          <wp:inline distT="0" distB="0" distL="0" distR="0">
            <wp:extent cx="2971800" cy="2552700"/>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2971800" cy="2552700"/>
                    </a:xfrm>
                    <a:prstGeom prst="rect">
                      <a:avLst/>
                    </a:prstGeom>
                    <a:noFill/>
                    <a:ln w="9525">
                      <a:noFill/>
                      <a:miter lim="800000"/>
                      <a:headEnd/>
                      <a:tailEnd/>
                    </a:ln>
                  </pic:spPr>
                </pic:pic>
              </a:graphicData>
            </a:graphic>
          </wp:inline>
        </w:drawing>
      </w:r>
    </w:p>
    <w:p w:rsidR="00EA0CE0" w:rsidRPr="00455602" w:rsidRDefault="00EA0CE0" w:rsidP="00EA0CE0">
      <w:pPr>
        <w:ind w:firstLine="0"/>
        <w:jc w:val="center"/>
      </w:pPr>
    </w:p>
    <w:p w:rsidR="00DA443B" w:rsidRDefault="00DB0400" w:rsidP="00594F6E">
      <w:pPr>
        <w:pStyle w:val="ListParagraph"/>
        <w:numPr>
          <w:ilvl w:val="0"/>
          <w:numId w:val="11"/>
        </w:numPr>
        <w:rPr>
          <w:i/>
        </w:rPr>
      </w:pPr>
      <w:r w:rsidRPr="00DB40DE">
        <w:rPr>
          <w:i/>
        </w:rPr>
        <w:t>J</w:t>
      </w:r>
      <w:r w:rsidR="008F20A8">
        <w:rPr>
          <w:i/>
        </w:rPr>
        <w:t>C</w:t>
      </w:r>
      <w:r w:rsidR="00DA443B" w:rsidRPr="00DB40DE">
        <w:rPr>
          <w:i/>
        </w:rPr>
        <w:t>omboBox</w:t>
      </w:r>
    </w:p>
    <w:p w:rsidR="008F20A8" w:rsidRDefault="00FC7E47" w:rsidP="008F20A8">
      <w:pPr>
        <w:pStyle w:val="ListParagraph"/>
        <w:ind w:left="792" w:firstLine="0"/>
      </w:pPr>
      <w:r w:rsidRPr="00FC7E47">
        <w:rPr>
          <w:i/>
          <w:u w:val="single"/>
        </w:rPr>
        <w:t>Chức năng</w:t>
      </w:r>
      <w:r w:rsidRPr="00BD0267">
        <w:rPr>
          <w:i/>
        </w:rPr>
        <w:t xml:space="preserve">: </w:t>
      </w:r>
      <w:r w:rsidR="00BD0267">
        <w:t>JComboBox là component cho phép người dùng lựa chọn</w:t>
      </w:r>
      <w:r w:rsidR="00707E41">
        <w:t xml:space="preserve"> phần tử</w:t>
      </w:r>
      <w:r w:rsidR="00BD0267">
        <w:t xml:space="preserve"> từ một danh sách định sẵn.</w:t>
      </w:r>
    </w:p>
    <w:p w:rsidR="0095221D" w:rsidRDefault="0095221D" w:rsidP="008F20A8">
      <w:pPr>
        <w:pStyle w:val="ListParagraph"/>
        <w:ind w:left="792" w:firstLine="0"/>
      </w:pPr>
    </w:p>
    <w:p w:rsidR="0095221D" w:rsidRDefault="00BA3D03" w:rsidP="00BA3D03">
      <w:pPr>
        <w:pStyle w:val="ListParagraph"/>
        <w:ind w:left="0" w:firstLine="0"/>
        <w:jc w:val="center"/>
      </w:pPr>
      <w:r>
        <w:rPr>
          <w:noProof/>
        </w:rPr>
        <w:lastRenderedPageBreak/>
        <w:drawing>
          <wp:inline distT="0" distB="0" distL="0" distR="0">
            <wp:extent cx="2905125" cy="2743200"/>
            <wp:effectExtent l="19050" t="0" r="9525"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2905125" cy="2743200"/>
                    </a:xfrm>
                    <a:prstGeom prst="rect">
                      <a:avLst/>
                    </a:prstGeom>
                    <a:noFill/>
                    <a:ln w="9525">
                      <a:noFill/>
                      <a:miter lim="800000"/>
                      <a:headEnd/>
                      <a:tailEnd/>
                    </a:ln>
                  </pic:spPr>
                </pic:pic>
              </a:graphicData>
            </a:graphic>
          </wp:inline>
        </w:drawing>
      </w:r>
    </w:p>
    <w:p w:rsidR="0033337D" w:rsidRPr="0033337D" w:rsidRDefault="00BA3D03" w:rsidP="00594F6E">
      <w:pPr>
        <w:pStyle w:val="ListParagraph"/>
        <w:numPr>
          <w:ilvl w:val="0"/>
          <w:numId w:val="4"/>
        </w:numPr>
        <w:rPr>
          <w:i/>
        </w:rPr>
      </w:pPr>
      <w:r w:rsidRPr="00B81F3D">
        <w:rPr>
          <w:i/>
        </w:rPr>
        <w:t>Cách thêm phần tử bằng giao diện trên Netbean:</w:t>
      </w:r>
      <w:r w:rsidR="00B81F3D">
        <w:rPr>
          <w:i/>
        </w:rPr>
        <w:t xml:space="preserve"> </w:t>
      </w:r>
      <w:r w:rsidR="00B81F3D">
        <w:t xml:space="preserve">Trên bảng thuộc tính của component JComboBox, ta </w:t>
      </w:r>
      <w:r w:rsidR="00CB2EA5">
        <w:t xml:space="preserve">chọn </w:t>
      </w:r>
      <w:r w:rsidR="00B81F3D">
        <w:t xml:space="preserve">thuộc tính </w:t>
      </w:r>
      <w:r w:rsidR="00B81F3D" w:rsidRPr="00B81F3D">
        <w:rPr>
          <w:b/>
          <w:i/>
        </w:rPr>
        <w:t>Model</w:t>
      </w:r>
      <w:r w:rsidR="0033337D">
        <w:rPr>
          <w:b/>
          <w:i/>
        </w:rPr>
        <w:t xml:space="preserve"> </w:t>
      </w:r>
      <w:r w:rsidR="0033337D">
        <w:t>của component:</w:t>
      </w:r>
    </w:p>
    <w:p w:rsidR="00B81F3D" w:rsidRPr="00B81F3D" w:rsidRDefault="00B81F3D" w:rsidP="00AF5ED5">
      <w:pPr>
        <w:pStyle w:val="ListParagraph"/>
        <w:ind w:left="0" w:firstLine="0"/>
        <w:jc w:val="center"/>
        <w:rPr>
          <w:i/>
        </w:rPr>
      </w:pPr>
      <w:r>
        <w:rPr>
          <w:i/>
          <w:noProof/>
        </w:rPr>
        <w:drawing>
          <wp:inline distT="0" distB="0" distL="0" distR="0">
            <wp:extent cx="3276600" cy="2228850"/>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276600" cy="2228850"/>
                    </a:xfrm>
                    <a:prstGeom prst="rect">
                      <a:avLst/>
                    </a:prstGeom>
                    <a:noFill/>
                    <a:ln w="9525">
                      <a:noFill/>
                      <a:miter lim="800000"/>
                      <a:headEnd/>
                      <a:tailEnd/>
                    </a:ln>
                  </pic:spPr>
                </pic:pic>
              </a:graphicData>
            </a:graphic>
          </wp:inline>
        </w:drawing>
      </w:r>
    </w:p>
    <w:p w:rsidR="0095221D" w:rsidRDefault="0095221D" w:rsidP="008F20A8">
      <w:pPr>
        <w:pStyle w:val="ListParagraph"/>
        <w:ind w:left="792" w:firstLine="0"/>
      </w:pPr>
    </w:p>
    <w:p w:rsidR="003C5974" w:rsidRDefault="003C5974" w:rsidP="00BA3D03">
      <w:pPr>
        <w:pStyle w:val="ListParagraph"/>
        <w:ind w:left="0" w:firstLine="0"/>
        <w:jc w:val="center"/>
      </w:pPr>
    </w:p>
    <w:p w:rsidR="00CA247C" w:rsidRDefault="00D41B2F" w:rsidP="00CA247C">
      <w:r>
        <w:t>Bảng model sẽ xuất hiệ</w:t>
      </w:r>
      <w:r w:rsidR="00BF3EDD">
        <w:t xml:space="preserve">n, </w:t>
      </w:r>
      <w:r w:rsidR="00B436AE">
        <w:t xml:space="preserve">chúng </w:t>
      </w:r>
      <w:r w:rsidR="00BF3EDD">
        <w:t>ta</w:t>
      </w:r>
      <w:r>
        <w:t xml:space="preserve"> điền các phần tử vào bảng với mỗi phần tử được nằm trên 1 dòng:</w:t>
      </w:r>
    </w:p>
    <w:p w:rsidR="0095221D" w:rsidRPr="003C5974" w:rsidRDefault="00BF3EDD" w:rsidP="00BA3D03">
      <w:pPr>
        <w:pStyle w:val="ListParagraph"/>
        <w:ind w:left="0" w:firstLine="0"/>
        <w:jc w:val="center"/>
      </w:pPr>
      <w:r>
        <w:rPr>
          <w:noProof/>
        </w:rPr>
        <w:lastRenderedPageBreak/>
        <w:drawing>
          <wp:inline distT="0" distB="0" distL="0" distR="0">
            <wp:extent cx="3981450" cy="2438438"/>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3981450" cy="2438438"/>
                    </a:xfrm>
                    <a:prstGeom prst="rect">
                      <a:avLst/>
                    </a:prstGeom>
                    <a:noFill/>
                    <a:ln w="9525">
                      <a:noFill/>
                      <a:miter lim="800000"/>
                      <a:headEnd/>
                      <a:tailEnd/>
                    </a:ln>
                  </pic:spPr>
                </pic:pic>
              </a:graphicData>
            </a:graphic>
          </wp:inline>
        </w:drawing>
      </w:r>
    </w:p>
    <w:p w:rsidR="00781A1E" w:rsidRDefault="00781A1E" w:rsidP="00781A1E">
      <w:pPr>
        <w:pStyle w:val="ListParagraph"/>
        <w:ind w:left="1224" w:firstLine="0"/>
      </w:pPr>
    </w:p>
    <w:p w:rsidR="00BA3D03" w:rsidRDefault="00781A1E" w:rsidP="00594F6E">
      <w:pPr>
        <w:pStyle w:val="ListParagraph"/>
        <w:numPr>
          <w:ilvl w:val="0"/>
          <w:numId w:val="4"/>
        </w:numPr>
        <w:rPr>
          <w:i/>
        </w:rPr>
      </w:pPr>
      <w:r w:rsidRPr="00710AB8">
        <w:rPr>
          <w:i/>
        </w:rPr>
        <w:t>Toán tử khởi tạo:</w:t>
      </w:r>
    </w:p>
    <w:p w:rsidR="008E17C1" w:rsidRPr="008E17C1" w:rsidRDefault="008E17C1" w:rsidP="008E17C1">
      <w:pPr>
        <w:pStyle w:val="Comment"/>
      </w:pPr>
      <w:r>
        <w:t>// Toán tử khởi tạo mặc định</w:t>
      </w:r>
    </w:p>
    <w:p w:rsidR="005A1A31" w:rsidRDefault="00026776" w:rsidP="005A1A31">
      <w:pPr>
        <w:pStyle w:val="NoSpacing"/>
      </w:pPr>
      <w:r>
        <w:t xml:space="preserve">public </w:t>
      </w:r>
      <w:r w:rsidRPr="00026776">
        <w:t>JComboBox</w:t>
      </w:r>
      <w:r>
        <w:t>();</w:t>
      </w:r>
    </w:p>
    <w:p w:rsidR="008E17C1" w:rsidRDefault="008E17C1" w:rsidP="00837D56">
      <w:pPr>
        <w:pStyle w:val="Comment"/>
      </w:pPr>
      <w:r>
        <w:t xml:space="preserve">// KHởi tạo với các phần tử </w:t>
      </w:r>
      <w:r w:rsidR="008D41B0">
        <w:t>lấy từ</w:t>
      </w:r>
      <w:r>
        <w:t xml:space="preserve"> ComboBoxModel</w:t>
      </w:r>
    </w:p>
    <w:p w:rsidR="00026776" w:rsidRDefault="00026776" w:rsidP="005A1A31">
      <w:pPr>
        <w:pStyle w:val="NoSpacing"/>
      </w:pPr>
      <w:r>
        <w:t xml:space="preserve">public </w:t>
      </w:r>
      <w:r w:rsidRPr="00026776">
        <w:t>JComboBox</w:t>
      </w:r>
      <w:r>
        <w:t>(</w:t>
      </w:r>
      <w:r w:rsidR="00E44EE3" w:rsidRPr="00BE0392">
        <w:rPr>
          <w:b/>
        </w:rPr>
        <w:t>ComboBoxModel</w:t>
      </w:r>
      <w:r w:rsidR="00E44EE3">
        <w:t xml:space="preserve"> aModel</w:t>
      </w:r>
      <w:r>
        <w:t>);</w:t>
      </w:r>
    </w:p>
    <w:p w:rsidR="008E17C1" w:rsidRDefault="008E17C1" w:rsidP="00837D56">
      <w:pPr>
        <w:pStyle w:val="Comment"/>
      </w:pPr>
      <w:r>
        <w:t>// Khởi tạo với các phần tử là mảng các Object</w:t>
      </w:r>
    </w:p>
    <w:p w:rsidR="00026776" w:rsidRDefault="00026776" w:rsidP="005A1A31">
      <w:pPr>
        <w:pStyle w:val="NoSpacing"/>
      </w:pPr>
      <w:r>
        <w:t xml:space="preserve">public </w:t>
      </w:r>
      <w:r w:rsidRPr="00026776">
        <w:t>JComboBox</w:t>
      </w:r>
      <w:r>
        <w:t>(</w:t>
      </w:r>
      <w:r w:rsidR="00E44EE3" w:rsidRPr="00BE0392">
        <w:rPr>
          <w:b/>
        </w:rPr>
        <w:t>Object</w:t>
      </w:r>
      <w:r w:rsidR="00E44EE3">
        <w:t>[] items</w:t>
      </w:r>
      <w:r>
        <w:t>);</w:t>
      </w:r>
    </w:p>
    <w:p w:rsidR="008E17C1" w:rsidRDefault="008E17C1" w:rsidP="00837D56">
      <w:pPr>
        <w:pStyle w:val="Comment"/>
      </w:pPr>
      <w:r>
        <w:t>// Khởi tạo với các phần tử của component lấy từ Vector</w:t>
      </w:r>
    </w:p>
    <w:p w:rsidR="00026776" w:rsidRDefault="00026776" w:rsidP="005A1A31">
      <w:pPr>
        <w:pStyle w:val="NoSpacing"/>
      </w:pPr>
      <w:r>
        <w:t xml:space="preserve">public </w:t>
      </w:r>
      <w:r w:rsidRPr="00026776">
        <w:t>JComboBox</w:t>
      </w:r>
      <w:r>
        <w:t>(</w:t>
      </w:r>
      <w:r w:rsidR="00E44EE3" w:rsidRPr="00BE0392">
        <w:rPr>
          <w:b/>
        </w:rPr>
        <w:t>Vector</w:t>
      </w:r>
      <w:r w:rsidR="00E44EE3">
        <w:t xml:space="preserve"> items</w:t>
      </w:r>
      <w:r>
        <w:t>);</w:t>
      </w:r>
    </w:p>
    <w:p w:rsidR="00A07CA8" w:rsidRDefault="00A07CA8" w:rsidP="005A1A31">
      <w:pPr>
        <w:pStyle w:val="NoSpacing"/>
      </w:pPr>
    </w:p>
    <w:p w:rsidR="00710AB8" w:rsidRDefault="00CA49CE" w:rsidP="00594F6E">
      <w:pPr>
        <w:pStyle w:val="ListParagraph"/>
        <w:numPr>
          <w:ilvl w:val="0"/>
          <w:numId w:val="4"/>
        </w:numPr>
        <w:rPr>
          <w:i/>
        </w:rPr>
      </w:pPr>
      <w:r>
        <w:rPr>
          <w:i/>
        </w:rPr>
        <w:t>Các phương thức</w:t>
      </w:r>
    </w:p>
    <w:p w:rsidR="002D5508" w:rsidRDefault="002D5508" w:rsidP="002D5508">
      <w:pPr>
        <w:pStyle w:val="Comment"/>
      </w:pPr>
      <w:r>
        <w:t>// Thiết lập các phần tử cho JComboBox</w:t>
      </w:r>
    </w:p>
    <w:p w:rsidR="000B2345" w:rsidRDefault="006B6A9D" w:rsidP="00C45E05">
      <w:pPr>
        <w:pStyle w:val="NoSpacing"/>
      </w:pPr>
      <w:r w:rsidRPr="006B6A9D">
        <w:rPr>
          <w:b/>
        </w:rPr>
        <w:t xml:space="preserve">void </w:t>
      </w:r>
      <w:r w:rsidR="00C45E05">
        <w:t>setModel(</w:t>
      </w:r>
      <w:r w:rsidR="00C45E05" w:rsidRPr="00781040">
        <w:rPr>
          <w:b/>
        </w:rPr>
        <w:t>ComboBoxModel</w:t>
      </w:r>
      <w:r w:rsidR="00C45E05">
        <w:t>&lt;</w:t>
      </w:r>
      <w:r w:rsidR="00C45E05" w:rsidRPr="00781040">
        <w:rPr>
          <w:b/>
        </w:rPr>
        <w:t>String</w:t>
      </w:r>
      <w:r w:rsidR="00C45E05">
        <w:t>&gt; model);</w:t>
      </w:r>
    </w:p>
    <w:p w:rsidR="00701C9F" w:rsidRDefault="00701C9F" w:rsidP="00701C9F">
      <w:pPr>
        <w:pStyle w:val="Comment"/>
      </w:pPr>
      <w:r>
        <w:t>// Thiết đặt phần tử được chọn dựa vào chỉ số của phần tử</w:t>
      </w:r>
    </w:p>
    <w:p w:rsidR="00CE73AD" w:rsidRDefault="006B6A9D" w:rsidP="00C45E05">
      <w:pPr>
        <w:pStyle w:val="NoSpacing"/>
      </w:pPr>
      <w:r w:rsidRPr="006B6A9D">
        <w:rPr>
          <w:b/>
        </w:rPr>
        <w:t xml:space="preserve">void </w:t>
      </w:r>
      <w:r w:rsidR="00D72A0B" w:rsidRPr="00D72A0B">
        <w:t>setSelectedIndex(</w:t>
      </w:r>
      <w:r w:rsidR="00D72A0B" w:rsidRPr="00806795">
        <w:rPr>
          <w:b/>
        </w:rPr>
        <w:t>int</w:t>
      </w:r>
      <w:r w:rsidR="00D72A0B">
        <w:t xml:space="preserve"> index</w:t>
      </w:r>
      <w:r w:rsidR="00D72A0B" w:rsidRPr="00D72A0B">
        <w:t>);</w:t>
      </w:r>
    </w:p>
    <w:p w:rsidR="00701C9F" w:rsidRDefault="00701C9F" w:rsidP="00701C9F">
      <w:pPr>
        <w:pStyle w:val="Comment"/>
      </w:pPr>
      <w:r>
        <w:t>// Thiết đặt phần tử được chọn</w:t>
      </w:r>
    </w:p>
    <w:p w:rsidR="00D72A0B" w:rsidRDefault="006B6A9D" w:rsidP="00C45E05">
      <w:pPr>
        <w:pStyle w:val="NoSpacing"/>
      </w:pPr>
      <w:r w:rsidRPr="006B6A9D">
        <w:rPr>
          <w:b/>
        </w:rPr>
        <w:t xml:space="preserve">void </w:t>
      </w:r>
      <w:r w:rsidR="00D72A0B" w:rsidRPr="00D72A0B">
        <w:t>setSelectedItem</w:t>
      </w:r>
      <w:r w:rsidR="00D72A0B">
        <w:t>(</w:t>
      </w:r>
      <w:r w:rsidR="00D72A0B" w:rsidRPr="00806795">
        <w:rPr>
          <w:b/>
        </w:rPr>
        <w:t>Object</w:t>
      </w:r>
      <w:r w:rsidR="00D72A0B">
        <w:t xml:space="preserve"> obj);</w:t>
      </w:r>
    </w:p>
    <w:p w:rsidR="00701C9F" w:rsidRDefault="00701C9F" w:rsidP="00701C9F">
      <w:pPr>
        <w:pStyle w:val="Comment"/>
      </w:pPr>
      <w:r>
        <w:t>/</w:t>
      </w:r>
      <w:r w:rsidR="00D7719D">
        <w:t>*</w:t>
      </w:r>
      <w:r>
        <w:t xml:space="preserve"> Thiết đặt trạng thái có cho phép sửa đổi nội dung của component hay không</w:t>
      </w:r>
      <w:r w:rsidR="00D7719D">
        <w:t xml:space="preserve"> */</w:t>
      </w:r>
    </w:p>
    <w:p w:rsidR="007C50AA" w:rsidRDefault="006B6A9D" w:rsidP="00C45E05">
      <w:pPr>
        <w:pStyle w:val="NoSpacing"/>
      </w:pPr>
      <w:r w:rsidRPr="006B6A9D">
        <w:rPr>
          <w:b/>
        </w:rPr>
        <w:t xml:space="preserve">void </w:t>
      </w:r>
      <w:r w:rsidR="007C50AA">
        <w:t>setEditable(</w:t>
      </w:r>
      <w:r w:rsidR="007C50AA" w:rsidRPr="00632CED">
        <w:rPr>
          <w:b/>
        </w:rPr>
        <w:t>boolean</w:t>
      </w:r>
      <w:r w:rsidR="007C50AA">
        <w:t xml:space="preserve"> aFlag);</w:t>
      </w:r>
    </w:p>
    <w:p w:rsidR="00A44E5B" w:rsidRDefault="00086EC7" w:rsidP="00086EC7">
      <w:pPr>
        <w:pStyle w:val="Comment"/>
      </w:pPr>
      <w:r>
        <w:t>// Lấy chỉ số phần tử được chọn</w:t>
      </w:r>
    </w:p>
    <w:p w:rsidR="00A44E5B" w:rsidRDefault="006B6A9D" w:rsidP="00C45E05">
      <w:pPr>
        <w:pStyle w:val="NoSpacing"/>
      </w:pPr>
      <w:r w:rsidRPr="00AC7425">
        <w:rPr>
          <w:b/>
        </w:rPr>
        <w:t>int</w:t>
      </w:r>
      <w:r>
        <w:t xml:space="preserve"> </w:t>
      </w:r>
      <w:r w:rsidR="00731201" w:rsidRPr="00731201">
        <w:t>getSelectedIndex</w:t>
      </w:r>
      <w:r>
        <w:t>();</w:t>
      </w:r>
    </w:p>
    <w:p w:rsidR="00086EC7" w:rsidRDefault="00086EC7" w:rsidP="00086EC7">
      <w:pPr>
        <w:pStyle w:val="Comment"/>
      </w:pPr>
      <w:r>
        <w:t>// Lấy phần tử được chọn</w:t>
      </w:r>
    </w:p>
    <w:p w:rsidR="004B107E" w:rsidRDefault="004B107E" w:rsidP="00C45E05">
      <w:pPr>
        <w:pStyle w:val="NoSpacing"/>
      </w:pPr>
      <w:r w:rsidRPr="00AC7425">
        <w:rPr>
          <w:b/>
        </w:rPr>
        <w:t>Object</w:t>
      </w:r>
      <w:r>
        <w:t xml:space="preserve"> </w:t>
      </w:r>
      <w:r w:rsidR="00970F31" w:rsidRPr="00970F31">
        <w:t>getSelectedItem</w:t>
      </w:r>
      <w:r>
        <w:t>();</w:t>
      </w:r>
    </w:p>
    <w:p w:rsidR="002C153D" w:rsidRPr="00646966" w:rsidRDefault="00A337B4" w:rsidP="002C153D">
      <w:pPr>
        <w:pStyle w:val="Comment"/>
      </w:pPr>
      <w:r>
        <w:t>/*</w:t>
      </w:r>
      <w:r w:rsidR="002C153D" w:rsidRPr="00646966">
        <w:t xml:space="preserve"> Lấy trạng thái component có cho phép sửa đổi nội dung hay không</w:t>
      </w:r>
      <w:r>
        <w:t xml:space="preserve"> */</w:t>
      </w:r>
    </w:p>
    <w:p w:rsidR="00D72A0B" w:rsidRDefault="002C153D" w:rsidP="00C45E05">
      <w:pPr>
        <w:pStyle w:val="NoSpacing"/>
      </w:pPr>
      <w:r w:rsidRPr="002C153D">
        <w:rPr>
          <w:b/>
        </w:rPr>
        <w:t>boolean</w:t>
      </w:r>
      <w:r>
        <w:t xml:space="preserve"> </w:t>
      </w:r>
      <w:r w:rsidRPr="002C153D">
        <w:t>isEditable</w:t>
      </w:r>
      <w:r>
        <w:t>();</w:t>
      </w:r>
    </w:p>
    <w:p w:rsidR="0019575F" w:rsidRDefault="0019575F" w:rsidP="0019575F">
      <w:pPr>
        <w:pStyle w:val="Comment"/>
      </w:pPr>
      <w:r>
        <w:t>// Lấy phần tử tại vị trí index</w:t>
      </w:r>
    </w:p>
    <w:p w:rsidR="00132002" w:rsidRDefault="0019575F" w:rsidP="00C45E05">
      <w:pPr>
        <w:pStyle w:val="NoSpacing"/>
      </w:pPr>
      <w:r w:rsidRPr="002E4783">
        <w:rPr>
          <w:b/>
        </w:rPr>
        <w:t>String</w:t>
      </w:r>
      <w:r>
        <w:t xml:space="preserve"> </w:t>
      </w:r>
      <w:r w:rsidRPr="0019575F">
        <w:t>getItemAt(int index)</w:t>
      </w:r>
      <w:r>
        <w:t>;</w:t>
      </w:r>
    </w:p>
    <w:p w:rsidR="004D404E" w:rsidRDefault="004D404E" w:rsidP="004D404E">
      <w:pPr>
        <w:pStyle w:val="Comment"/>
      </w:pPr>
      <w:r>
        <w:t>// Lấy số lượng phần tử của JComboBox</w:t>
      </w:r>
    </w:p>
    <w:p w:rsidR="0019575F" w:rsidRDefault="004D404E" w:rsidP="00C45E05">
      <w:pPr>
        <w:pStyle w:val="NoSpacing"/>
      </w:pPr>
      <w:r w:rsidRPr="004D404E">
        <w:rPr>
          <w:b/>
        </w:rPr>
        <w:lastRenderedPageBreak/>
        <w:t>int</w:t>
      </w:r>
      <w:r>
        <w:t xml:space="preserve"> </w:t>
      </w:r>
      <w:r w:rsidRPr="004D404E">
        <w:t>getItemCount</w:t>
      </w:r>
      <w:r>
        <w:t>();</w:t>
      </w:r>
    </w:p>
    <w:p w:rsidR="00DF63F4" w:rsidRDefault="00DF63F4" w:rsidP="00DF63F4">
      <w:pPr>
        <w:pStyle w:val="Comment"/>
      </w:pPr>
      <w:r>
        <w:t>// Lấ</w:t>
      </w:r>
      <w:r w:rsidR="00833C12">
        <w:t xml:space="preserve">y model </w:t>
      </w:r>
      <w:r>
        <w:t>của ComboBox</w:t>
      </w:r>
    </w:p>
    <w:p w:rsidR="00DF63F4" w:rsidRPr="00DF63F4" w:rsidRDefault="00DF63F4" w:rsidP="00C45E05">
      <w:pPr>
        <w:pStyle w:val="NoSpacing"/>
      </w:pPr>
      <w:r w:rsidRPr="00DF63F4">
        <w:rPr>
          <w:b/>
        </w:rPr>
        <w:t>ComboBoxModel</w:t>
      </w:r>
      <w:r w:rsidRPr="00DF63F4">
        <w:t xml:space="preserve"> getModel();</w:t>
      </w:r>
    </w:p>
    <w:p w:rsidR="004D404E" w:rsidRDefault="004D404E" w:rsidP="00C45E05">
      <w:pPr>
        <w:pStyle w:val="NoSpacing"/>
      </w:pPr>
    </w:p>
    <w:p w:rsidR="00132002" w:rsidRPr="00D14B6D" w:rsidRDefault="00132002" w:rsidP="00D14B6D">
      <w:pPr>
        <w:rPr>
          <w:b/>
          <w:u w:val="single"/>
        </w:rPr>
      </w:pPr>
      <w:r w:rsidRPr="00D14B6D">
        <w:rPr>
          <w:b/>
          <w:u w:val="single"/>
        </w:rPr>
        <w:t>Ví dụ:</w:t>
      </w:r>
    </w:p>
    <w:p w:rsidR="00132002" w:rsidRDefault="00132002" w:rsidP="00C45E05">
      <w:pPr>
        <w:pStyle w:val="NoSpacing"/>
      </w:pPr>
    </w:p>
    <w:p w:rsidR="00995E4F" w:rsidRDefault="00995E4F" w:rsidP="00995E4F">
      <w:pPr>
        <w:pStyle w:val="NoSpacing"/>
      </w:pPr>
      <w:r w:rsidRPr="00FA2A9D">
        <w:rPr>
          <w:b/>
        </w:rPr>
        <w:t>DefaultComboBoxModel</w:t>
      </w:r>
      <w:r>
        <w:t xml:space="preserve"> model;</w:t>
      </w:r>
    </w:p>
    <w:p w:rsidR="007B4F04" w:rsidRDefault="007B4F04" w:rsidP="007B4F04">
      <w:pPr>
        <w:pStyle w:val="Comment"/>
      </w:pPr>
      <w:r>
        <w:t>// Cách 1</w:t>
      </w:r>
      <w:r w:rsidR="00650CBE">
        <w:t xml:space="preserve">: </w:t>
      </w:r>
      <w:r w:rsidR="00456876">
        <w:t>T</w:t>
      </w:r>
      <w:r w:rsidR="00650CBE">
        <w:t>ạo</w:t>
      </w:r>
      <w:r w:rsidR="00A029B2">
        <w:t xml:space="preserve"> danh sách phần tử</w:t>
      </w:r>
      <w:r w:rsidR="00650CBE">
        <w:t xml:space="preserve"> với </w:t>
      </w:r>
      <w:r w:rsidR="00650CBE" w:rsidRPr="00650CBE">
        <w:t>DefaultComboBoxModel</w:t>
      </w:r>
    </w:p>
    <w:p w:rsidR="007B4F04" w:rsidRDefault="00FA2A9D" w:rsidP="007B4F04">
      <w:pPr>
        <w:pStyle w:val="NoSpacing"/>
      </w:pPr>
      <w:r w:rsidRPr="00FA2A9D">
        <w:rPr>
          <w:b/>
        </w:rPr>
        <w:t>public</w:t>
      </w:r>
      <w:r>
        <w:t xml:space="preserve"> </w:t>
      </w:r>
      <w:r w:rsidRPr="00FA2A9D">
        <w:rPr>
          <w:b/>
        </w:rPr>
        <w:t>void</w:t>
      </w:r>
      <w:r>
        <w:t xml:space="preserve"> InitModel() {</w:t>
      </w:r>
      <w:r w:rsidR="007B4F04">
        <w:rPr>
          <w:b/>
        </w:rPr>
        <w:tab/>
      </w:r>
      <w:r w:rsidR="007B4F04">
        <w:rPr>
          <w:b/>
        </w:rPr>
        <w:tab/>
      </w:r>
    </w:p>
    <w:p w:rsidR="0046475E" w:rsidRDefault="007B4F04" w:rsidP="001A423D">
      <w:pPr>
        <w:pStyle w:val="NoSpacing"/>
      </w:pPr>
      <w:r>
        <w:t xml:space="preserve">    </w:t>
      </w:r>
      <w:r w:rsidR="00FA2A9D">
        <w:t>String[] items = {"C#2", ".NET", "Java", "PHP"};</w:t>
      </w:r>
      <w:r w:rsidR="0046475E">
        <w:rPr>
          <w:b/>
        </w:rPr>
        <w:t xml:space="preserve">    </w:t>
      </w:r>
    </w:p>
    <w:p w:rsidR="00FA2A9D" w:rsidRDefault="007B4F04" w:rsidP="00FA2A9D">
      <w:pPr>
        <w:pStyle w:val="NoSpacing"/>
      </w:pPr>
      <w:r>
        <w:t xml:space="preserve">    </w:t>
      </w:r>
      <w:r w:rsidR="00FA2A9D">
        <w:t xml:space="preserve">model = new </w:t>
      </w:r>
      <w:r w:rsidR="00FA2A9D" w:rsidRPr="00057B41">
        <w:rPr>
          <w:b/>
        </w:rPr>
        <w:t>DefaultComboBoxModel</w:t>
      </w:r>
      <w:r w:rsidR="00FA2A9D">
        <w:t>(items);</w:t>
      </w:r>
    </w:p>
    <w:p w:rsidR="007B4F04" w:rsidRDefault="007B4F04" w:rsidP="007B4F04">
      <w:pPr>
        <w:pStyle w:val="NoSpacing"/>
      </w:pPr>
      <w:r>
        <w:t xml:space="preserve">    </w:t>
      </w:r>
      <w:r w:rsidR="00FA2A9D">
        <w:t>jComboBox1.setModel(model);</w:t>
      </w:r>
    </w:p>
    <w:p w:rsidR="00727BD8" w:rsidRDefault="00FA2A9D" w:rsidP="00FA2A9D">
      <w:pPr>
        <w:pStyle w:val="NoSpacing"/>
      </w:pPr>
      <w:r>
        <w:t>}</w:t>
      </w:r>
    </w:p>
    <w:p w:rsidR="00995E4F" w:rsidRDefault="00995E4F" w:rsidP="001922E7">
      <w:pPr>
        <w:pStyle w:val="Comment"/>
      </w:pPr>
      <w:r>
        <w:t>// Cách 2</w:t>
      </w:r>
      <w:r w:rsidR="00035035">
        <w:t xml:space="preserve">: Thao tác với </w:t>
      </w:r>
      <w:r w:rsidR="00035035" w:rsidRPr="00035035">
        <w:t>DefaultComboBoxModel</w:t>
      </w:r>
    </w:p>
    <w:p w:rsidR="00FE460C" w:rsidRDefault="00FE460C" w:rsidP="00FA2A9D">
      <w:pPr>
        <w:pStyle w:val="NoSpacing"/>
      </w:pPr>
      <w:r w:rsidRPr="001922E7">
        <w:rPr>
          <w:b/>
        </w:rPr>
        <w:t>public</w:t>
      </w:r>
      <w:r>
        <w:t xml:space="preserve"> </w:t>
      </w:r>
      <w:r w:rsidRPr="001922E7">
        <w:rPr>
          <w:b/>
        </w:rPr>
        <w:t>void</w:t>
      </w:r>
      <w:r>
        <w:t xml:space="preserve"> InitModel2()</w:t>
      </w:r>
    </w:p>
    <w:p w:rsidR="00FE460C" w:rsidRDefault="00FE460C" w:rsidP="00FA2A9D">
      <w:pPr>
        <w:pStyle w:val="NoSpacing"/>
      </w:pPr>
      <w:r>
        <w:t>{</w:t>
      </w:r>
    </w:p>
    <w:p w:rsidR="001A423D" w:rsidRDefault="00125248" w:rsidP="001A423D">
      <w:pPr>
        <w:pStyle w:val="NoSpacing"/>
      </w:pPr>
      <w:r>
        <w:tab/>
      </w:r>
      <w:r w:rsidR="001A423D">
        <w:t xml:space="preserve">model = new </w:t>
      </w:r>
      <w:r w:rsidR="001A423D" w:rsidRPr="001922E7">
        <w:rPr>
          <w:b/>
        </w:rPr>
        <w:t>DefaultComboBoxModel</w:t>
      </w:r>
      <w:r w:rsidR="001A423D">
        <w:t>();</w:t>
      </w:r>
    </w:p>
    <w:p w:rsidR="001A423D" w:rsidRDefault="001A423D" w:rsidP="001A423D">
      <w:pPr>
        <w:pStyle w:val="NoSpacing"/>
      </w:pPr>
      <w:r>
        <w:t xml:space="preserve">     model.addElement("C#");</w:t>
      </w:r>
    </w:p>
    <w:p w:rsidR="001A423D" w:rsidRDefault="001A423D" w:rsidP="001A423D">
      <w:pPr>
        <w:pStyle w:val="NoSpacing"/>
      </w:pPr>
      <w:r>
        <w:t xml:space="preserve">     model.addElement(".NET");</w:t>
      </w:r>
    </w:p>
    <w:p w:rsidR="001A423D" w:rsidRDefault="001A423D" w:rsidP="001A423D">
      <w:pPr>
        <w:pStyle w:val="NoSpacing"/>
      </w:pPr>
      <w:r>
        <w:t xml:space="preserve">     model.addElement("Java");</w:t>
      </w:r>
    </w:p>
    <w:p w:rsidR="001A423D" w:rsidRDefault="001A423D" w:rsidP="001A423D">
      <w:pPr>
        <w:pStyle w:val="NoSpacing"/>
      </w:pPr>
      <w:r>
        <w:t xml:space="preserve">     model.addElement("PHP");</w:t>
      </w:r>
    </w:p>
    <w:p w:rsidR="001A423D" w:rsidRDefault="001A423D" w:rsidP="001A423D">
      <w:pPr>
        <w:pStyle w:val="NoSpacing"/>
      </w:pPr>
      <w:r>
        <w:t xml:space="preserve">     model.addElement("Python");</w:t>
      </w:r>
    </w:p>
    <w:p w:rsidR="00FE460C" w:rsidRDefault="001A423D" w:rsidP="001A423D">
      <w:pPr>
        <w:pStyle w:val="NoSpacing"/>
      </w:pPr>
      <w:r>
        <w:t xml:space="preserve">     jComboBox1.setModel(model);</w:t>
      </w:r>
    </w:p>
    <w:p w:rsidR="00FE460C" w:rsidRDefault="00FE460C" w:rsidP="00FA2A9D">
      <w:pPr>
        <w:pStyle w:val="NoSpacing"/>
      </w:pPr>
      <w:r>
        <w:t>}</w:t>
      </w:r>
    </w:p>
    <w:p w:rsidR="005F0184" w:rsidRDefault="005F0184" w:rsidP="009C3406">
      <w:pPr>
        <w:pStyle w:val="Comment"/>
      </w:pPr>
      <w:r>
        <w:t>// Cách 3</w:t>
      </w:r>
      <w:r w:rsidR="00E760B8">
        <w:t>: Thao tác trực tiếp với JComboBox</w:t>
      </w:r>
    </w:p>
    <w:p w:rsidR="000720A6" w:rsidRDefault="00312C7F" w:rsidP="00FA2A9D">
      <w:pPr>
        <w:pStyle w:val="NoSpacing"/>
      </w:pPr>
      <w:r w:rsidRPr="00312C7F">
        <w:rPr>
          <w:b/>
        </w:rPr>
        <w:t>p</w:t>
      </w:r>
      <w:r w:rsidR="000720A6" w:rsidRPr="00312C7F">
        <w:rPr>
          <w:b/>
        </w:rPr>
        <w:t>ublic</w:t>
      </w:r>
      <w:r w:rsidR="000720A6">
        <w:t xml:space="preserve"> </w:t>
      </w:r>
      <w:r w:rsidR="000720A6" w:rsidRPr="00312C7F">
        <w:rPr>
          <w:b/>
        </w:rPr>
        <w:t>void</w:t>
      </w:r>
      <w:r w:rsidR="000720A6">
        <w:t xml:space="preserve"> InitModel3()</w:t>
      </w:r>
    </w:p>
    <w:p w:rsidR="000720A6" w:rsidRDefault="000720A6" w:rsidP="00FA2A9D">
      <w:pPr>
        <w:pStyle w:val="NoSpacing"/>
      </w:pPr>
      <w:r>
        <w:t>{</w:t>
      </w:r>
    </w:p>
    <w:p w:rsidR="00CF6148" w:rsidRDefault="00CF6148" w:rsidP="00CF6148">
      <w:pPr>
        <w:pStyle w:val="Comment"/>
      </w:pPr>
      <w:r>
        <w:tab/>
        <w:t>// Thêm 1 phần tử vào cuối danh sách của ComboBox</w:t>
      </w:r>
    </w:p>
    <w:p w:rsidR="000720A6" w:rsidRDefault="000720A6" w:rsidP="000720A6">
      <w:pPr>
        <w:pStyle w:val="NoSpacing"/>
      </w:pPr>
      <w:r>
        <w:t xml:space="preserve">     jComboBox1.addItem("1");</w:t>
      </w:r>
    </w:p>
    <w:p w:rsidR="000720A6" w:rsidRDefault="000720A6" w:rsidP="000720A6">
      <w:pPr>
        <w:pStyle w:val="NoSpacing"/>
      </w:pPr>
      <w:r>
        <w:t xml:space="preserve">     jComboBox1.addItem("2");</w:t>
      </w:r>
    </w:p>
    <w:p w:rsidR="00CF6148" w:rsidRDefault="00CF6148" w:rsidP="00CF6148">
      <w:pPr>
        <w:pStyle w:val="Comment"/>
        <w:ind w:firstLine="720"/>
      </w:pPr>
      <w:r>
        <w:t>// Chèn 1 phần tử vào vị trí thứ 0 của comboBox</w:t>
      </w:r>
    </w:p>
    <w:p w:rsidR="000720A6" w:rsidRDefault="000720A6" w:rsidP="000720A6">
      <w:pPr>
        <w:pStyle w:val="NoSpacing"/>
      </w:pPr>
      <w:r>
        <w:t xml:space="preserve">     jComboBox1.insertItemAt("0", 0);</w:t>
      </w:r>
    </w:p>
    <w:p w:rsidR="000720A6" w:rsidRDefault="000720A6" w:rsidP="00FA2A9D">
      <w:pPr>
        <w:pStyle w:val="NoSpacing"/>
      </w:pPr>
      <w:r>
        <w:t>}</w:t>
      </w:r>
    </w:p>
    <w:p w:rsidR="00FA2A9D" w:rsidRDefault="00FA2A9D" w:rsidP="00FA2A9D">
      <w:pPr>
        <w:pStyle w:val="NoSpacing"/>
      </w:pPr>
    </w:p>
    <w:p w:rsidR="0019575F" w:rsidRDefault="0019575F" w:rsidP="00FA2A9D">
      <w:pPr>
        <w:pStyle w:val="NoSpacing"/>
      </w:pPr>
    </w:p>
    <w:p w:rsidR="009B7142" w:rsidRPr="00F830D1" w:rsidRDefault="00DB0400" w:rsidP="00594F6E">
      <w:pPr>
        <w:pStyle w:val="ListParagraph"/>
        <w:numPr>
          <w:ilvl w:val="0"/>
          <w:numId w:val="11"/>
        </w:numPr>
        <w:rPr>
          <w:i/>
        </w:rPr>
      </w:pPr>
      <w:r w:rsidRPr="00DB40DE">
        <w:rPr>
          <w:i/>
        </w:rPr>
        <w:t>J</w:t>
      </w:r>
      <w:r w:rsidR="009B7142">
        <w:rPr>
          <w:i/>
        </w:rPr>
        <w:t>L</w:t>
      </w:r>
      <w:r w:rsidR="00DA443B" w:rsidRPr="00DB40DE">
        <w:rPr>
          <w:i/>
        </w:rPr>
        <w:t>ist</w:t>
      </w:r>
    </w:p>
    <w:p w:rsidR="00F830D1" w:rsidRDefault="00F830D1" w:rsidP="00F830D1">
      <w:pPr>
        <w:pStyle w:val="ListParagraph"/>
        <w:ind w:left="792" w:firstLine="0"/>
      </w:pPr>
      <w:r w:rsidRPr="00F830D1">
        <w:rPr>
          <w:i/>
          <w:u w:val="single"/>
        </w:rPr>
        <w:t>Chức năng</w:t>
      </w:r>
      <w:r>
        <w:t>: JList là component cho phép hiển thị thông tin theo dạng danh sách cho phép người dùng tương tác lựa chọn</w:t>
      </w:r>
      <w:r w:rsidR="00FD297B">
        <w:t>.</w:t>
      </w:r>
    </w:p>
    <w:p w:rsidR="00F830D1" w:rsidRDefault="00F830D1" w:rsidP="009B338D">
      <w:pPr>
        <w:pStyle w:val="ListParagraph"/>
        <w:ind w:left="0" w:firstLine="0"/>
        <w:jc w:val="center"/>
      </w:pPr>
      <w:r w:rsidRPr="00F830D1">
        <w:rPr>
          <w:noProof/>
        </w:rPr>
        <w:lastRenderedPageBreak/>
        <w:drawing>
          <wp:inline distT="0" distB="0" distL="0" distR="0">
            <wp:extent cx="2009775" cy="1733550"/>
            <wp:effectExtent l="19050" t="0" r="9525"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2009775" cy="1733550"/>
                    </a:xfrm>
                    <a:prstGeom prst="rect">
                      <a:avLst/>
                    </a:prstGeom>
                    <a:noFill/>
                    <a:ln w="9525">
                      <a:noFill/>
                      <a:miter lim="800000"/>
                      <a:headEnd/>
                      <a:tailEnd/>
                    </a:ln>
                  </pic:spPr>
                </pic:pic>
              </a:graphicData>
            </a:graphic>
          </wp:inline>
        </w:drawing>
      </w:r>
    </w:p>
    <w:p w:rsidR="00C65DF0" w:rsidRDefault="00C65DF0" w:rsidP="009B338D">
      <w:pPr>
        <w:pStyle w:val="ListParagraph"/>
        <w:ind w:left="0" w:firstLine="0"/>
        <w:jc w:val="center"/>
      </w:pPr>
    </w:p>
    <w:p w:rsidR="00197D98" w:rsidRDefault="00197D98" w:rsidP="00594F6E">
      <w:pPr>
        <w:pStyle w:val="ListParagraph"/>
        <w:numPr>
          <w:ilvl w:val="0"/>
          <w:numId w:val="4"/>
        </w:numPr>
        <w:rPr>
          <w:i/>
        </w:rPr>
      </w:pPr>
      <w:r w:rsidRPr="00197D98">
        <w:rPr>
          <w:i/>
        </w:rPr>
        <w:t>Toán tử khởi tạ</w:t>
      </w:r>
      <w:r w:rsidR="00E80330">
        <w:rPr>
          <w:i/>
        </w:rPr>
        <w:t>o</w:t>
      </w:r>
    </w:p>
    <w:p w:rsidR="00D3786F" w:rsidRPr="00C10D1B" w:rsidRDefault="00D3786F" w:rsidP="00D3786F">
      <w:pPr>
        <w:pStyle w:val="ListParagraph"/>
        <w:ind w:left="1224" w:firstLine="0"/>
        <w:rPr>
          <w:i/>
          <w:sz w:val="12"/>
        </w:rPr>
      </w:pPr>
    </w:p>
    <w:p w:rsidR="00D3786F" w:rsidRDefault="00D3786F" w:rsidP="00D3786F">
      <w:pPr>
        <w:pStyle w:val="NoSpacing"/>
      </w:pPr>
      <w:r w:rsidRPr="00D3786F">
        <w:rPr>
          <w:b/>
        </w:rPr>
        <w:t>public</w:t>
      </w:r>
      <w:r w:rsidRPr="00D3786F">
        <w:t xml:space="preserve"> JList(</w:t>
      </w:r>
      <w:r w:rsidRPr="00D3786F">
        <w:rPr>
          <w:b/>
        </w:rPr>
        <w:t>ListModel</w:t>
      </w:r>
      <w:r w:rsidRPr="00D3786F">
        <w:t xml:space="preserve"> dataModel)</w:t>
      </w:r>
    </w:p>
    <w:p w:rsidR="00D3786F" w:rsidRDefault="00D3786F" w:rsidP="00D3786F">
      <w:pPr>
        <w:pStyle w:val="NoSpacing"/>
      </w:pPr>
      <w:r w:rsidRPr="00D3786F">
        <w:rPr>
          <w:b/>
        </w:rPr>
        <w:t>public</w:t>
      </w:r>
      <w:r w:rsidRPr="00D3786F">
        <w:t xml:space="preserve"> JList(</w:t>
      </w:r>
      <w:r w:rsidRPr="00D3786F">
        <w:rPr>
          <w:b/>
        </w:rPr>
        <w:t>Object</w:t>
      </w:r>
      <w:r w:rsidRPr="00D3786F">
        <w:t>[] listData)</w:t>
      </w:r>
    </w:p>
    <w:p w:rsidR="00D3786F" w:rsidRDefault="00D3786F" w:rsidP="00D3786F">
      <w:pPr>
        <w:pStyle w:val="NoSpacing"/>
      </w:pPr>
      <w:r w:rsidRPr="00D3786F">
        <w:rPr>
          <w:b/>
        </w:rPr>
        <w:t>public</w:t>
      </w:r>
      <w:r w:rsidRPr="00D3786F">
        <w:t xml:space="preserve"> JList(</w:t>
      </w:r>
      <w:r w:rsidRPr="00D3786F">
        <w:rPr>
          <w:b/>
        </w:rPr>
        <w:t>Vector</w:t>
      </w:r>
      <w:r>
        <w:t xml:space="preserve"> </w:t>
      </w:r>
      <w:r w:rsidRPr="00D3786F">
        <w:t>listData)</w:t>
      </w:r>
    </w:p>
    <w:p w:rsidR="00D3786F" w:rsidRDefault="00D3786F" w:rsidP="00D3786F">
      <w:pPr>
        <w:pStyle w:val="NoSpacing"/>
      </w:pPr>
      <w:r w:rsidRPr="00D3786F">
        <w:rPr>
          <w:b/>
        </w:rPr>
        <w:t>public</w:t>
      </w:r>
      <w:r w:rsidRPr="00D3786F">
        <w:t xml:space="preserve"> JList()</w:t>
      </w:r>
    </w:p>
    <w:p w:rsidR="00D3786F" w:rsidRDefault="00D3786F" w:rsidP="00D3786F">
      <w:pPr>
        <w:pStyle w:val="NoSpacing"/>
      </w:pPr>
    </w:p>
    <w:p w:rsidR="00A6079D" w:rsidRDefault="00197D98" w:rsidP="00594F6E">
      <w:pPr>
        <w:pStyle w:val="ListParagraph"/>
        <w:numPr>
          <w:ilvl w:val="0"/>
          <w:numId w:val="4"/>
        </w:numPr>
        <w:rPr>
          <w:i/>
        </w:rPr>
      </w:pPr>
      <w:r>
        <w:rPr>
          <w:i/>
        </w:rPr>
        <w:t>Các phương thức của JList</w:t>
      </w:r>
    </w:p>
    <w:p w:rsidR="003F6192" w:rsidRDefault="003F6192" w:rsidP="003F6192">
      <w:pPr>
        <w:pStyle w:val="Comment"/>
      </w:pPr>
      <w:r>
        <w:t xml:space="preserve">// Thiết lập các phần tử cho </w:t>
      </w:r>
      <w:r w:rsidR="004A582C">
        <w:t>JList</w:t>
      </w:r>
    </w:p>
    <w:p w:rsidR="003F6192" w:rsidRDefault="003F6192" w:rsidP="003F6192">
      <w:pPr>
        <w:pStyle w:val="NoSpacing"/>
      </w:pPr>
      <w:r w:rsidRPr="006B6A9D">
        <w:rPr>
          <w:b/>
        </w:rPr>
        <w:t xml:space="preserve">void </w:t>
      </w:r>
      <w:r>
        <w:t>setModel(</w:t>
      </w:r>
      <w:r w:rsidR="00FC4978">
        <w:rPr>
          <w:b/>
        </w:rPr>
        <w:t>ListModel</w:t>
      </w:r>
      <w:r>
        <w:t>&lt;</w:t>
      </w:r>
      <w:r w:rsidRPr="00781040">
        <w:rPr>
          <w:b/>
        </w:rPr>
        <w:t>String</w:t>
      </w:r>
      <w:r>
        <w:t>&gt; model);</w:t>
      </w:r>
    </w:p>
    <w:p w:rsidR="003F6192" w:rsidRDefault="003F6192" w:rsidP="003F6192">
      <w:pPr>
        <w:pStyle w:val="Comment"/>
      </w:pPr>
      <w:r>
        <w:t>// Thiết đặt phần tử được chọn dựa vào chỉ số của phần tử</w:t>
      </w:r>
    </w:p>
    <w:p w:rsidR="003F6192" w:rsidRDefault="003F6192" w:rsidP="003F6192">
      <w:pPr>
        <w:pStyle w:val="NoSpacing"/>
      </w:pPr>
      <w:r w:rsidRPr="006B6A9D">
        <w:rPr>
          <w:b/>
        </w:rPr>
        <w:t xml:space="preserve">void </w:t>
      </w:r>
      <w:r w:rsidRPr="00D72A0B">
        <w:t>setSelectedIndex(</w:t>
      </w:r>
      <w:r w:rsidRPr="00806795">
        <w:rPr>
          <w:b/>
        </w:rPr>
        <w:t>int</w:t>
      </w:r>
      <w:r>
        <w:t xml:space="preserve"> index</w:t>
      </w:r>
      <w:r w:rsidRPr="00D72A0B">
        <w:t>);</w:t>
      </w:r>
    </w:p>
    <w:p w:rsidR="003F6192" w:rsidRDefault="003F6192" w:rsidP="003F6192">
      <w:pPr>
        <w:pStyle w:val="Comment"/>
      </w:pPr>
      <w:r>
        <w:t>// Thiết đặt phần tử được chọn</w:t>
      </w:r>
    </w:p>
    <w:p w:rsidR="003F6192" w:rsidRDefault="003F6192" w:rsidP="003F6192">
      <w:pPr>
        <w:pStyle w:val="NoSpacing"/>
      </w:pPr>
      <w:r w:rsidRPr="006B6A9D">
        <w:rPr>
          <w:b/>
        </w:rPr>
        <w:t xml:space="preserve">void </w:t>
      </w:r>
      <w:r w:rsidRPr="00D72A0B">
        <w:t>setSelectedItem</w:t>
      </w:r>
      <w:r>
        <w:t>(</w:t>
      </w:r>
      <w:r w:rsidRPr="00806795">
        <w:rPr>
          <w:b/>
        </w:rPr>
        <w:t>Object</w:t>
      </w:r>
      <w:r>
        <w:t xml:space="preserve"> obj);</w:t>
      </w:r>
    </w:p>
    <w:p w:rsidR="00860BE1" w:rsidRDefault="00860BE1" w:rsidP="00860BE1">
      <w:pPr>
        <w:pStyle w:val="Comment"/>
      </w:pPr>
      <w:r>
        <w:t>// Thiết lập danh sách các phần tử được chọn</w:t>
      </w:r>
    </w:p>
    <w:p w:rsidR="005B5926" w:rsidRDefault="005B5926" w:rsidP="005B5926">
      <w:pPr>
        <w:pStyle w:val="NoSpacing"/>
      </w:pPr>
      <w:r w:rsidRPr="003A32E4">
        <w:rPr>
          <w:b/>
        </w:rPr>
        <w:t>void</w:t>
      </w:r>
      <w:r>
        <w:t xml:space="preserve"> </w:t>
      </w:r>
      <w:r w:rsidRPr="00692008">
        <w:t>setSelectedIndices(</w:t>
      </w:r>
      <w:r>
        <w:t xml:space="preserve">int[] </w:t>
      </w:r>
      <w:r w:rsidRPr="00692008">
        <w:t>indices);</w:t>
      </w:r>
    </w:p>
    <w:p w:rsidR="005B5926" w:rsidRDefault="005B5926" w:rsidP="005B5926">
      <w:pPr>
        <w:pStyle w:val="Comment"/>
      </w:pPr>
      <w:r>
        <w:t>// Thiết lập danh sách phần tử của JList từ mảng chuỗi</w:t>
      </w:r>
    </w:p>
    <w:p w:rsidR="00860BE1" w:rsidRDefault="00860BE1" w:rsidP="00860BE1">
      <w:pPr>
        <w:pStyle w:val="NoSpacing"/>
      </w:pPr>
      <w:r w:rsidRPr="00672597">
        <w:rPr>
          <w:b/>
        </w:rPr>
        <w:t>void</w:t>
      </w:r>
      <w:r>
        <w:t xml:space="preserve"> </w:t>
      </w:r>
      <w:r w:rsidRPr="0075662C">
        <w:t>setListData</w:t>
      </w:r>
      <w:r>
        <w:t>(</w:t>
      </w:r>
      <w:r w:rsidRPr="00672597">
        <w:rPr>
          <w:b/>
        </w:rPr>
        <w:t>String</w:t>
      </w:r>
      <w:r>
        <w:t>[] items);</w:t>
      </w:r>
    </w:p>
    <w:p w:rsidR="003011F1" w:rsidRDefault="005F2982" w:rsidP="005F2982">
      <w:pPr>
        <w:pStyle w:val="Comment"/>
      </w:pPr>
      <w:r>
        <w:t xml:space="preserve">// Thiết lập </w:t>
      </w:r>
      <w:r w:rsidR="002D32C5">
        <w:t>độ dãn cách dòng</w:t>
      </w:r>
      <w:r>
        <w:t xml:space="preserve"> của</w:t>
      </w:r>
      <w:r w:rsidR="00A67318">
        <w:t xml:space="preserve"> các</w:t>
      </w:r>
      <w:r>
        <w:t xml:space="preserve"> phần tử</w:t>
      </w:r>
    </w:p>
    <w:p w:rsidR="005F2982" w:rsidRDefault="005F2982" w:rsidP="003F6192">
      <w:pPr>
        <w:pStyle w:val="NoSpacing"/>
      </w:pPr>
      <w:r w:rsidRPr="0075662C">
        <w:rPr>
          <w:b/>
        </w:rPr>
        <w:t>void</w:t>
      </w:r>
      <w:r>
        <w:t xml:space="preserve"> </w:t>
      </w:r>
      <w:r w:rsidRPr="005F2982">
        <w:t>setFixedCellHeight</w:t>
      </w:r>
      <w:r>
        <w:t>(</w:t>
      </w:r>
      <w:r w:rsidRPr="0075662C">
        <w:rPr>
          <w:b/>
        </w:rPr>
        <w:t>int</w:t>
      </w:r>
      <w:r>
        <w:t xml:space="preserve"> height);</w:t>
      </w:r>
    </w:p>
    <w:p w:rsidR="00116E9E" w:rsidRDefault="00111B69" w:rsidP="00840F95">
      <w:pPr>
        <w:pStyle w:val="Comment"/>
      </w:pPr>
      <w:r>
        <w:t>// Thiết lập chế độ chọn phần tử cho JList: Multiple/Single</w:t>
      </w:r>
    </w:p>
    <w:p w:rsidR="00116E9E" w:rsidRDefault="00116E9E" w:rsidP="00116E9E">
      <w:pPr>
        <w:pStyle w:val="NoSpacing"/>
      </w:pPr>
      <w:r w:rsidRPr="003A32E4">
        <w:rPr>
          <w:b/>
        </w:rPr>
        <w:t>void</w:t>
      </w:r>
      <w:r>
        <w:t xml:space="preserve"> s</w:t>
      </w:r>
      <w:r w:rsidRPr="002D6723">
        <w:t>etSelectionMode(</w:t>
      </w:r>
      <w:r w:rsidRPr="00EF5E0C">
        <w:rPr>
          <w:b/>
        </w:rPr>
        <w:t>ListSelectionModel</w:t>
      </w:r>
      <w:r>
        <w:t xml:space="preserve"> mode</w:t>
      </w:r>
      <w:r w:rsidRPr="002D6723">
        <w:t>)</w:t>
      </w:r>
    </w:p>
    <w:p w:rsidR="00D33CB2" w:rsidRDefault="00D33CB2" w:rsidP="003F6192">
      <w:pPr>
        <w:pStyle w:val="Comment"/>
      </w:pPr>
    </w:p>
    <w:p w:rsidR="00D33CB2" w:rsidRDefault="00D33CB2" w:rsidP="003F6192">
      <w:pPr>
        <w:pStyle w:val="Comment"/>
      </w:pPr>
    </w:p>
    <w:p w:rsidR="003F6192" w:rsidRDefault="003F6192" w:rsidP="003F6192">
      <w:pPr>
        <w:pStyle w:val="Comment"/>
      </w:pPr>
      <w:r>
        <w:t>// Lấy chỉ số phần tử được chọn</w:t>
      </w:r>
    </w:p>
    <w:p w:rsidR="003F6192" w:rsidRDefault="003F6192" w:rsidP="003F6192">
      <w:pPr>
        <w:pStyle w:val="NoSpacing"/>
      </w:pPr>
      <w:r w:rsidRPr="00AC7425">
        <w:rPr>
          <w:b/>
        </w:rPr>
        <w:t>int</w:t>
      </w:r>
      <w:r>
        <w:t xml:space="preserve"> </w:t>
      </w:r>
      <w:r w:rsidRPr="00731201">
        <w:t>getSelectedIndex</w:t>
      </w:r>
      <w:r>
        <w:t>();</w:t>
      </w:r>
    </w:p>
    <w:p w:rsidR="0065681B" w:rsidRDefault="00E909CC" w:rsidP="00603FF9">
      <w:pPr>
        <w:pStyle w:val="Comment"/>
      </w:pPr>
      <w:r>
        <w:t>// Lấy danh sách các chỉ số các phần tử được chọn</w:t>
      </w:r>
    </w:p>
    <w:p w:rsidR="0065681B" w:rsidRDefault="0065681B" w:rsidP="003F6192">
      <w:pPr>
        <w:pStyle w:val="NoSpacing"/>
      </w:pPr>
      <w:r w:rsidRPr="00603FF9">
        <w:rPr>
          <w:b/>
        </w:rPr>
        <w:t>int</w:t>
      </w:r>
      <w:r>
        <w:t>[] getSelectedIndeces();</w:t>
      </w:r>
    </w:p>
    <w:p w:rsidR="00603FF9" w:rsidRDefault="00603FF9" w:rsidP="00603FF9">
      <w:pPr>
        <w:pStyle w:val="Comment"/>
      </w:pPr>
      <w:r>
        <w:t>// Lấy giá trị phần tử được chọn</w:t>
      </w:r>
    </w:p>
    <w:p w:rsidR="0065681B" w:rsidRDefault="0065681B" w:rsidP="003F6192">
      <w:pPr>
        <w:pStyle w:val="NoSpacing"/>
      </w:pPr>
      <w:r w:rsidRPr="00603FF9">
        <w:rPr>
          <w:b/>
        </w:rPr>
        <w:t>String</w:t>
      </w:r>
      <w:r>
        <w:t xml:space="preserve"> </w:t>
      </w:r>
      <w:r w:rsidRPr="0065681B">
        <w:t>getSelectedValue</w:t>
      </w:r>
      <w:r>
        <w:t>();</w:t>
      </w:r>
    </w:p>
    <w:p w:rsidR="003F6192" w:rsidRDefault="003F6192" w:rsidP="003F6192">
      <w:pPr>
        <w:pStyle w:val="Comment"/>
      </w:pPr>
      <w:r>
        <w:t>// Lấy phần tử được chọn</w:t>
      </w:r>
    </w:p>
    <w:p w:rsidR="003F6192" w:rsidRDefault="003F6192" w:rsidP="003F6192">
      <w:pPr>
        <w:pStyle w:val="NoSpacing"/>
      </w:pPr>
      <w:r w:rsidRPr="00AC7425">
        <w:rPr>
          <w:b/>
        </w:rPr>
        <w:t>Object</w:t>
      </w:r>
      <w:r>
        <w:t xml:space="preserve"> </w:t>
      </w:r>
      <w:r w:rsidRPr="00970F31">
        <w:t>getSelectedItem</w:t>
      </w:r>
      <w:r>
        <w:t>();</w:t>
      </w:r>
    </w:p>
    <w:p w:rsidR="00D33CB2" w:rsidRDefault="00D33CB2" w:rsidP="00FA10B0">
      <w:pPr>
        <w:pStyle w:val="Comment"/>
      </w:pPr>
      <w:r>
        <w:t>// Trả về dữ liệu được hiển thị trên JList</w:t>
      </w:r>
    </w:p>
    <w:p w:rsidR="00D33CB2" w:rsidRDefault="00D33CB2" w:rsidP="003F6192">
      <w:pPr>
        <w:pStyle w:val="NoSpacing"/>
      </w:pPr>
      <w:r w:rsidRPr="00D33CB2">
        <w:rPr>
          <w:b/>
        </w:rPr>
        <w:t>ListModel</w:t>
      </w:r>
      <w:r>
        <w:t xml:space="preserve"> getModel();</w:t>
      </w:r>
    </w:p>
    <w:p w:rsidR="00DA1A48" w:rsidRDefault="00DA1A48" w:rsidP="003F6192">
      <w:pPr>
        <w:pStyle w:val="NoSpacing"/>
      </w:pPr>
    </w:p>
    <w:p w:rsidR="00A10376" w:rsidRDefault="00A10376" w:rsidP="003F6192">
      <w:pPr>
        <w:pStyle w:val="NoSpacing"/>
      </w:pPr>
    </w:p>
    <w:p w:rsidR="00A10376" w:rsidRDefault="00A10376" w:rsidP="00A10376">
      <w:pPr>
        <w:rPr>
          <w:b/>
          <w:u w:val="single"/>
        </w:rPr>
      </w:pPr>
      <w:r w:rsidRPr="00A10376">
        <w:rPr>
          <w:b/>
          <w:u w:val="single"/>
        </w:rPr>
        <w:t xml:space="preserve">Ví dụ: </w:t>
      </w:r>
    </w:p>
    <w:p w:rsidR="00204172" w:rsidRPr="00A10376" w:rsidRDefault="00204172" w:rsidP="00A10376">
      <w:pPr>
        <w:rPr>
          <w:b/>
          <w:u w:val="single"/>
        </w:rPr>
      </w:pPr>
    </w:p>
    <w:p w:rsidR="00A6079D" w:rsidRDefault="00881C02" w:rsidP="00A6079D">
      <w:pPr>
        <w:pStyle w:val="NoSpacing"/>
      </w:pPr>
      <w:r w:rsidRPr="00881C02">
        <w:rPr>
          <w:b/>
        </w:rPr>
        <w:t>p</w:t>
      </w:r>
      <w:r w:rsidR="00204172" w:rsidRPr="00881C02">
        <w:rPr>
          <w:b/>
        </w:rPr>
        <w:t>ublic</w:t>
      </w:r>
      <w:r w:rsidR="00204172">
        <w:t xml:space="preserve"> </w:t>
      </w:r>
      <w:r w:rsidR="00204172" w:rsidRPr="00881C02">
        <w:rPr>
          <w:b/>
        </w:rPr>
        <w:t>void</w:t>
      </w:r>
      <w:r w:rsidR="00204172">
        <w:t xml:space="preserve"> InitModel()</w:t>
      </w:r>
    </w:p>
    <w:p w:rsidR="00204172" w:rsidRDefault="00204172" w:rsidP="00A6079D">
      <w:pPr>
        <w:pStyle w:val="NoSpacing"/>
      </w:pPr>
      <w:r>
        <w:t>{</w:t>
      </w:r>
    </w:p>
    <w:p w:rsidR="00204172" w:rsidRDefault="00204172" w:rsidP="00204172">
      <w:pPr>
        <w:pStyle w:val="NoSpacing"/>
        <w:ind w:firstLine="630"/>
      </w:pPr>
      <w:r>
        <w:t xml:space="preserve">model = </w:t>
      </w:r>
      <w:r w:rsidRPr="00881C02">
        <w:rPr>
          <w:b/>
        </w:rPr>
        <w:t>new</w:t>
      </w:r>
      <w:r>
        <w:t xml:space="preserve"> </w:t>
      </w:r>
      <w:r w:rsidRPr="00881C02">
        <w:rPr>
          <w:b/>
        </w:rPr>
        <w:t>DefaultListModel</w:t>
      </w:r>
      <w:r>
        <w:t>();</w:t>
      </w:r>
    </w:p>
    <w:p w:rsidR="00204172" w:rsidRDefault="00204172" w:rsidP="00204172">
      <w:pPr>
        <w:pStyle w:val="NoSpacing"/>
        <w:ind w:firstLine="630"/>
      </w:pPr>
      <w:r>
        <w:t>model.addElement(".NET");</w:t>
      </w:r>
    </w:p>
    <w:p w:rsidR="00204172" w:rsidRDefault="00204172" w:rsidP="00204172">
      <w:pPr>
        <w:pStyle w:val="NoSpacing"/>
        <w:ind w:firstLine="630"/>
      </w:pPr>
      <w:r>
        <w:t>model.addElement("Java");</w:t>
      </w:r>
    </w:p>
    <w:p w:rsidR="00204172" w:rsidRDefault="00204172" w:rsidP="00204172">
      <w:pPr>
        <w:pStyle w:val="NoSpacing"/>
        <w:ind w:firstLine="630"/>
      </w:pPr>
      <w:r>
        <w:t>model.addElement("PHP");</w:t>
      </w:r>
    </w:p>
    <w:p w:rsidR="00204172" w:rsidRDefault="00204172" w:rsidP="00204172">
      <w:pPr>
        <w:pStyle w:val="NoSpacing"/>
        <w:ind w:firstLine="630"/>
      </w:pPr>
      <w:r>
        <w:t>model.addElement("Delphi");</w:t>
      </w:r>
    </w:p>
    <w:p w:rsidR="004A2106" w:rsidRDefault="004A2106" w:rsidP="00FC0F88">
      <w:pPr>
        <w:pStyle w:val="Comment"/>
        <w:ind w:firstLine="630"/>
      </w:pPr>
      <w:r>
        <w:t>// Thêm phần tử Python vào vị trí thứ 2 của List</w:t>
      </w:r>
    </w:p>
    <w:p w:rsidR="007C74FE" w:rsidRDefault="007C74FE" w:rsidP="00204172">
      <w:pPr>
        <w:pStyle w:val="NoSpacing"/>
        <w:ind w:firstLine="630"/>
      </w:pPr>
      <w:r w:rsidRPr="007C74FE">
        <w:t>model.set(2, "Python");</w:t>
      </w:r>
    </w:p>
    <w:p w:rsidR="00204172" w:rsidRDefault="00204172" w:rsidP="00855516">
      <w:pPr>
        <w:pStyle w:val="NoSpacing"/>
        <w:ind w:firstLine="630"/>
      </w:pPr>
      <w:r>
        <w:t>jList1.setModel(model);</w:t>
      </w:r>
    </w:p>
    <w:p w:rsidR="00204172" w:rsidRDefault="00204172" w:rsidP="00A6079D">
      <w:pPr>
        <w:pStyle w:val="NoSpacing"/>
      </w:pPr>
      <w:r>
        <w:t>}</w:t>
      </w:r>
    </w:p>
    <w:p w:rsidR="00881C02" w:rsidRPr="00197D98" w:rsidRDefault="00881C02" w:rsidP="00A6079D">
      <w:pPr>
        <w:pStyle w:val="NoSpacing"/>
      </w:pPr>
    </w:p>
    <w:p w:rsidR="00DA443B" w:rsidRDefault="00241638" w:rsidP="00594F6E">
      <w:pPr>
        <w:pStyle w:val="ListParagraph"/>
        <w:numPr>
          <w:ilvl w:val="0"/>
          <w:numId w:val="11"/>
        </w:numPr>
        <w:rPr>
          <w:i/>
        </w:rPr>
      </w:pPr>
      <w:r w:rsidRPr="00DB40DE">
        <w:rPr>
          <w:i/>
        </w:rPr>
        <w:t>J</w:t>
      </w:r>
      <w:r w:rsidR="00032D9C" w:rsidRPr="00DB40DE">
        <w:rPr>
          <w:i/>
        </w:rPr>
        <w:t>p</w:t>
      </w:r>
      <w:r w:rsidRPr="00DB40DE">
        <w:rPr>
          <w:i/>
        </w:rPr>
        <w:t>rogressBar</w:t>
      </w:r>
    </w:p>
    <w:p w:rsidR="00E6528F" w:rsidRPr="00E6528F" w:rsidRDefault="00E6528F" w:rsidP="00E6528F">
      <w:pPr>
        <w:pStyle w:val="ListParagraph"/>
        <w:ind w:left="792" w:firstLine="0"/>
        <w:rPr>
          <w:u w:val="single"/>
        </w:rPr>
      </w:pPr>
      <w:r w:rsidRPr="00E6528F">
        <w:rPr>
          <w:i/>
          <w:u w:val="single"/>
        </w:rPr>
        <w:t>Chức năng</w:t>
      </w:r>
      <w:r w:rsidRPr="00E6528F">
        <w:rPr>
          <w:i/>
        </w:rPr>
        <w:t>:</w:t>
      </w:r>
      <w:r>
        <w:t xml:space="preserve">  Component được dùng cho trường hợp chúng ta cần thể hiện tiến độ hoàn thành của một công việc.</w:t>
      </w:r>
    </w:p>
    <w:p w:rsidR="00E6528F" w:rsidRDefault="00E6528F" w:rsidP="00E6528F">
      <w:pPr>
        <w:pStyle w:val="ListParagraph"/>
        <w:ind w:left="792" w:firstLine="0"/>
        <w:jc w:val="center"/>
        <w:rPr>
          <w:i/>
        </w:rPr>
      </w:pPr>
      <w:r>
        <w:rPr>
          <w:i/>
          <w:noProof/>
        </w:rPr>
        <w:drawing>
          <wp:inline distT="0" distB="0" distL="0" distR="0">
            <wp:extent cx="3714750" cy="1390650"/>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3714750" cy="1390650"/>
                    </a:xfrm>
                    <a:prstGeom prst="rect">
                      <a:avLst/>
                    </a:prstGeom>
                    <a:noFill/>
                    <a:ln w="9525">
                      <a:noFill/>
                      <a:miter lim="800000"/>
                      <a:headEnd/>
                      <a:tailEnd/>
                    </a:ln>
                  </pic:spPr>
                </pic:pic>
              </a:graphicData>
            </a:graphic>
          </wp:inline>
        </w:drawing>
      </w:r>
    </w:p>
    <w:p w:rsidR="00F421C0" w:rsidRDefault="00F421C0" w:rsidP="00F421C0">
      <w:pPr>
        <w:pStyle w:val="ListParagraph"/>
        <w:ind w:left="792" w:firstLine="0"/>
        <w:rPr>
          <w:i/>
        </w:rPr>
      </w:pPr>
    </w:p>
    <w:p w:rsidR="00F421C0" w:rsidRDefault="00F421C0" w:rsidP="00594F6E">
      <w:pPr>
        <w:pStyle w:val="ListParagraph"/>
        <w:numPr>
          <w:ilvl w:val="0"/>
          <w:numId w:val="4"/>
        </w:numPr>
        <w:rPr>
          <w:i/>
        </w:rPr>
      </w:pPr>
      <w:r w:rsidRPr="00F421C0">
        <w:rPr>
          <w:i/>
        </w:rPr>
        <w:t>Toán tử khởi tạo</w:t>
      </w:r>
    </w:p>
    <w:p w:rsidR="007F3217" w:rsidRDefault="007F3217" w:rsidP="0085540D">
      <w:pPr>
        <w:pStyle w:val="Comment"/>
      </w:pPr>
      <w:r>
        <w:t xml:space="preserve">// Khởi tạo với hướng quay của </w:t>
      </w:r>
      <w:r w:rsidR="00931808">
        <w:t>JprogressBar</w:t>
      </w:r>
    </w:p>
    <w:p w:rsidR="005507EC" w:rsidRDefault="005507EC" w:rsidP="00F421C0">
      <w:pPr>
        <w:pStyle w:val="NoSpacing"/>
      </w:pPr>
      <w:r w:rsidRPr="0034095C">
        <w:rPr>
          <w:b/>
        </w:rPr>
        <w:t>public</w:t>
      </w:r>
      <w:r>
        <w:t xml:space="preserve"> </w:t>
      </w:r>
      <w:r w:rsidRPr="007B6237">
        <w:t>J</w:t>
      </w:r>
      <w:r>
        <w:t>P</w:t>
      </w:r>
      <w:r w:rsidRPr="007B6237">
        <w:t>rogressBar</w:t>
      </w:r>
      <w:r>
        <w:t>(</w:t>
      </w:r>
      <w:r w:rsidRPr="0034095C">
        <w:rPr>
          <w:b/>
        </w:rPr>
        <w:t>int</w:t>
      </w:r>
      <w:r>
        <w:t xml:space="preserve"> orient);</w:t>
      </w:r>
    </w:p>
    <w:p w:rsidR="0085540D" w:rsidRDefault="0085540D" w:rsidP="0085540D">
      <w:pPr>
        <w:pStyle w:val="Comment"/>
      </w:pPr>
      <w:r>
        <w:t>// Khởi tạo với giá trị</w:t>
      </w:r>
      <w:r w:rsidR="00A62F60">
        <w:t xml:space="preserve"> nhỏ nhất/ </w:t>
      </w:r>
      <w:r w:rsidR="00C46313">
        <w:t>lớn nhất của ProgressBar</w:t>
      </w:r>
    </w:p>
    <w:p w:rsidR="00F421C0" w:rsidRDefault="00164491" w:rsidP="00F421C0">
      <w:pPr>
        <w:pStyle w:val="NoSpacing"/>
      </w:pPr>
      <w:r w:rsidRPr="0034095C">
        <w:rPr>
          <w:b/>
        </w:rPr>
        <w:t>p</w:t>
      </w:r>
      <w:r w:rsidR="007B6237" w:rsidRPr="0034095C">
        <w:rPr>
          <w:b/>
        </w:rPr>
        <w:t>ublic</w:t>
      </w:r>
      <w:r w:rsidR="007B6237">
        <w:t xml:space="preserve"> </w:t>
      </w:r>
      <w:r w:rsidR="007B6237" w:rsidRPr="007B6237">
        <w:t>J</w:t>
      </w:r>
      <w:r w:rsidR="007B6237">
        <w:t>P</w:t>
      </w:r>
      <w:r w:rsidR="007B6237" w:rsidRPr="007B6237">
        <w:t>rogressBar</w:t>
      </w:r>
      <w:r w:rsidR="007B6237">
        <w:t>(</w:t>
      </w:r>
      <w:r w:rsidR="007B6237" w:rsidRPr="0034095C">
        <w:rPr>
          <w:b/>
        </w:rPr>
        <w:t>int</w:t>
      </w:r>
      <w:r w:rsidR="007B6237">
        <w:t xml:space="preserve"> min, </w:t>
      </w:r>
      <w:r w:rsidR="007B6237" w:rsidRPr="0034095C">
        <w:rPr>
          <w:b/>
        </w:rPr>
        <w:t>int</w:t>
      </w:r>
      <w:r w:rsidR="007B6237">
        <w:t xml:space="preserve"> max);</w:t>
      </w:r>
    </w:p>
    <w:p w:rsidR="00080D32" w:rsidRDefault="00080D32" w:rsidP="00080D32">
      <w:pPr>
        <w:pStyle w:val="Comment"/>
      </w:pPr>
    </w:p>
    <w:p w:rsidR="0034095C" w:rsidRDefault="0034095C" w:rsidP="00F421C0">
      <w:pPr>
        <w:pStyle w:val="NoSpacing"/>
        <w:rPr>
          <w:b/>
        </w:rPr>
      </w:pPr>
      <w:r>
        <w:rPr>
          <w:b/>
        </w:rPr>
        <w:t xml:space="preserve">public </w:t>
      </w:r>
      <w:r w:rsidRPr="0034095C">
        <w:t>JProgressBar</w:t>
      </w:r>
      <w:r>
        <w:rPr>
          <w:b/>
        </w:rPr>
        <w:t xml:space="preserve">(int </w:t>
      </w:r>
      <w:r w:rsidR="00941B3E">
        <w:t>orient</w:t>
      </w:r>
      <w:r>
        <w:rPr>
          <w:b/>
        </w:rPr>
        <w:t xml:space="preserve">, int </w:t>
      </w:r>
      <w:r w:rsidRPr="0034095C">
        <w:t>min</w:t>
      </w:r>
      <w:r>
        <w:rPr>
          <w:b/>
        </w:rPr>
        <w:t xml:space="preserve">, int </w:t>
      </w:r>
      <w:r w:rsidRPr="0034095C">
        <w:t>max</w:t>
      </w:r>
      <w:r>
        <w:rPr>
          <w:b/>
        </w:rPr>
        <w:t>);</w:t>
      </w:r>
    </w:p>
    <w:p w:rsidR="00941B3E" w:rsidRPr="00F421C0" w:rsidRDefault="00941B3E" w:rsidP="00F421C0">
      <w:pPr>
        <w:pStyle w:val="NoSpacing"/>
      </w:pPr>
    </w:p>
    <w:p w:rsidR="00F421C0" w:rsidRPr="00F421C0" w:rsidRDefault="00F421C0" w:rsidP="00594F6E">
      <w:pPr>
        <w:pStyle w:val="ListParagraph"/>
        <w:numPr>
          <w:ilvl w:val="0"/>
          <w:numId w:val="4"/>
        </w:numPr>
        <w:rPr>
          <w:i/>
        </w:rPr>
      </w:pPr>
      <w:r w:rsidRPr="00F421C0">
        <w:rPr>
          <w:i/>
        </w:rPr>
        <w:t>Phương thức cơ bản</w:t>
      </w:r>
    </w:p>
    <w:p w:rsidR="00850420" w:rsidRDefault="00850420" w:rsidP="003B17D4">
      <w:pPr>
        <w:pStyle w:val="Comment"/>
      </w:pPr>
      <w:r>
        <w:t>// Đặt trạng thái hiển thị giá trị % hoàn thành tiến độ</w:t>
      </w:r>
    </w:p>
    <w:p w:rsidR="00E6528F" w:rsidRDefault="00850420" w:rsidP="005D3136">
      <w:pPr>
        <w:pStyle w:val="NoSpacing"/>
      </w:pPr>
      <w:r w:rsidRPr="00542575">
        <w:rPr>
          <w:b/>
        </w:rPr>
        <w:t>void</w:t>
      </w:r>
      <w:r>
        <w:t xml:space="preserve"> </w:t>
      </w:r>
      <w:r w:rsidRPr="00850420">
        <w:t>setStringPainted</w:t>
      </w:r>
      <w:r>
        <w:t>(</w:t>
      </w:r>
      <w:r w:rsidRPr="00542575">
        <w:rPr>
          <w:b/>
        </w:rPr>
        <w:t>boolean</w:t>
      </w:r>
      <w:r>
        <w:t xml:space="preserve"> b);</w:t>
      </w:r>
    </w:p>
    <w:p w:rsidR="00321521" w:rsidRDefault="00321521" w:rsidP="00321521">
      <w:pPr>
        <w:pStyle w:val="Comment"/>
      </w:pPr>
      <w:r>
        <w:t>// Đặt giá trị tiến độ hoàn thành của JProgressBar</w:t>
      </w:r>
    </w:p>
    <w:p w:rsidR="005D3136" w:rsidRDefault="005D3136" w:rsidP="005D3136">
      <w:pPr>
        <w:pStyle w:val="NoSpacing"/>
        <w:rPr>
          <w:b/>
        </w:rPr>
      </w:pPr>
      <w:r>
        <w:rPr>
          <w:b/>
        </w:rPr>
        <w:t xml:space="preserve">void </w:t>
      </w:r>
      <w:r w:rsidRPr="00D51627">
        <w:t>setValue</w:t>
      </w:r>
      <w:r>
        <w:rPr>
          <w:b/>
        </w:rPr>
        <w:t>(</w:t>
      </w:r>
      <w:r w:rsidR="00D51627">
        <w:rPr>
          <w:b/>
        </w:rPr>
        <w:t xml:space="preserve">int </w:t>
      </w:r>
      <w:r w:rsidR="00D51627" w:rsidRPr="00D51627">
        <w:t>value</w:t>
      </w:r>
      <w:r>
        <w:rPr>
          <w:b/>
        </w:rPr>
        <w:t>);</w:t>
      </w:r>
    </w:p>
    <w:p w:rsidR="00262934" w:rsidRDefault="00262934" w:rsidP="00262934">
      <w:pPr>
        <w:pStyle w:val="Comment"/>
      </w:pPr>
      <w:r>
        <w:lastRenderedPageBreak/>
        <w:t xml:space="preserve">// Đặt giá trị </w:t>
      </w:r>
      <w:r w:rsidR="0019756F">
        <w:t xml:space="preserve">lớn nhất của </w:t>
      </w:r>
      <w:r w:rsidR="00CF3923">
        <w:t>JProgressBar</w:t>
      </w:r>
    </w:p>
    <w:p w:rsidR="005D3136" w:rsidRDefault="005D3136" w:rsidP="005D3136">
      <w:pPr>
        <w:pStyle w:val="NoSpacing"/>
      </w:pPr>
      <w:r w:rsidRPr="005D3136">
        <w:rPr>
          <w:b/>
        </w:rPr>
        <w:t>void</w:t>
      </w:r>
      <w:r>
        <w:t xml:space="preserve"> </w:t>
      </w:r>
      <w:r w:rsidRPr="005D3136">
        <w:t xml:space="preserve">setMaximum </w:t>
      </w:r>
      <w:r>
        <w:t>(</w:t>
      </w:r>
      <w:r w:rsidRPr="005D3136">
        <w:rPr>
          <w:b/>
        </w:rPr>
        <w:t>int</w:t>
      </w:r>
      <w:r>
        <w:t xml:space="preserve"> max);</w:t>
      </w:r>
    </w:p>
    <w:p w:rsidR="00CF3923" w:rsidRDefault="00CF3923" w:rsidP="00CF3923">
      <w:pPr>
        <w:pStyle w:val="Comment"/>
      </w:pPr>
      <w:r>
        <w:t>// Đặt giá trị nhỏ nhất của JProgressBar</w:t>
      </w:r>
    </w:p>
    <w:p w:rsidR="005D3136" w:rsidRDefault="005D3136" w:rsidP="005D3136">
      <w:pPr>
        <w:pStyle w:val="NoSpacing"/>
      </w:pPr>
      <w:r w:rsidRPr="005D3136">
        <w:rPr>
          <w:b/>
        </w:rPr>
        <w:t>void</w:t>
      </w:r>
      <w:r>
        <w:t xml:space="preserve"> </w:t>
      </w:r>
      <w:r w:rsidRPr="005D3136">
        <w:t>setMinimum</w:t>
      </w:r>
      <w:r>
        <w:t>(</w:t>
      </w:r>
      <w:r w:rsidRPr="005D3136">
        <w:rPr>
          <w:b/>
        </w:rPr>
        <w:t>int</w:t>
      </w:r>
      <w:r>
        <w:t xml:space="preserve"> min);</w:t>
      </w:r>
    </w:p>
    <w:p w:rsidR="00645A4F" w:rsidRDefault="00645A4F" w:rsidP="00645A4F">
      <w:pPr>
        <w:pStyle w:val="Comment"/>
      </w:pPr>
      <w:r>
        <w:t>// Lấy giá trị tiến độ hoàn thành của JProgressBar</w:t>
      </w:r>
    </w:p>
    <w:p w:rsidR="00376B95" w:rsidRDefault="00313CB3" w:rsidP="005D3136">
      <w:pPr>
        <w:pStyle w:val="NoSpacing"/>
      </w:pPr>
      <w:r w:rsidRPr="00313CB3">
        <w:rPr>
          <w:b/>
        </w:rPr>
        <w:t>int</w:t>
      </w:r>
      <w:r>
        <w:t xml:space="preserve"> </w:t>
      </w:r>
      <w:r w:rsidR="00376B95">
        <w:t>getValue();</w:t>
      </w:r>
    </w:p>
    <w:p w:rsidR="00645A4F" w:rsidRDefault="00645A4F" w:rsidP="00645A4F">
      <w:pPr>
        <w:pStyle w:val="Comment"/>
      </w:pPr>
      <w:r w:rsidRPr="00645A4F">
        <w:t>//</w:t>
      </w:r>
      <w:r>
        <w:rPr>
          <w:b/>
        </w:rPr>
        <w:t xml:space="preserve"> </w:t>
      </w:r>
      <w:r w:rsidRPr="00645A4F">
        <w:t>Lấy</w:t>
      </w:r>
      <w:r>
        <w:rPr>
          <w:b/>
        </w:rPr>
        <w:t xml:space="preserve"> </w:t>
      </w:r>
      <w:r>
        <w:t>giá trị lớn nhất của JProgressBar</w:t>
      </w:r>
    </w:p>
    <w:p w:rsidR="00376B95" w:rsidRDefault="00313CB3" w:rsidP="005D3136">
      <w:pPr>
        <w:pStyle w:val="NoSpacing"/>
      </w:pPr>
      <w:r w:rsidRPr="00313CB3">
        <w:rPr>
          <w:b/>
        </w:rPr>
        <w:t>int</w:t>
      </w:r>
      <w:r>
        <w:t xml:space="preserve"> </w:t>
      </w:r>
      <w:r w:rsidR="00376B95">
        <w:t>getMaximum();</w:t>
      </w:r>
    </w:p>
    <w:p w:rsidR="00645A4F" w:rsidRDefault="001B0DED" w:rsidP="001B0DED">
      <w:pPr>
        <w:pStyle w:val="Comment"/>
      </w:pPr>
      <w:r>
        <w:t>// Lấy giá trị nhỏ nhất của JProgressBar</w:t>
      </w:r>
    </w:p>
    <w:p w:rsidR="00376B95" w:rsidRDefault="00376B95" w:rsidP="005D3136">
      <w:pPr>
        <w:pStyle w:val="NoSpacing"/>
      </w:pPr>
      <w:r w:rsidRPr="00313CB3">
        <w:rPr>
          <w:b/>
        </w:rPr>
        <w:t>int</w:t>
      </w:r>
      <w:r>
        <w:t xml:space="preserve"> getMinimum();</w:t>
      </w:r>
    </w:p>
    <w:p w:rsidR="00D60A2E" w:rsidRPr="00DB40DE" w:rsidRDefault="00D60A2E" w:rsidP="005D3136">
      <w:pPr>
        <w:pStyle w:val="NoSpacing"/>
      </w:pPr>
    </w:p>
    <w:p w:rsidR="00032D9C" w:rsidRDefault="00032D9C" w:rsidP="00594F6E">
      <w:pPr>
        <w:pStyle w:val="ListParagraph"/>
        <w:numPr>
          <w:ilvl w:val="0"/>
          <w:numId w:val="11"/>
        </w:numPr>
        <w:rPr>
          <w:i/>
        </w:rPr>
      </w:pPr>
      <w:r w:rsidRPr="00DB40DE">
        <w:rPr>
          <w:i/>
        </w:rPr>
        <w:t>J</w:t>
      </w:r>
      <w:r w:rsidR="00D5095D">
        <w:rPr>
          <w:i/>
        </w:rPr>
        <w:t>T</w:t>
      </w:r>
      <w:r w:rsidRPr="00DB40DE">
        <w:rPr>
          <w:i/>
        </w:rPr>
        <w:t>ree</w:t>
      </w:r>
    </w:p>
    <w:p w:rsidR="00D5095D" w:rsidRDefault="00D5095D" w:rsidP="00D5095D">
      <w:pPr>
        <w:pStyle w:val="ListParagraph"/>
        <w:ind w:left="792" w:firstLine="0"/>
      </w:pPr>
      <w:r w:rsidRPr="00D5095D">
        <w:rPr>
          <w:i/>
          <w:u w:val="single"/>
        </w:rPr>
        <w:t>Chức năng</w:t>
      </w:r>
      <w:r>
        <w:rPr>
          <w:i/>
        </w:rPr>
        <w:t>:</w:t>
      </w:r>
      <w:r>
        <w:t xml:space="preserve"> JTree dùng để thể hiện dữ liệu theo sơ đồ hình cây</w:t>
      </w:r>
    </w:p>
    <w:p w:rsidR="008A6CF2" w:rsidRDefault="001979C7" w:rsidP="001979C7">
      <w:pPr>
        <w:pStyle w:val="ListParagraph"/>
        <w:ind w:left="792" w:firstLine="0"/>
        <w:jc w:val="center"/>
      </w:pPr>
      <w:r>
        <w:rPr>
          <w:noProof/>
        </w:rPr>
        <w:drawing>
          <wp:inline distT="0" distB="0" distL="0" distR="0">
            <wp:extent cx="2809875" cy="2476500"/>
            <wp:effectExtent l="19050" t="0" r="9525"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2809875" cy="2476500"/>
                    </a:xfrm>
                    <a:prstGeom prst="rect">
                      <a:avLst/>
                    </a:prstGeom>
                    <a:noFill/>
                    <a:ln w="9525">
                      <a:noFill/>
                      <a:miter lim="800000"/>
                      <a:headEnd/>
                      <a:tailEnd/>
                    </a:ln>
                  </pic:spPr>
                </pic:pic>
              </a:graphicData>
            </a:graphic>
          </wp:inline>
        </w:drawing>
      </w:r>
    </w:p>
    <w:p w:rsidR="006B370D" w:rsidRDefault="006912EC" w:rsidP="00594F6E">
      <w:pPr>
        <w:pStyle w:val="ListParagraph"/>
        <w:numPr>
          <w:ilvl w:val="0"/>
          <w:numId w:val="4"/>
        </w:numPr>
        <w:rPr>
          <w:i/>
        </w:rPr>
      </w:pPr>
      <w:r w:rsidRPr="00675CC1">
        <w:rPr>
          <w:i/>
        </w:rPr>
        <w:t>Toán tử</w:t>
      </w:r>
      <w:r w:rsidR="006B370D" w:rsidRPr="00675CC1">
        <w:rPr>
          <w:i/>
        </w:rPr>
        <w:t xml:space="preserve"> khởi tạ</w:t>
      </w:r>
      <w:r w:rsidRPr="00675CC1">
        <w:rPr>
          <w:i/>
        </w:rPr>
        <w:t>o</w:t>
      </w:r>
    </w:p>
    <w:p w:rsidR="00A308E8" w:rsidRDefault="000A3B20" w:rsidP="000A3B20">
      <w:pPr>
        <w:pStyle w:val="NoSpacing"/>
      </w:pPr>
      <w:r w:rsidRPr="00890059">
        <w:rPr>
          <w:b/>
        </w:rPr>
        <w:t>public</w:t>
      </w:r>
      <w:r>
        <w:t xml:space="preserve"> </w:t>
      </w:r>
      <w:r w:rsidRPr="000A3B20">
        <w:t>J</w:t>
      </w:r>
      <w:r>
        <w:t>T</w:t>
      </w:r>
      <w:r w:rsidRPr="000A3B20">
        <w:t>ree</w:t>
      </w:r>
      <w:r>
        <w:t>();</w:t>
      </w:r>
    </w:p>
    <w:p w:rsidR="000A3B20" w:rsidRPr="00A308E8" w:rsidRDefault="000A3B20" w:rsidP="000A3B20">
      <w:pPr>
        <w:pStyle w:val="NoSpacing"/>
      </w:pPr>
      <w:r w:rsidRPr="00890059">
        <w:rPr>
          <w:b/>
        </w:rPr>
        <w:t>public</w:t>
      </w:r>
      <w:r>
        <w:t xml:space="preserve"> </w:t>
      </w:r>
      <w:r w:rsidRPr="000A3B20">
        <w:t>J</w:t>
      </w:r>
      <w:r>
        <w:t>T</w:t>
      </w:r>
      <w:r w:rsidRPr="000A3B20">
        <w:t>ree</w:t>
      </w:r>
      <w:r>
        <w:t>(</w:t>
      </w:r>
      <w:r w:rsidR="004B56A8" w:rsidRPr="00890059">
        <w:rPr>
          <w:b/>
        </w:rPr>
        <w:t>Hashtable</w:t>
      </w:r>
      <w:r w:rsidR="004B56A8">
        <w:t>&lt;?, ?&gt; value</w:t>
      </w:r>
      <w:r>
        <w:t>);</w:t>
      </w:r>
    </w:p>
    <w:p w:rsidR="000A3B20" w:rsidRPr="00A308E8" w:rsidRDefault="000A3B20" w:rsidP="000A3B20">
      <w:pPr>
        <w:pStyle w:val="NoSpacing"/>
      </w:pPr>
      <w:r w:rsidRPr="00890059">
        <w:rPr>
          <w:b/>
        </w:rPr>
        <w:t>public</w:t>
      </w:r>
      <w:r>
        <w:t xml:space="preserve"> </w:t>
      </w:r>
      <w:r w:rsidRPr="000A3B20">
        <w:t>J</w:t>
      </w:r>
      <w:r>
        <w:t>T</w:t>
      </w:r>
      <w:r w:rsidRPr="000A3B20">
        <w:t>ree</w:t>
      </w:r>
      <w:r>
        <w:t>(</w:t>
      </w:r>
      <w:r w:rsidR="00890059" w:rsidRPr="00890059">
        <w:rPr>
          <w:b/>
        </w:rPr>
        <w:t>Object</w:t>
      </w:r>
      <w:r w:rsidR="00890059">
        <w:t>[] value</w:t>
      </w:r>
      <w:r>
        <w:t>);</w:t>
      </w:r>
    </w:p>
    <w:p w:rsidR="000A3B20" w:rsidRPr="00A308E8" w:rsidRDefault="000A3B20" w:rsidP="000A3B20">
      <w:pPr>
        <w:pStyle w:val="NoSpacing"/>
      </w:pPr>
      <w:r w:rsidRPr="00890059">
        <w:rPr>
          <w:b/>
        </w:rPr>
        <w:t>public</w:t>
      </w:r>
      <w:r>
        <w:t xml:space="preserve"> </w:t>
      </w:r>
      <w:r w:rsidRPr="000A3B20">
        <w:t>J</w:t>
      </w:r>
      <w:r>
        <w:t>T</w:t>
      </w:r>
      <w:r w:rsidRPr="000A3B20">
        <w:t>ree</w:t>
      </w:r>
      <w:r>
        <w:t>(</w:t>
      </w:r>
      <w:r w:rsidR="00890059" w:rsidRPr="00890059">
        <w:rPr>
          <w:b/>
        </w:rPr>
        <w:t>TreeModel</w:t>
      </w:r>
      <w:r w:rsidR="00890059">
        <w:t xml:space="preserve"> model</w:t>
      </w:r>
      <w:r>
        <w:t>);</w:t>
      </w:r>
    </w:p>
    <w:p w:rsidR="000A3B20" w:rsidRPr="00A308E8" w:rsidRDefault="000A3B20" w:rsidP="000A3B20">
      <w:pPr>
        <w:pStyle w:val="NoSpacing"/>
      </w:pPr>
      <w:r w:rsidRPr="00890059">
        <w:rPr>
          <w:b/>
        </w:rPr>
        <w:t>public</w:t>
      </w:r>
      <w:r>
        <w:t xml:space="preserve"> </w:t>
      </w:r>
      <w:r w:rsidRPr="000A3B20">
        <w:t>J</w:t>
      </w:r>
      <w:r>
        <w:t>T</w:t>
      </w:r>
      <w:r w:rsidRPr="000A3B20">
        <w:t>ree</w:t>
      </w:r>
      <w:r>
        <w:t>(</w:t>
      </w:r>
      <w:r w:rsidR="00890059" w:rsidRPr="00890059">
        <w:rPr>
          <w:b/>
        </w:rPr>
        <w:t>TreeNode</w:t>
      </w:r>
      <w:r w:rsidR="00890059">
        <w:t xml:space="preserve"> root</w:t>
      </w:r>
      <w:r>
        <w:t>);</w:t>
      </w:r>
    </w:p>
    <w:p w:rsidR="000A3B20" w:rsidRPr="00A308E8" w:rsidRDefault="000A3B20" w:rsidP="000A3B20">
      <w:pPr>
        <w:pStyle w:val="NoSpacing"/>
      </w:pPr>
      <w:r w:rsidRPr="00890059">
        <w:rPr>
          <w:b/>
        </w:rPr>
        <w:t>public</w:t>
      </w:r>
      <w:r>
        <w:t xml:space="preserve"> </w:t>
      </w:r>
      <w:r w:rsidRPr="000A3B20">
        <w:t>J</w:t>
      </w:r>
      <w:r>
        <w:t>T</w:t>
      </w:r>
      <w:r w:rsidRPr="000A3B20">
        <w:t>ree</w:t>
      </w:r>
      <w:r>
        <w:t>(</w:t>
      </w:r>
      <w:r w:rsidR="00890059" w:rsidRPr="00890059">
        <w:rPr>
          <w:b/>
        </w:rPr>
        <w:t>Vector</w:t>
      </w:r>
      <w:r w:rsidR="00890059">
        <w:t>&lt;?&gt; value</w:t>
      </w:r>
      <w:r>
        <w:t>);</w:t>
      </w:r>
    </w:p>
    <w:p w:rsidR="000A3B20" w:rsidRPr="00A308E8" w:rsidRDefault="000A3B20" w:rsidP="000A3B20">
      <w:pPr>
        <w:pStyle w:val="NoSpacing"/>
      </w:pPr>
      <w:r w:rsidRPr="00890059">
        <w:rPr>
          <w:b/>
        </w:rPr>
        <w:t>public</w:t>
      </w:r>
      <w:r>
        <w:t xml:space="preserve"> </w:t>
      </w:r>
      <w:r w:rsidRPr="000A3B20">
        <w:t>J</w:t>
      </w:r>
      <w:r>
        <w:t>T</w:t>
      </w:r>
      <w:r w:rsidRPr="000A3B20">
        <w:t>ree</w:t>
      </w:r>
      <w:r>
        <w:t>(</w:t>
      </w:r>
      <w:r w:rsidR="00890059" w:rsidRPr="00890059">
        <w:rPr>
          <w:b/>
        </w:rPr>
        <w:t>TreeNode</w:t>
      </w:r>
      <w:r w:rsidR="00890059">
        <w:t xml:space="preserve"> root, boolean asksAllowsChildren</w:t>
      </w:r>
      <w:r>
        <w:t>);</w:t>
      </w:r>
    </w:p>
    <w:p w:rsidR="000A3B20" w:rsidRPr="00A308E8" w:rsidRDefault="000A3B20" w:rsidP="000A3B20">
      <w:pPr>
        <w:pStyle w:val="NoSpacing"/>
      </w:pPr>
    </w:p>
    <w:p w:rsidR="006912EC" w:rsidRDefault="006912EC" w:rsidP="00594F6E">
      <w:pPr>
        <w:pStyle w:val="ListParagraph"/>
        <w:numPr>
          <w:ilvl w:val="0"/>
          <w:numId w:val="4"/>
        </w:numPr>
        <w:rPr>
          <w:i/>
        </w:rPr>
      </w:pPr>
      <w:r w:rsidRPr="00675CC1">
        <w:rPr>
          <w:i/>
        </w:rPr>
        <w:t>Các phương thức cơ bản</w:t>
      </w:r>
    </w:p>
    <w:p w:rsidR="00C110B4" w:rsidRDefault="00680C15" w:rsidP="00680C15">
      <w:pPr>
        <w:pStyle w:val="NoSpacing"/>
      </w:pPr>
      <w:r w:rsidRPr="00680C15">
        <w:rPr>
          <w:b/>
        </w:rPr>
        <w:t>TreeModel</w:t>
      </w:r>
      <w:r>
        <w:t xml:space="preserve"> getModel();</w:t>
      </w:r>
    </w:p>
    <w:p w:rsidR="00680C15" w:rsidRDefault="00680C15" w:rsidP="00680C15">
      <w:pPr>
        <w:pStyle w:val="NoSpacing"/>
      </w:pPr>
      <w:r w:rsidRPr="00680C15">
        <w:rPr>
          <w:b/>
        </w:rPr>
        <w:t>int</w:t>
      </w:r>
      <w:r>
        <w:t xml:space="preserve"> </w:t>
      </w:r>
      <w:r w:rsidRPr="00680C15">
        <w:t>getSelectionCount</w:t>
      </w:r>
      <w:r>
        <w:t>();</w:t>
      </w:r>
    </w:p>
    <w:p w:rsidR="00680C15" w:rsidRDefault="00680C15" w:rsidP="00680C15">
      <w:pPr>
        <w:pStyle w:val="NoSpacing"/>
      </w:pPr>
      <w:r w:rsidRPr="00680C15">
        <w:rPr>
          <w:b/>
        </w:rPr>
        <w:t>TreePath</w:t>
      </w:r>
      <w:r>
        <w:t xml:space="preserve"> </w:t>
      </w:r>
      <w:r w:rsidRPr="00680C15">
        <w:t>getSelectionPath</w:t>
      </w:r>
      <w:r>
        <w:t>();</w:t>
      </w:r>
    </w:p>
    <w:p w:rsidR="00680C15" w:rsidRDefault="00680C15" w:rsidP="00680C15">
      <w:pPr>
        <w:pStyle w:val="NoSpacing"/>
        <w:rPr>
          <w:b/>
        </w:rPr>
      </w:pPr>
    </w:p>
    <w:p w:rsidR="00D525BD" w:rsidRPr="00D525BD" w:rsidRDefault="00D525BD" w:rsidP="00680C15">
      <w:pPr>
        <w:pStyle w:val="NoSpacing"/>
      </w:pPr>
      <w:r w:rsidRPr="00D525BD">
        <w:rPr>
          <w:b/>
        </w:rPr>
        <w:t>void</w:t>
      </w:r>
      <w:r w:rsidRPr="00D525BD">
        <w:t xml:space="preserve"> setModel(</w:t>
      </w:r>
      <w:r w:rsidRPr="00D525BD">
        <w:rPr>
          <w:b/>
        </w:rPr>
        <w:t>TreeModel</w:t>
      </w:r>
      <w:r w:rsidRPr="00D525BD">
        <w:t xml:space="preserve"> model);</w:t>
      </w:r>
    </w:p>
    <w:p w:rsidR="00680C15" w:rsidRDefault="00680C15" w:rsidP="00680C15">
      <w:pPr>
        <w:pStyle w:val="NoSpacing"/>
      </w:pPr>
      <w:r w:rsidRPr="00680C15">
        <w:rPr>
          <w:b/>
        </w:rPr>
        <w:t>void</w:t>
      </w:r>
      <w:r>
        <w:t xml:space="preserve"> setEditable(</w:t>
      </w:r>
      <w:r w:rsidRPr="00680C15">
        <w:rPr>
          <w:b/>
        </w:rPr>
        <w:t>boolean</w:t>
      </w:r>
      <w:r>
        <w:t xml:space="preserve"> flag);</w:t>
      </w:r>
    </w:p>
    <w:p w:rsidR="00680C15" w:rsidRDefault="00680C15" w:rsidP="00680C15">
      <w:pPr>
        <w:pStyle w:val="NoSpacing"/>
      </w:pPr>
      <w:r w:rsidRPr="003E484D">
        <w:rPr>
          <w:b/>
        </w:rPr>
        <w:t>void</w:t>
      </w:r>
      <w:r>
        <w:t xml:space="preserve"> s</w:t>
      </w:r>
      <w:r w:rsidRPr="00680C15">
        <w:t>etSelectionPath</w:t>
      </w:r>
      <w:r>
        <w:t>(</w:t>
      </w:r>
      <w:r w:rsidRPr="003E484D">
        <w:rPr>
          <w:b/>
        </w:rPr>
        <w:t>TreePath</w:t>
      </w:r>
      <w:r>
        <w:t xml:space="preserve"> path);</w:t>
      </w:r>
    </w:p>
    <w:p w:rsidR="00680C15" w:rsidRDefault="00680C15" w:rsidP="00680C15">
      <w:pPr>
        <w:pStyle w:val="NoSpacing"/>
      </w:pPr>
    </w:p>
    <w:p w:rsidR="00680C15" w:rsidRPr="00C110B4" w:rsidRDefault="00680C15" w:rsidP="00680C15">
      <w:pPr>
        <w:pStyle w:val="NoSpacing"/>
      </w:pPr>
    </w:p>
    <w:p w:rsidR="00C110B4" w:rsidRDefault="00C110B4" w:rsidP="00C110B4">
      <w:pPr>
        <w:rPr>
          <w:i/>
        </w:rPr>
      </w:pPr>
      <w:r>
        <w:rPr>
          <w:i/>
        </w:rPr>
        <w:t>Ví dụ:</w:t>
      </w:r>
    </w:p>
    <w:p w:rsidR="00C110B4" w:rsidRDefault="00C110B4" w:rsidP="00C110B4">
      <w:pPr>
        <w:pStyle w:val="NoSpacing"/>
      </w:pPr>
      <w:r w:rsidRPr="004D48A9">
        <w:rPr>
          <w:b/>
        </w:rPr>
        <w:t>public</w:t>
      </w:r>
      <w:r w:rsidRPr="00C110B4">
        <w:t xml:space="preserve"> </w:t>
      </w:r>
      <w:r w:rsidRPr="004D48A9">
        <w:rPr>
          <w:b/>
        </w:rPr>
        <w:t>void</w:t>
      </w:r>
      <w:r w:rsidRPr="00C110B4">
        <w:t xml:space="preserve"> InitModel() {</w:t>
      </w:r>
    </w:p>
    <w:p w:rsidR="00B526A2" w:rsidRPr="00C110B4" w:rsidRDefault="00B526A2" w:rsidP="00985BC8">
      <w:pPr>
        <w:pStyle w:val="Comment"/>
        <w:ind w:left="1080"/>
      </w:pPr>
      <w:r w:rsidRPr="00484ACC">
        <w:t>// Khởi tạo 1 model mới</w:t>
      </w:r>
    </w:p>
    <w:p w:rsidR="00484ACC" w:rsidRPr="00484ACC" w:rsidRDefault="00484ACC" w:rsidP="00985BC8">
      <w:pPr>
        <w:pStyle w:val="NoSpacing"/>
        <w:ind w:left="1080"/>
      </w:pPr>
      <w:r w:rsidRPr="00484ACC">
        <w:t>DefaultTreeModel model;</w:t>
      </w:r>
    </w:p>
    <w:p w:rsidR="00484ACC" w:rsidRPr="00484ACC" w:rsidRDefault="009707D0" w:rsidP="00985BC8">
      <w:pPr>
        <w:pStyle w:val="Comment"/>
        <w:ind w:left="1080"/>
      </w:pPr>
      <w:r>
        <w:t>// Khởi tạo node gốc</w:t>
      </w:r>
    </w:p>
    <w:p w:rsidR="00484ACC" w:rsidRPr="00484ACC" w:rsidRDefault="00484ACC" w:rsidP="00985BC8">
      <w:pPr>
        <w:pStyle w:val="NoSpacing"/>
        <w:ind w:left="1080"/>
      </w:pPr>
      <w:r w:rsidRPr="00484ACC">
        <w:t>DefaultMutableTreeNode root = CreateNode("ROOT"</w:t>
      </w:r>
      <w:r w:rsidR="00070B0D">
        <w:t xml:space="preserve"> </w:t>
      </w:r>
      <w:r w:rsidRPr="00484ACC">
        <w:t>,null);</w:t>
      </w:r>
    </w:p>
    <w:p w:rsidR="00484ACC" w:rsidRPr="00484ACC" w:rsidRDefault="008B79EA" w:rsidP="00784D55">
      <w:pPr>
        <w:pStyle w:val="Comment"/>
        <w:ind w:left="1080"/>
      </w:pPr>
      <w:r>
        <w:t>// Khởi tạo các thành phầ</w:t>
      </w:r>
      <w:r w:rsidR="00784D55">
        <w:t>n con của cây</w:t>
      </w:r>
    </w:p>
    <w:p w:rsidR="00484ACC" w:rsidRPr="00484ACC" w:rsidRDefault="00484ACC" w:rsidP="00985BC8">
      <w:pPr>
        <w:pStyle w:val="NoSpacing"/>
        <w:ind w:left="1080"/>
      </w:pPr>
      <w:r w:rsidRPr="00484ACC">
        <w:t>DefaultMutableTreeNode node1 = CreateNode("Node 1", root);</w:t>
      </w:r>
    </w:p>
    <w:p w:rsidR="00484ACC" w:rsidRPr="00484ACC" w:rsidRDefault="00484ACC" w:rsidP="00985BC8">
      <w:pPr>
        <w:pStyle w:val="NoSpacing"/>
        <w:ind w:left="1080"/>
      </w:pPr>
      <w:r w:rsidRPr="00484ACC">
        <w:t>CreateNode("Node 2", root);</w:t>
      </w:r>
    </w:p>
    <w:p w:rsidR="00484ACC" w:rsidRPr="00484ACC" w:rsidRDefault="00484ACC" w:rsidP="00985BC8">
      <w:pPr>
        <w:pStyle w:val="NoSpacing"/>
        <w:ind w:left="1080"/>
      </w:pPr>
      <w:r w:rsidRPr="00484ACC">
        <w:t>CreateNode("Node 3", root);</w:t>
      </w:r>
    </w:p>
    <w:p w:rsidR="00484ACC" w:rsidRPr="00484ACC" w:rsidRDefault="00484ACC" w:rsidP="00985BC8">
      <w:pPr>
        <w:pStyle w:val="NoSpacing"/>
        <w:ind w:left="1080"/>
      </w:pPr>
      <w:r w:rsidRPr="00484ACC">
        <w:t>CreateNode("Node 4", root);</w:t>
      </w:r>
    </w:p>
    <w:p w:rsidR="00484ACC" w:rsidRPr="00484ACC" w:rsidRDefault="00484ACC" w:rsidP="00985BC8">
      <w:pPr>
        <w:pStyle w:val="NoSpacing"/>
        <w:ind w:left="1080"/>
      </w:pPr>
      <w:r w:rsidRPr="00484ACC">
        <w:t>CreateNode("Node 5", root);</w:t>
      </w:r>
    </w:p>
    <w:p w:rsidR="00484ACC" w:rsidRPr="00484ACC" w:rsidRDefault="00484ACC" w:rsidP="00985BC8">
      <w:pPr>
        <w:pStyle w:val="NoSpacing"/>
        <w:ind w:left="1080"/>
      </w:pPr>
      <w:r w:rsidRPr="00484ACC">
        <w:t xml:space="preserve">        </w:t>
      </w:r>
    </w:p>
    <w:p w:rsidR="00484ACC" w:rsidRPr="00484ACC" w:rsidRDefault="00484ACC" w:rsidP="00985BC8">
      <w:pPr>
        <w:pStyle w:val="NoSpacing"/>
        <w:ind w:left="1080"/>
      </w:pPr>
      <w:r w:rsidRPr="00484ACC">
        <w:t>CreateNode("Sub</w:t>
      </w:r>
      <w:r w:rsidR="006A0FCF">
        <w:t xml:space="preserve"> N</w:t>
      </w:r>
      <w:r w:rsidRPr="00484ACC">
        <w:t>ode 1", node1);</w:t>
      </w:r>
    </w:p>
    <w:p w:rsidR="00484ACC" w:rsidRPr="00484ACC" w:rsidRDefault="00484ACC" w:rsidP="00985BC8">
      <w:pPr>
        <w:pStyle w:val="NoSpacing"/>
        <w:ind w:left="1080"/>
      </w:pPr>
      <w:r w:rsidRPr="00484ACC">
        <w:t>CreateNode("</w:t>
      </w:r>
      <w:r w:rsidR="00961D90" w:rsidRPr="00484ACC">
        <w:t>Sub</w:t>
      </w:r>
      <w:r w:rsidR="00961D90">
        <w:t xml:space="preserve"> N</w:t>
      </w:r>
      <w:r w:rsidR="00961D90" w:rsidRPr="00484ACC">
        <w:t xml:space="preserve">ode </w:t>
      </w:r>
      <w:r w:rsidRPr="00484ACC">
        <w:t>2", node1);</w:t>
      </w:r>
    </w:p>
    <w:p w:rsidR="00484ACC" w:rsidRPr="00484ACC" w:rsidRDefault="00484ACC" w:rsidP="00985BC8">
      <w:pPr>
        <w:pStyle w:val="NoSpacing"/>
        <w:ind w:left="1080"/>
      </w:pPr>
      <w:r w:rsidRPr="00484ACC">
        <w:t>CreateNode("</w:t>
      </w:r>
      <w:r w:rsidR="00961D90" w:rsidRPr="00484ACC">
        <w:t>Sub</w:t>
      </w:r>
      <w:r w:rsidR="00961D90">
        <w:t xml:space="preserve"> N</w:t>
      </w:r>
      <w:r w:rsidR="00961D90" w:rsidRPr="00484ACC">
        <w:t xml:space="preserve">ode </w:t>
      </w:r>
      <w:r w:rsidRPr="00484ACC">
        <w:t>3", node1);</w:t>
      </w:r>
    </w:p>
    <w:p w:rsidR="00484ACC" w:rsidRPr="00484ACC" w:rsidRDefault="00484ACC" w:rsidP="00985BC8">
      <w:pPr>
        <w:pStyle w:val="NoSpacing"/>
        <w:ind w:left="1080"/>
      </w:pPr>
      <w:r w:rsidRPr="00484ACC">
        <w:t>CreateNode("</w:t>
      </w:r>
      <w:r w:rsidR="00961D90" w:rsidRPr="00484ACC">
        <w:t>Sub</w:t>
      </w:r>
      <w:r w:rsidR="00961D90">
        <w:t xml:space="preserve"> N</w:t>
      </w:r>
      <w:r w:rsidR="00961D90" w:rsidRPr="00484ACC">
        <w:t xml:space="preserve">ode </w:t>
      </w:r>
      <w:r w:rsidRPr="00484ACC">
        <w:t>4", node1);</w:t>
      </w:r>
    </w:p>
    <w:p w:rsidR="00484ACC" w:rsidRPr="00484ACC" w:rsidRDefault="00D4081A" w:rsidP="00D4081A">
      <w:pPr>
        <w:pStyle w:val="Comment"/>
        <w:ind w:left="1080"/>
      </w:pPr>
      <w:r>
        <w:t>// Khởi tạo 1 model với node là node root</w:t>
      </w:r>
    </w:p>
    <w:p w:rsidR="00484ACC" w:rsidRDefault="00484ACC" w:rsidP="00985BC8">
      <w:pPr>
        <w:pStyle w:val="NoSpacing"/>
        <w:ind w:left="1080"/>
      </w:pPr>
      <w:r w:rsidRPr="00484ACC">
        <w:t>model = new DefaultTreeModel(root);</w:t>
      </w:r>
    </w:p>
    <w:p w:rsidR="00D4081A" w:rsidRPr="00484ACC" w:rsidRDefault="00D4081A" w:rsidP="00D4081A">
      <w:pPr>
        <w:pStyle w:val="Comment"/>
        <w:ind w:left="1080"/>
      </w:pPr>
      <w:r>
        <w:t>// Thiết đặt model cho cây</w:t>
      </w:r>
    </w:p>
    <w:p w:rsidR="00484ACC" w:rsidRDefault="00484ACC" w:rsidP="00985BC8">
      <w:pPr>
        <w:pStyle w:val="NoSpacing"/>
        <w:ind w:left="1080"/>
        <w:rPr>
          <w:b/>
        </w:rPr>
      </w:pPr>
      <w:r w:rsidRPr="00484ACC">
        <w:t>jTree1.setModel(model);</w:t>
      </w:r>
    </w:p>
    <w:p w:rsidR="00C110B4" w:rsidRDefault="00C110B4" w:rsidP="00C110B4">
      <w:pPr>
        <w:pStyle w:val="NoSpacing"/>
      </w:pPr>
      <w:r w:rsidRPr="00C110B4">
        <w:t>}</w:t>
      </w:r>
    </w:p>
    <w:p w:rsidR="00177386" w:rsidRPr="00C110B4" w:rsidRDefault="00177386" w:rsidP="00C110B4">
      <w:pPr>
        <w:pStyle w:val="NoSpacing"/>
      </w:pPr>
    </w:p>
    <w:p w:rsidR="00597A06" w:rsidRDefault="007B05E1" w:rsidP="007B05E1">
      <w:pPr>
        <w:pStyle w:val="NoSpacing"/>
      </w:pPr>
      <w:r w:rsidRPr="00597A06">
        <w:rPr>
          <w:b/>
        </w:rPr>
        <w:t>public</w:t>
      </w:r>
      <w:r>
        <w:t xml:space="preserve"> </w:t>
      </w:r>
      <w:r w:rsidRPr="00597A06">
        <w:rPr>
          <w:b/>
        </w:rPr>
        <w:t>DefaultMutableTreeNode</w:t>
      </w:r>
      <w:r>
        <w:t xml:space="preserve"> CreateNode(</w:t>
      </w:r>
      <w:r w:rsidRPr="00597A06">
        <w:rPr>
          <w:b/>
        </w:rPr>
        <w:t>String</w:t>
      </w:r>
      <w:r>
        <w:t xml:space="preserve"> name, </w:t>
      </w:r>
      <w:r w:rsidRPr="00597A06">
        <w:rPr>
          <w:b/>
        </w:rPr>
        <w:t>DefaultMutableTreeNode</w:t>
      </w:r>
      <w:r>
        <w:t xml:space="preserve"> parent) </w:t>
      </w:r>
    </w:p>
    <w:p w:rsidR="007B05E1" w:rsidRDefault="007B05E1" w:rsidP="007B05E1">
      <w:pPr>
        <w:pStyle w:val="NoSpacing"/>
      </w:pPr>
      <w:r>
        <w:t>{</w:t>
      </w:r>
    </w:p>
    <w:p w:rsidR="007B05E1" w:rsidRDefault="007B05E1" w:rsidP="0067340D">
      <w:pPr>
        <w:pStyle w:val="NoSpacing"/>
        <w:ind w:left="4050" w:hanging="2700"/>
      </w:pPr>
      <w:r w:rsidRPr="00526343">
        <w:rPr>
          <w:b/>
        </w:rPr>
        <w:t>DefaultMutableTreeNode</w:t>
      </w:r>
      <w:r>
        <w:t xml:space="preserve"> node = </w:t>
      </w:r>
      <w:r w:rsidRPr="00526343">
        <w:rPr>
          <w:b/>
        </w:rPr>
        <w:t>new</w:t>
      </w:r>
      <w:r>
        <w:t xml:space="preserve"> DefaultMutableTreeNode(name);</w:t>
      </w:r>
    </w:p>
    <w:p w:rsidR="007B05E1" w:rsidRDefault="007B05E1" w:rsidP="00C66E0A">
      <w:pPr>
        <w:pStyle w:val="NoSpacing"/>
        <w:ind w:left="1350"/>
      </w:pPr>
      <w:r>
        <w:t xml:space="preserve">if (parent != null) </w:t>
      </w:r>
    </w:p>
    <w:p w:rsidR="007B05E1" w:rsidRDefault="007B05E1" w:rsidP="00B342BF">
      <w:pPr>
        <w:pStyle w:val="NoSpacing"/>
        <w:ind w:left="2070" w:firstLine="90"/>
      </w:pPr>
      <w:r>
        <w:t>parent.add(node);</w:t>
      </w:r>
    </w:p>
    <w:p w:rsidR="007B05E1" w:rsidRDefault="007B05E1" w:rsidP="00C66E0A">
      <w:pPr>
        <w:pStyle w:val="NoSpacing"/>
        <w:ind w:left="1350"/>
      </w:pPr>
      <w:r w:rsidRPr="00F57CF1">
        <w:rPr>
          <w:b/>
        </w:rPr>
        <w:t>return</w:t>
      </w:r>
      <w:r>
        <w:t xml:space="preserve"> node;</w:t>
      </w:r>
    </w:p>
    <w:p w:rsidR="00C110B4" w:rsidRDefault="007B05E1" w:rsidP="007B05E1">
      <w:pPr>
        <w:pStyle w:val="NoSpacing"/>
      </w:pPr>
      <w:r>
        <w:t>}</w:t>
      </w:r>
    </w:p>
    <w:p w:rsidR="00F50B42" w:rsidRPr="00C110B4" w:rsidRDefault="00F50B42" w:rsidP="007B05E1">
      <w:pPr>
        <w:pStyle w:val="NoSpacing"/>
      </w:pPr>
    </w:p>
    <w:p w:rsidR="00F50B42" w:rsidRDefault="00F50B42">
      <w:pPr>
        <w:spacing w:after="120" w:line="240" w:lineRule="auto"/>
        <w:ind w:left="1440" w:firstLine="0"/>
        <w:contextualSpacing w:val="0"/>
        <w:jc w:val="center"/>
        <w:rPr>
          <w:i/>
        </w:rPr>
      </w:pPr>
      <w:r>
        <w:rPr>
          <w:i/>
        </w:rPr>
        <w:br w:type="page"/>
      </w:r>
    </w:p>
    <w:p w:rsidR="00651AE8" w:rsidRDefault="00D70FCF" w:rsidP="00594F6E">
      <w:pPr>
        <w:pStyle w:val="ListParagraph"/>
        <w:numPr>
          <w:ilvl w:val="0"/>
          <w:numId w:val="11"/>
        </w:numPr>
        <w:rPr>
          <w:i/>
        </w:rPr>
      </w:pPr>
      <w:r>
        <w:rPr>
          <w:i/>
        </w:rPr>
        <w:lastRenderedPageBreak/>
        <w:t>J</w:t>
      </w:r>
      <w:r w:rsidR="00651AE8">
        <w:rPr>
          <w:i/>
        </w:rPr>
        <w:t>T</w:t>
      </w:r>
      <w:r>
        <w:rPr>
          <w:i/>
        </w:rPr>
        <w:t>able</w:t>
      </w:r>
    </w:p>
    <w:p w:rsidR="002D517B" w:rsidRDefault="008B5E37" w:rsidP="008B5E37">
      <w:pPr>
        <w:pStyle w:val="ListParagraph"/>
        <w:ind w:left="792" w:firstLine="0"/>
      </w:pPr>
      <w:r w:rsidRPr="008B5E37">
        <w:rPr>
          <w:i/>
          <w:u w:val="single"/>
        </w:rPr>
        <w:t>Chức năng</w:t>
      </w:r>
      <w:r>
        <w:rPr>
          <w:i/>
        </w:rPr>
        <w:t>:</w:t>
      </w:r>
      <w:r>
        <w:t xml:space="preserve"> JTable được dùng để thể hiện dữ liệu theo dạng bảng.</w:t>
      </w:r>
    </w:p>
    <w:p w:rsidR="002D517B" w:rsidRDefault="002D517B" w:rsidP="008B5E37">
      <w:pPr>
        <w:pStyle w:val="ListParagraph"/>
        <w:ind w:left="792" w:firstLine="0"/>
      </w:pPr>
    </w:p>
    <w:p w:rsidR="00C67D51" w:rsidRDefault="002D517B" w:rsidP="002D517B">
      <w:pPr>
        <w:ind w:firstLine="0"/>
        <w:jc w:val="center"/>
        <w:rPr>
          <w:i/>
        </w:rPr>
      </w:pPr>
      <w:r>
        <w:rPr>
          <w:i/>
          <w:noProof/>
        </w:rPr>
        <w:drawing>
          <wp:inline distT="0" distB="0" distL="0" distR="0">
            <wp:extent cx="3352800" cy="2333625"/>
            <wp:effectExtent l="19050" t="0" r="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3352800" cy="2333625"/>
                    </a:xfrm>
                    <a:prstGeom prst="rect">
                      <a:avLst/>
                    </a:prstGeom>
                    <a:noFill/>
                    <a:ln w="9525">
                      <a:noFill/>
                      <a:miter lim="800000"/>
                      <a:headEnd/>
                      <a:tailEnd/>
                    </a:ln>
                  </pic:spPr>
                </pic:pic>
              </a:graphicData>
            </a:graphic>
          </wp:inline>
        </w:drawing>
      </w:r>
    </w:p>
    <w:p w:rsidR="007767D8" w:rsidRDefault="007767D8" w:rsidP="002D517B">
      <w:pPr>
        <w:ind w:firstLine="0"/>
        <w:jc w:val="center"/>
        <w:rPr>
          <w:i/>
        </w:rPr>
      </w:pPr>
    </w:p>
    <w:p w:rsidR="00083734" w:rsidRDefault="00083734" w:rsidP="00594F6E">
      <w:pPr>
        <w:pStyle w:val="ListParagraph"/>
        <w:numPr>
          <w:ilvl w:val="0"/>
          <w:numId w:val="4"/>
        </w:numPr>
        <w:rPr>
          <w:i/>
        </w:rPr>
      </w:pPr>
      <w:r>
        <w:rPr>
          <w:i/>
        </w:rPr>
        <w:t>Toán tử khởi tạo</w:t>
      </w:r>
    </w:p>
    <w:p w:rsidR="007767D8" w:rsidRDefault="00BC5E74" w:rsidP="007767D8">
      <w:pPr>
        <w:pStyle w:val="NoSpacing"/>
      </w:pPr>
      <w:r w:rsidRPr="003945BE">
        <w:rPr>
          <w:b/>
        </w:rPr>
        <w:t>public</w:t>
      </w:r>
      <w:r>
        <w:t xml:space="preserve"> </w:t>
      </w:r>
      <w:r w:rsidRPr="00BC5E74">
        <w:t>JTable</w:t>
      </w:r>
      <w:r>
        <w:t>();</w:t>
      </w:r>
    </w:p>
    <w:p w:rsidR="00E00F4E" w:rsidRDefault="00E00F4E" w:rsidP="007767D8">
      <w:pPr>
        <w:pStyle w:val="NoSpacing"/>
      </w:pPr>
      <w:r w:rsidRPr="003945BE">
        <w:rPr>
          <w:b/>
        </w:rPr>
        <w:t>public</w:t>
      </w:r>
      <w:r>
        <w:t xml:space="preserve"> </w:t>
      </w:r>
      <w:r w:rsidRPr="00BC5E74">
        <w:t>JTable</w:t>
      </w:r>
      <w:r>
        <w:t>(</w:t>
      </w:r>
      <w:r w:rsidR="004503B3" w:rsidRPr="00694A1B">
        <w:rPr>
          <w:b/>
        </w:rPr>
        <w:t>TableModel</w:t>
      </w:r>
      <w:r w:rsidR="004503B3">
        <w:t xml:space="preserve"> </w:t>
      </w:r>
      <w:r w:rsidR="00E62B7D">
        <w:t>tm</w:t>
      </w:r>
      <w:r>
        <w:t>);</w:t>
      </w:r>
    </w:p>
    <w:p w:rsidR="00E00F4E" w:rsidRDefault="00E00F4E" w:rsidP="007767D8">
      <w:pPr>
        <w:pStyle w:val="NoSpacing"/>
      </w:pPr>
      <w:r w:rsidRPr="003945BE">
        <w:rPr>
          <w:b/>
        </w:rPr>
        <w:t>public</w:t>
      </w:r>
      <w:r>
        <w:t xml:space="preserve"> </w:t>
      </w:r>
      <w:r w:rsidRPr="00BC5E74">
        <w:t>JTable</w:t>
      </w:r>
      <w:r>
        <w:t>(</w:t>
      </w:r>
      <w:r w:rsidR="004503B3" w:rsidRPr="00694A1B">
        <w:rPr>
          <w:b/>
        </w:rPr>
        <w:t>Object</w:t>
      </w:r>
      <w:r w:rsidR="004503B3">
        <w:t xml:space="preserve">[][] rowData, </w:t>
      </w:r>
      <w:r w:rsidR="004503B3" w:rsidRPr="00694A1B">
        <w:rPr>
          <w:b/>
        </w:rPr>
        <w:t>Object</w:t>
      </w:r>
      <w:r w:rsidR="004503B3">
        <w:t>[] colsName</w:t>
      </w:r>
      <w:r>
        <w:t>);</w:t>
      </w:r>
    </w:p>
    <w:p w:rsidR="00E00F4E" w:rsidRDefault="00E00F4E" w:rsidP="007767D8">
      <w:pPr>
        <w:pStyle w:val="NoSpacing"/>
      </w:pPr>
      <w:r w:rsidRPr="003945BE">
        <w:rPr>
          <w:b/>
        </w:rPr>
        <w:t>public</w:t>
      </w:r>
      <w:r>
        <w:t xml:space="preserve"> </w:t>
      </w:r>
      <w:r w:rsidRPr="00BC5E74">
        <w:t>JTable</w:t>
      </w:r>
      <w:r>
        <w:t>(</w:t>
      </w:r>
      <w:r w:rsidR="00E44009" w:rsidRPr="00694A1B">
        <w:rPr>
          <w:b/>
        </w:rPr>
        <w:t>TableModel</w:t>
      </w:r>
      <w:r w:rsidR="00E44009">
        <w:t xml:space="preserve"> dm, </w:t>
      </w:r>
      <w:r w:rsidR="00E44009" w:rsidRPr="00694A1B">
        <w:rPr>
          <w:b/>
        </w:rPr>
        <w:t>TableColumnModel</w:t>
      </w:r>
      <w:r w:rsidR="00E44009">
        <w:t xml:space="preserve"> cm</w:t>
      </w:r>
      <w:r>
        <w:t>);</w:t>
      </w:r>
    </w:p>
    <w:p w:rsidR="00E00F4E" w:rsidRDefault="00E00F4E" w:rsidP="007767D8">
      <w:pPr>
        <w:pStyle w:val="NoSpacing"/>
      </w:pPr>
      <w:r w:rsidRPr="003945BE">
        <w:rPr>
          <w:b/>
        </w:rPr>
        <w:t>public</w:t>
      </w:r>
      <w:r>
        <w:t xml:space="preserve"> </w:t>
      </w:r>
      <w:r w:rsidRPr="00BC5E74">
        <w:t>JTable</w:t>
      </w:r>
      <w:r>
        <w:t>(</w:t>
      </w:r>
      <w:r w:rsidR="00E27FBF" w:rsidRPr="00E27FBF">
        <w:rPr>
          <w:b/>
        </w:rPr>
        <w:t>Vector</w:t>
      </w:r>
      <w:r w:rsidR="00E27FBF">
        <w:t xml:space="preserve"> rowData, </w:t>
      </w:r>
      <w:r w:rsidR="00E27FBF" w:rsidRPr="00E27FBF">
        <w:rPr>
          <w:b/>
        </w:rPr>
        <w:t>Vector</w:t>
      </w:r>
      <w:r w:rsidR="00E27FBF">
        <w:t xml:space="preserve"> colsName</w:t>
      </w:r>
      <w:r>
        <w:t>);</w:t>
      </w:r>
    </w:p>
    <w:p w:rsidR="00E00F4E" w:rsidRDefault="00E00F4E" w:rsidP="007767D8">
      <w:pPr>
        <w:pStyle w:val="NoSpacing"/>
      </w:pPr>
      <w:r w:rsidRPr="003945BE">
        <w:rPr>
          <w:b/>
        </w:rPr>
        <w:t>public</w:t>
      </w:r>
      <w:r>
        <w:t xml:space="preserve"> </w:t>
      </w:r>
      <w:r w:rsidRPr="00BC5E74">
        <w:t>JTable</w:t>
      </w:r>
      <w:r>
        <w:t>(</w:t>
      </w:r>
      <w:r w:rsidR="00E27FBF" w:rsidRPr="00B253EC">
        <w:rPr>
          <w:b/>
        </w:rPr>
        <w:t>int</w:t>
      </w:r>
      <w:r w:rsidR="00E27FBF">
        <w:t xml:space="preserve"> numRow, </w:t>
      </w:r>
      <w:r w:rsidR="00E27FBF" w:rsidRPr="00B253EC">
        <w:rPr>
          <w:b/>
        </w:rPr>
        <w:t>int</w:t>
      </w:r>
      <w:r w:rsidR="00E27FBF">
        <w:t xml:space="preserve"> numCol</w:t>
      </w:r>
      <w:r>
        <w:t>);</w:t>
      </w:r>
    </w:p>
    <w:p w:rsidR="00BC5E74" w:rsidRDefault="003945BE" w:rsidP="007767D8">
      <w:pPr>
        <w:pStyle w:val="NoSpacing"/>
      </w:pPr>
      <w:r w:rsidRPr="003945BE">
        <w:rPr>
          <w:b/>
        </w:rPr>
        <w:t>public</w:t>
      </w:r>
      <w:r w:rsidRPr="003945BE">
        <w:t xml:space="preserve"> JTable(</w:t>
      </w:r>
      <w:r w:rsidRPr="00B0343A">
        <w:rPr>
          <w:b/>
        </w:rPr>
        <w:t>TableModel</w:t>
      </w:r>
      <w:r w:rsidRPr="003945BE">
        <w:t xml:space="preserve"> dm, </w:t>
      </w:r>
      <w:r w:rsidRPr="00B0343A">
        <w:rPr>
          <w:b/>
        </w:rPr>
        <w:t>TableColumnModel</w:t>
      </w:r>
      <w:r w:rsidRPr="003945BE">
        <w:t xml:space="preserve"> cm, </w:t>
      </w:r>
      <w:r w:rsidRPr="00B0343A">
        <w:rPr>
          <w:b/>
        </w:rPr>
        <w:t>ListSelectionModel</w:t>
      </w:r>
      <w:r w:rsidRPr="003945BE">
        <w:t xml:space="preserve"> sm)</w:t>
      </w:r>
    </w:p>
    <w:p w:rsidR="001D4A45" w:rsidRDefault="001D4A45">
      <w:pPr>
        <w:spacing w:after="120" w:line="240" w:lineRule="auto"/>
        <w:ind w:left="1440" w:firstLine="0"/>
        <w:contextualSpacing w:val="0"/>
        <w:jc w:val="center"/>
        <w:rPr>
          <w:rFonts w:ascii="Courier New" w:eastAsiaTheme="minorEastAsia" w:hAnsi="Courier New"/>
          <w:b/>
          <w:color w:val="42043E"/>
          <w:sz w:val="24"/>
        </w:rPr>
      </w:pPr>
      <w:r>
        <w:rPr>
          <w:b/>
        </w:rPr>
        <w:br w:type="page"/>
      </w:r>
    </w:p>
    <w:p w:rsidR="003F66FD" w:rsidRDefault="00083734" w:rsidP="00594F6E">
      <w:pPr>
        <w:pStyle w:val="ListParagraph"/>
        <w:numPr>
          <w:ilvl w:val="0"/>
          <w:numId w:val="4"/>
        </w:numPr>
        <w:rPr>
          <w:i/>
        </w:rPr>
      </w:pPr>
      <w:r>
        <w:rPr>
          <w:i/>
        </w:rPr>
        <w:lastRenderedPageBreak/>
        <w:t>Phương thức cơ bản</w:t>
      </w:r>
    </w:p>
    <w:p w:rsidR="00A40D0D" w:rsidRDefault="00A40D0D" w:rsidP="00686062">
      <w:pPr>
        <w:pStyle w:val="NoSpacing"/>
      </w:pPr>
      <w:r w:rsidRPr="003E02AE">
        <w:rPr>
          <w:b/>
        </w:rPr>
        <w:t>TableModel</w:t>
      </w:r>
      <w:r>
        <w:t xml:space="preserve"> </w:t>
      </w:r>
      <w:r w:rsidRPr="00A40D0D">
        <w:t>getModel</w:t>
      </w:r>
      <w:r>
        <w:t>();</w:t>
      </w:r>
    </w:p>
    <w:p w:rsidR="00CD4755" w:rsidRDefault="00CD4755" w:rsidP="00686062">
      <w:pPr>
        <w:pStyle w:val="NoSpacing"/>
      </w:pPr>
      <w:r w:rsidRPr="00CD4755">
        <w:rPr>
          <w:b/>
        </w:rPr>
        <w:t>int</w:t>
      </w:r>
      <w:r>
        <w:t xml:space="preserve"> </w:t>
      </w:r>
      <w:r w:rsidRPr="00CD4755">
        <w:t>getColumnCount</w:t>
      </w:r>
      <w:r>
        <w:t>();</w:t>
      </w:r>
    </w:p>
    <w:p w:rsidR="001D2F4E" w:rsidRDefault="00CD4755" w:rsidP="00686062">
      <w:pPr>
        <w:pStyle w:val="NoSpacing"/>
      </w:pPr>
      <w:r w:rsidRPr="0099326A">
        <w:rPr>
          <w:b/>
        </w:rPr>
        <w:t>TableColumnModel</w:t>
      </w:r>
      <w:r>
        <w:t xml:space="preserve"> getColumnModel();</w:t>
      </w:r>
    </w:p>
    <w:p w:rsidR="00565846" w:rsidRDefault="001D2F4E" w:rsidP="00686062">
      <w:pPr>
        <w:pStyle w:val="NoSpacing"/>
        <w:rPr>
          <w:b/>
        </w:rPr>
      </w:pPr>
      <w:r>
        <w:rPr>
          <w:b/>
        </w:rPr>
        <w:t xml:space="preserve">String </w:t>
      </w:r>
      <w:r w:rsidRPr="001D2F4E">
        <w:t>getColumnName(</w:t>
      </w:r>
      <w:r>
        <w:rPr>
          <w:b/>
        </w:rPr>
        <w:t xml:space="preserve">int </w:t>
      </w:r>
      <w:r>
        <w:t>index)</w:t>
      </w:r>
      <w:r>
        <w:rPr>
          <w:b/>
        </w:rPr>
        <w:t>;</w:t>
      </w:r>
    </w:p>
    <w:p w:rsidR="005A17FB" w:rsidRDefault="005A17FB" w:rsidP="00686062">
      <w:pPr>
        <w:pStyle w:val="NoSpacing"/>
      </w:pPr>
    </w:p>
    <w:p w:rsidR="005A17FB" w:rsidRDefault="005A17FB" w:rsidP="005A17FB">
      <w:pPr>
        <w:pStyle w:val="NoSpacing"/>
      </w:pPr>
      <w:r w:rsidRPr="00E015D9">
        <w:rPr>
          <w:b/>
        </w:rPr>
        <w:t>void</w:t>
      </w:r>
      <w:r>
        <w:t xml:space="preserve"> </w:t>
      </w:r>
      <w:r w:rsidRPr="00CD4755">
        <w:t>addColumn</w:t>
      </w:r>
      <w:r>
        <w:t>(</w:t>
      </w:r>
      <w:r w:rsidRPr="00CD4755">
        <w:rPr>
          <w:b/>
        </w:rPr>
        <w:t>TableColumn</w:t>
      </w:r>
      <w:r>
        <w:t xml:space="preserve"> col);</w:t>
      </w:r>
    </w:p>
    <w:p w:rsidR="00CA5FC8" w:rsidRDefault="00CD32BC" w:rsidP="00686062">
      <w:pPr>
        <w:pStyle w:val="NoSpacing"/>
      </w:pPr>
      <w:r w:rsidRPr="00CA5FC8">
        <w:rPr>
          <w:b/>
        </w:rPr>
        <w:t>void</w:t>
      </w:r>
      <w:r>
        <w:t xml:space="preserve"> </w:t>
      </w:r>
      <w:r w:rsidRPr="00CD32BC">
        <w:t>setModel</w:t>
      </w:r>
      <w:r>
        <w:t>(</w:t>
      </w:r>
      <w:r w:rsidRPr="003E02AE">
        <w:rPr>
          <w:b/>
        </w:rPr>
        <w:t>TableModel</w:t>
      </w:r>
      <w:r>
        <w:t xml:space="preserve"> model);</w:t>
      </w:r>
    </w:p>
    <w:p w:rsidR="004171D7" w:rsidRDefault="004171D7" w:rsidP="004171D7">
      <w:pPr>
        <w:pStyle w:val="Comment"/>
      </w:pPr>
      <w:r>
        <w:t>// Đặt giá trị cho 1 ô của JTable</w:t>
      </w:r>
    </w:p>
    <w:p w:rsidR="00613BE9" w:rsidRDefault="00CA5FC8" w:rsidP="00686062">
      <w:pPr>
        <w:pStyle w:val="NoSpacing"/>
      </w:pPr>
      <w:r w:rsidRPr="00CA5FC8">
        <w:rPr>
          <w:b/>
        </w:rPr>
        <w:t>public</w:t>
      </w:r>
      <w:r w:rsidRPr="00CA5FC8">
        <w:t xml:space="preserve"> </w:t>
      </w:r>
      <w:r w:rsidRPr="00CA5FC8">
        <w:rPr>
          <w:b/>
        </w:rPr>
        <w:t>void</w:t>
      </w:r>
      <w:r w:rsidRPr="00CA5FC8">
        <w:t xml:space="preserve"> setValueAt(</w:t>
      </w:r>
      <w:r w:rsidRPr="00CA5FC8">
        <w:rPr>
          <w:b/>
        </w:rPr>
        <w:t>Object</w:t>
      </w:r>
      <w:r w:rsidRPr="00CA5FC8">
        <w:t xml:space="preserve"> aValue, </w:t>
      </w:r>
      <w:r w:rsidRPr="00CA5FC8">
        <w:rPr>
          <w:b/>
        </w:rPr>
        <w:t>int</w:t>
      </w:r>
      <w:r w:rsidRPr="00CA5FC8">
        <w:t xml:space="preserve"> row, </w:t>
      </w:r>
      <w:r w:rsidRPr="00CA5FC8">
        <w:rPr>
          <w:b/>
        </w:rPr>
        <w:t>int</w:t>
      </w:r>
      <w:r w:rsidRPr="00CA5FC8">
        <w:t xml:space="preserve"> column)</w:t>
      </w:r>
    </w:p>
    <w:p w:rsidR="00613BE9" w:rsidRDefault="00613BE9" w:rsidP="00686062">
      <w:pPr>
        <w:pStyle w:val="NoSpacing"/>
      </w:pPr>
    </w:p>
    <w:p w:rsidR="00B0696C" w:rsidRDefault="00613BE9" w:rsidP="00DA6F1E">
      <w:pPr>
        <w:rPr>
          <w:b/>
          <w:u w:val="single"/>
        </w:rPr>
      </w:pPr>
      <w:r w:rsidRPr="00DA6F1E">
        <w:rPr>
          <w:b/>
          <w:u w:val="single"/>
        </w:rPr>
        <w:t>Ví dụ:</w:t>
      </w:r>
    </w:p>
    <w:p w:rsidR="00FF378C" w:rsidRDefault="00FF378C" w:rsidP="00FF378C">
      <w:pPr>
        <w:pStyle w:val="NoSpacing"/>
      </w:pPr>
      <w:r>
        <w:t>public void InitTable()</w:t>
      </w:r>
    </w:p>
    <w:p w:rsidR="00FF378C" w:rsidRDefault="00FF378C" w:rsidP="00FF378C">
      <w:pPr>
        <w:pStyle w:val="NoSpacing"/>
      </w:pPr>
      <w:r>
        <w:t>{</w:t>
      </w:r>
    </w:p>
    <w:p w:rsidR="00CD1484" w:rsidRDefault="00CD1484" w:rsidP="00C618F0">
      <w:pPr>
        <w:pStyle w:val="Comment"/>
        <w:ind w:left="1440"/>
      </w:pPr>
      <w:r>
        <w:t>// Khởi tạo model cho Table</w:t>
      </w:r>
    </w:p>
    <w:p w:rsidR="00FF378C" w:rsidRDefault="00FF378C" w:rsidP="00FF378C">
      <w:pPr>
        <w:pStyle w:val="NoSpacing"/>
        <w:ind w:firstLine="720"/>
      </w:pPr>
      <w:r w:rsidRPr="00FF378C">
        <w:rPr>
          <w:b/>
        </w:rPr>
        <w:t>DefaultTableModel</w:t>
      </w:r>
      <w:r>
        <w:t xml:space="preserve"> model = </w:t>
      </w:r>
      <w:r w:rsidRPr="00780B82">
        <w:rPr>
          <w:b/>
        </w:rPr>
        <w:t>new</w:t>
      </w:r>
      <w:r>
        <w:t xml:space="preserve"> </w:t>
      </w:r>
      <w:r w:rsidRPr="00FF378C">
        <w:rPr>
          <w:b/>
        </w:rPr>
        <w:t>DefaultTableModel</w:t>
      </w:r>
      <w:r>
        <w:t>();</w:t>
      </w:r>
    </w:p>
    <w:p w:rsidR="00905CB3" w:rsidRDefault="00905CB3" w:rsidP="00C618F0">
      <w:pPr>
        <w:pStyle w:val="Comment"/>
        <w:ind w:left="1440"/>
      </w:pPr>
      <w:r>
        <w:t>// Tạo cột</w:t>
      </w:r>
    </w:p>
    <w:p w:rsidR="00FF378C" w:rsidRDefault="00FF378C" w:rsidP="00FF378C">
      <w:pPr>
        <w:pStyle w:val="NoSpacing"/>
        <w:ind w:firstLine="720"/>
      </w:pPr>
      <w:r>
        <w:t>model.addColumn("</w:t>
      </w:r>
      <w:r w:rsidR="00145C7E">
        <w:t>STT</w:t>
      </w:r>
      <w:r>
        <w:t>");</w:t>
      </w:r>
    </w:p>
    <w:p w:rsidR="00FF378C" w:rsidRDefault="00FF378C" w:rsidP="00FF378C">
      <w:pPr>
        <w:pStyle w:val="NoSpacing"/>
        <w:ind w:firstLine="720"/>
      </w:pPr>
      <w:r>
        <w:t>model.addColumn("</w:t>
      </w:r>
      <w:r w:rsidR="00145C7E">
        <w:t>Name</w:t>
      </w:r>
      <w:r>
        <w:t>");</w:t>
      </w:r>
    </w:p>
    <w:p w:rsidR="00FF378C" w:rsidRDefault="00145C7E" w:rsidP="00FF378C">
      <w:pPr>
        <w:pStyle w:val="NoSpacing"/>
        <w:ind w:firstLine="720"/>
      </w:pPr>
      <w:r>
        <w:t>model.addColumn("Address</w:t>
      </w:r>
      <w:r w:rsidR="00FF378C">
        <w:t>");</w:t>
      </w:r>
    </w:p>
    <w:p w:rsidR="00FF378C" w:rsidRDefault="00145C7E" w:rsidP="00FF378C">
      <w:pPr>
        <w:pStyle w:val="NoSpacing"/>
        <w:ind w:firstLine="720"/>
      </w:pPr>
      <w:r>
        <w:t>model.addColumn("Phone number</w:t>
      </w:r>
      <w:r w:rsidR="00FF378C">
        <w:t>");</w:t>
      </w:r>
    </w:p>
    <w:p w:rsidR="00DA09E7" w:rsidRDefault="0050120C" w:rsidP="00C618F0">
      <w:pPr>
        <w:pStyle w:val="Comment"/>
        <w:ind w:left="1440"/>
      </w:pPr>
      <w:r>
        <w:t>// Thêm dữ liệu vào bảng</w:t>
      </w:r>
    </w:p>
    <w:p w:rsidR="00FF378C" w:rsidRDefault="00FF378C" w:rsidP="00FF378C">
      <w:pPr>
        <w:pStyle w:val="NoSpacing"/>
        <w:ind w:firstLine="720"/>
      </w:pPr>
      <w:r>
        <w:t>model.addRow(</w:t>
      </w:r>
      <w:r w:rsidR="006917CF">
        <w:t>CreateRow(1, “Nguyễn Văn A”,”Thái Nguyên”, “0942.123456”)</w:t>
      </w:r>
      <w:r>
        <w:t>);</w:t>
      </w:r>
    </w:p>
    <w:p w:rsidR="00DA09E7" w:rsidRDefault="00107B4B" w:rsidP="00C618F0">
      <w:pPr>
        <w:pStyle w:val="Comment"/>
        <w:ind w:left="1440"/>
      </w:pPr>
      <w:r>
        <w:t>// Đặt model vào JTable</w:t>
      </w:r>
    </w:p>
    <w:p w:rsidR="00FF378C" w:rsidRDefault="00FF378C" w:rsidP="00FF378C">
      <w:pPr>
        <w:pStyle w:val="NoSpacing"/>
        <w:ind w:firstLine="720"/>
      </w:pPr>
      <w:r>
        <w:t>jTable1.setModel(model);</w:t>
      </w:r>
      <w:r w:rsidRPr="00DA6F1E">
        <w:t xml:space="preserve"> </w:t>
      </w:r>
    </w:p>
    <w:p w:rsidR="00164E91" w:rsidRDefault="00FF378C" w:rsidP="00FF378C">
      <w:pPr>
        <w:pStyle w:val="NoSpacing"/>
      </w:pPr>
      <w:r>
        <w:t>}</w:t>
      </w:r>
    </w:p>
    <w:p w:rsidR="00F42ACE" w:rsidRDefault="00F42ACE" w:rsidP="00FF378C">
      <w:pPr>
        <w:pStyle w:val="NoSpacing"/>
      </w:pPr>
    </w:p>
    <w:p w:rsidR="00F42ACE" w:rsidRDefault="00F42ACE" w:rsidP="00FF378C">
      <w:pPr>
        <w:pStyle w:val="NoSpacing"/>
      </w:pPr>
      <w:r w:rsidRPr="00A42F6C">
        <w:rPr>
          <w:b/>
        </w:rPr>
        <w:t>public</w:t>
      </w:r>
      <w:r>
        <w:t xml:space="preserve"> </w:t>
      </w:r>
      <w:r w:rsidRPr="00A42F6C">
        <w:rPr>
          <w:b/>
        </w:rPr>
        <w:t>Object</w:t>
      </w:r>
      <w:r>
        <w:t>[] CreateRow(</w:t>
      </w:r>
      <w:r w:rsidRPr="00A42F6C">
        <w:rPr>
          <w:b/>
        </w:rPr>
        <w:t>int</w:t>
      </w:r>
      <w:r>
        <w:t xml:space="preserve"> stt, </w:t>
      </w:r>
      <w:r w:rsidRPr="00A42F6C">
        <w:rPr>
          <w:b/>
        </w:rPr>
        <w:t>String</w:t>
      </w:r>
      <w:r>
        <w:t xml:space="preserve"> name, </w:t>
      </w:r>
      <w:r w:rsidRPr="00A42F6C">
        <w:rPr>
          <w:b/>
        </w:rPr>
        <w:t>int</w:t>
      </w:r>
      <w:r>
        <w:t xml:space="preserve"> address, </w:t>
      </w:r>
      <w:r w:rsidRPr="00927907">
        <w:rPr>
          <w:b/>
        </w:rPr>
        <w:t>String</w:t>
      </w:r>
      <w:r>
        <w:t xml:space="preserve"> phoneNumber)</w:t>
      </w:r>
    </w:p>
    <w:p w:rsidR="00F42ACE" w:rsidRDefault="00F42ACE" w:rsidP="00FF378C">
      <w:pPr>
        <w:pStyle w:val="NoSpacing"/>
      </w:pPr>
      <w:r>
        <w:t>{</w:t>
      </w:r>
    </w:p>
    <w:p w:rsidR="00F42ACE" w:rsidRDefault="00B8411E" w:rsidP="00F42ACE">
      <w:pPr>
        <w:pStyle w:val="NoSpacing"/>
        <w:ind w:firstLine="720"/>
      </w:pPr>
      <w:r w:rsidRPr="008E0383">
        <w:rPr>
          <w:b/>
        </w:rPr>
        <w:t>return</w:t>
      </w:r>
      <w:r w:rsidR="00B149FD">
        <w:t xml:space="preserve"> {stt</w:t>
      </w:r>
      <w:r w:rsidR="00F42ACE">
        <w:t>,</w:t>
      </w:r>
      <w:r w:rsidR="00B149FD">
        <w:t>name</w:t>
      </w:r>
      <w:r w:rsidR="00F42ACE">
        <w:t>,</w:t>
      </w:r>
      <w:r w:rsidR="00B149FD">
        <w:t xml:space="preserve">address </w:t>
      </w:r>
      <w:r w:rsidR="00F42ACE">
        <w:t>,</w:t>
      </w:r>
      <w:r w:rsidR="00B149FD">
        <w:t xml:space="preserve">phoneNumber </w:t>
      </w:r>
      <w:r w:rsidR="00F42ACE">
        <w:t>};</w:t>
      </w:r>
    </w:p>
    <w:p w:rsidR="00F42ACE" w:rsidRDefault="00F42ACE" w:rsidP="00FF378C">
      <w:pPr>
        <w:pStyle w:val="NoSpacing"/>
      </w:pPr>
      <w:r>
        <w:t>}</w:t>
      </w:r>
    </w:p>
    <w:p w:rsidR="006B3FFD" w:rsidRPr="00DA6F1E" w:rsidRDefault="006B3FFD" w:rsidP="00FF378C">
      <w:pPr>
        <w:pStyle w:val="NoSpacing"/>
      </w:pPr>
      <w:r w:rsidRPr="00DA6F1E">
        <w:br w:type="page"/>
      </w:r>
    </w:p>
    <w:p w:rsidR="00470562" w:rsidRPr="00AA4261" w:rsidRDefault="00470562" w:rsidP="006B3FFD">
      <w:pPr>
        <w:pStyle w:val="ListParagraph"/>
        <w:ind w:left="792" w:firstLine="0"/>
        <w:jc w:val="center"/>
        <w:rPr>
          <w:i/>
          <w:sz w:val="30"/>
        </w:rPr>
      </w:pPr>
      <w:r w:rsidRPr="00AA4261">
        <w:rPr>
          <w:b/>
          <w:sz w:val="30"/>
        </w:rPr>
        <w:lastRenderedPageBreak/>
        <w:t>BẢNG MỘT SỐ PHƯƠNG THỨC HAY DÙNG</w:t>
      </w:r>
    </w:p>
    <w:tbl>
      <w:tblPr>
        <w:tblStyle w:val="TableGrid"/>
        <w:tblW w:w="10368" w:type="dxa"/>
        <w:tblLook w:val="04A0"/>
      </w:tblPr>
      <w:tblGrid>
        <w:gridCol w:w="4968"/>
        <w:gridCol w:w="5400"/>
      </w:tblGrid>
      <w:tr w:rsidR="0074366A" w:rsidRPr="00470562" w:rsidTr="005E0AB1">
        <w:tc>
          <w:tcPr>
            <w:tcW w:w="4968" w:type="dxa"/>
            <w:vAlign w:val="center"/>
          </w:tcPr>
          <w:p w:rsidR="0074366A" w:rsidRPr="00470562" w:rsidRDefault="0074366A" w:rsidP="009D342B">
            <w:pPr>
              <w:ind w:firstLine="0"/>
              <w:jc w:val="center"/>
              <w:rPr>
                <w:b/>
              </w:rPr>
            </w:pPr>
            <w:r w:rsidRPr="00470562">
              <w:rPr>
                <w:b/>
              </w:rPr>
              <w:t>Method</w:t>
            </w:r>
          </w:p>
        </w:tc>
        <w:tc>
          <w:tcPr>
            <w:tcW w:w="5400" w:type="dxa"/>
            <w:vAlign w:val="center"/>
          </w:tcPr>
          <w:p w:rsidR="0074366A" w:rsidRPr="00470562" w:rsidRDefault="0074366A" w:rsidP="00470562">
            <w:pPr>
              <w:ind w:firstLine="0"/>
              <w:jc w:val="center"/>
              <w:rPr>
                <w:b/>
              </w:rPr>
            </w:pPr>
            <w:r w:rsidRPr="00470562">
              <w:rPr>
                <w:b/>
              </w:rPr>
              <w:t>Description</w:t>
            </w:r>
          </w:p>
        </w:tc>
      </w:tr>
      <w:tr w:rsidR="0074366A" w:rsidRPr="009D342B" w:rsidTr="00FF08B4">
        <w:trPr>
          <w:trHeight w:val="962"/>
        </w:trPr>
        <w:tc>
          <w:tcPr>
            <w:tcW w:w="4968" w:type="dxa"/>
            <w:vAlign w:val="center"/>
          </w:tcPr>
          <w:p w:rsidR="0074366A" w:rsidRPr="009D342B" w:rsidRDefault="00521559" w:rsidP="009D342B">
            <w:pPr>
              <w:pStyle w:val="NoSpacing"/>
              <w:ind w:left="0"/>
            </w:pPr>
            <w:r w:rsidRPr="00521559">
              <w:rPr>
                <w:b/>
              </w:rPr>
              <w:t>void</w:t>
            </w:r>
            <w:r>
              <w:t xml:space="preserve"> </w:t>
            </w:r>
            <w:r w:rsidR="0074366A" w:rsidRPr="009D342B">
              <w:t>setLocation(</w:t>
            </w:r>
            <w:r w:rsidR="0074366A" w:rsidRPr="008D4D5A">
              <w:rPr>
                <w:b/>
              </w:rPr>
              <w:t>int</w:t>
            </w:r>
            <w:r w:rsidR="0074366A" w:rsidRPr="009D342B">
              <w:t xml:space="preserve"> x, </w:t>
            </w:r>
            <w:r w:rsidR="0074366A" w:rsidRPr="008D4D5A">
              <w:rPr>
                <w:b/>
              </w:rPr>
              <w:t>int</w:t>
            </w:r>
            <w:r w:rsidR="0074366A" w:rsidRPr="009D342B">
              <w:t xml:space="preserve"> y)</w:t>
            </w:r>
          </w:p>
          <w:p w:rsidR="0074366A" w:rsidRDefault="00521559" w:rsidP="009D342B">
            <w:pPr>
              <w:pStyle w:val="NoSpacing"/>
              <w:ind w:left="0"/>
            </w:pPr>
            <w:r w:rsidRPr="00521559">
              <w:rPr>
                <w:b/>
              </w:rPr>
              <w:t>void</w:t>
            </w:r>
            <w:r>
              <w:t xml:space="preserve"> </w:t>
            </w:r>
            <w:r w:rsidR="0074366A" w:rsidRPr="009D342B">
              <w:t>setLocation(</w:t>
            </w:r>
            <w:r w:rsidR="0074366A" w:rsidRPr="008D4D5A">
              <w:rPr>
                <w:b/>
              </w:rPr>
              <w:t>Point</w:t>
            </w:r>
            <w:r w:rsidR="0074366A" w:rsidRPr="009D342B">
              <w:t xml:space="preserve"> p)</w:t>
            </w:r>
          </w:p>
          <w:p w:rsidR="00466DE2" w:rsidRPr="009D342B" w:rsidRDefault="00521559" w:rsidP="009D342B">
            <w:pPr>
              <w:pStyle w:val="NoSpacing"/>
              <w:ind w:left="0"/>
            </w:pPr>
            <w:r w:rsidRPr="00521559">
              <w:rPr>
                <w:b/>
              </w:rPr>
              <w:t>Point</w:t>
            </w:r>
            <w:r>
              <w:t xml:space="preserve"> </w:t>
            </w:r>
            <w:r w:rsidR="00466DE2">
              <w:t>getLocation();</w:t>
            </w:r>
          </w:p>
        </w:tc>
        <w:tc>
          <w:tcPr>
            <w:tcW w:w="5400" w:type="dxa"/>
            <w:vAlign w:val="center"/>
          </w:tcPr>
          <w:p w:rsidR="0074366A" w:rsidRPr="009D342B" w:rsidRDefault="0074366A" w:rsidP="0074366A">
            <w:pPr>
              <w:pStyle w:val="Comment"/>
              <w:ind w:left="162"/>
            </w:pPr>
            <w:r>
              <w:t>Đặt lại</w:t>
            </w:r>
            <w:r w:rsidR="00466DE2">
              <w:t>/Lấy</w:t>
            </w:r>
            <w:r>
              <w:t xml:space="preserve"> vị trí cho conponent đó so với vị trí container chứa nó.</w:t>
            </w:r>
          </w:p>
        </w:tc>
      </w:tr>
      <w:tr w:rsidR="0074366A" w:rsidRPr="009D342B" w:rsidTr="00FF08B4">
        <w:trPr>
          <w:trHeight w:val="953"/>
        </w:trPr>
        <w:tc>
          <w:tcPr>
            <w:tcW w:w="4968" w:type="dxa"/>
            <w:vAlign w:val="center"/>
          </w:tcPr>
          <w:p w:rsidR="0074366A" w:rsidRDefault="00521559" w:rsidP="009D342B">
            <w:pPr>
              <w:pStyle w:val="NoSpacing"/>
              <w:ind w:left="0"/>
            </w:pPr>
            <w:r w:rsidRPr="00521559">
              <w:rPr>
                <w:b/>
              </w:rPr>
              <w:t>void</w:t>
            </w:r>
            <w:r>
              <w:t xml:space="preserve"> </w:t>
            </w:r>
            <w:r w:rsidR="0074366A" w:rsidRPr="00D44977">
              <w:t>setEnabled</w:t>
            </w:r>
            <w:r w:rsidR="0074366A">
              <w:t>(</w:t>
            </w:r>
            <w:r w:rsidR="0074366A" w:rsidRPr="00D44977">
              <w:rPr>
                <w:b/>
              </w:rPr>
              <w:t>boolean</w:t>
            </w:r>
            <w:r w:rsidR="0074366A">
              <w:t xml:space="preserve"> b)</w:t>
            </w:r>
          </w:p>
          <w:p w:rsidR="000F08D5" w:rsidRPr="009D342B" w:rsidRDefault="00521559" w:rsidP="009D342B">
            <w:pPr>
              <w:pStyle w:val="NoSpacing"/>
              <w:ind w:left="0"/>
            </w:pPr>
            <w:r w:rsidRPr="00521559">
              <w:rPr>
                <w:b/>
              </w:rPr>
              <w:t>boolean</w:t>
            </w:r>
            <w:r>
              <w:t xml:space="preserve"> </w:t>
            </w:r>
            <w:r w:rsidR="000F08D5">
              <w:t>isEnabled();</w:t>
            </w:r>
          </w:p>
        </w:tc>
        <w:tc>
          <w:tcPr>
            <w:tcW w:w="5400" w:type="dxa"/>
            <w:vAlign w:val="center"/>
          </w:tcPr>
          <w:p w:rsidR="0074366A" w:rsidRDefault="0074366A" w:rsidP="00ED1BB0">
            <w:pPr>
              <w:pStyle w:val="Comment"/>
              <w:ind w:left="162"/>
            </w:pPr>
            <w:r>
              <w:t>Đặt</w:t>
            </w:r>
            <w:r w:rsidR="000F08D5">
              <w:t>/Lấy</w:t>
            </w:r>
            <w:r>
              <w:t xml:space="preserve"> trạng thái</w:t>
            </w:r>
            <w:r w:rsidR="000F08D5">
              <w:t xml:space="preserve"> component có</w:t>
            </w:r>
            <w:r>
              <w:t xml:space="preserve"> cho phép</w:t>
            </w:r>
            <w:r w:rsidR="00ED1BB0">
              <w:t xml:space="preserve"> người dùng</w:t>
            </w:r>
            <w:r>
              <w:t xml:space="preserve"> tương tác </w:t>
            </w:r>
            <w:r w:rsidR="00ED1BB0">
              <w:t>với nó</w:t>
            </w:r>
            <w:r>
              <w:t xml:space="preserve"> trên giao diện hay không</w:t>
            </w:r>
            <w:r w:rsidR="0062250D">
              <w:t>.</w:t>
            </w:r>
          </w:p>
        </w:tc>
      </w:tr>
      <w:tr w:rsidR="001F7F4A" w:rsidRPr="009D342B" w:rsidTr="00FF08B4">
        <w:trPr>
          <w:trHeight w:val="935"/>
        </w:trPr>
        <w:tc>
          <w:tcPr>
            <w:tcW w:w="4968" w:type="dxa"/>
            <w:vAlign w:val="center"/>
          </w:tcPr>
          <w:p w:rsidR="001F7F4A" w:rsidRDefault="00521559" w:rsidP="009D342B">
            <w:pPr>
              <w:pStyle w:val="NoSpacing"/>
              <w:ind w:left="0"/>
            </w:pPr>
            <w:r w:rsidRPr="00521559">
              <w:rPr>
                <w:b/>
              </w:rPr>
              <w:t>void</w:t>
            </w:r>
            <w:r>
              <w:t xml:space="preserve"> </w:t>
            </w:r>
            <w:r w:rsidR="001F7F4A" w:rsidRPr="001F7F4A">
              <w:t>setVisible</w:t>
            </w:r>
            <w:r w:rsidR="001F7F4A">
              <w:t>(</w:t>
            </w:r>
            <w:r w:rsidR="001F7F4A" w:rsidRPr="001F7F4A">
              <w:rPr>
                <w:b/>
              </w:rPr>
              <w:t>boolean</w:t>
            </w:r>
            <w:r w:rsidR="001F7F4A">
              <w:t xml:space="preserve"> b)</w:t>
            </w:r>
          </w:p>
          <w:p w:rsidR="00FB028C" w:rsidRPr="00D44977" w:rsidRDefault="00AC4108" w:rsidP="009D342B">
            <w:pPr>
              <w:pStyle w:val="NoSpacing"/>
              <w:ind w:left="0"/>
            </w:pPr>
            <w:r w:rsidRPr="00AC4108">
              <w:rPr>
                <w:b/>
              </w:rPr>
              <w:t>boolean</w:t>
            </w:r>
            <w:r>
              <w:t xml:space="preserve"> </w:t>
            </w:r>
            <w:r w:rsidR="00FB028C">
              <w:t>isVisible();</w:t>
            </w:r>
          </w:p>
        </w:tc>
        <w:tc>
          <w:tcPr>
            <w:tcW w:w="5400" w:type="dxa"/>
            <w:vAlign w:val="center"/>
          </w:tcPr>
          <w:p w:rsidR="001F7F4A" w:rsidRDefault="001F7F4A" w:rsidP="00A658C3">
            <w:pPr>
              <w:pStyle w:val="Comment"/>
              <w:ind w:left="162"/>
            </w:pPr>
            <w:r>
              <w:t>Đặt</w:t>
            </w:r>
            <w:r w:rsidR="00502CF5">
              <w:t>/lấy</w:t>
            </w:r>
            <w:r>
              <w:t xml:space="preserve"> trạng </w:t>
            </w:r>
            <w:r w:rsidR="00A658C3">
              <w:t>component có hiển thị ra giao diện người dùng hay không</w:t>
            </w:r>
            <w:r w:rsidR="00137372">
              <w:t>.</w:t>
            </w:r>
          </w:p>
        </w:tc>
      </w:tr>
      <w:tr w:rsidR="006034B3" w:rsidRPr="009D342B" w:rsidTr="00FF08B4">
        <w:trPr>
          <w:trHeight w:val="1007"/>
        </w:trPr>
        <w:tc>
          <w:tcPr>
            <w:tcW w:w="4968" w:type="dxa"/>
            <w:vAlign w:val="center"/>
          </w:tcPr>
          <w:p w:rsidR="006034B3" w:rsidRDefault="00521559" w:rsidP="009D342B">
            <w:pPr>
              <w:pStyle w:val="NoSpacing"/>
              <w:ind w:left="0"/>
            </w:pPr>
            <w:r w:rsidRPr="00521559">
              <w:rPr>
                <w:b/>
              </w:rPr>
              <w:t>void</w:t>
            </w:r>
            <w:r>
              <w:t xml:space="preserve"> </w:t>
            </w:r>
            <w:r w:rsidR="006034B3" w:rsidRPr="006034B3">
              <w:t>setForeground</w:t>
            </w:r>
            <w:r w:rsidR="006034B3">
              <w:t>(</w:t>
            </w:r>
            <w:r w:rsidR="006034B3" w:rsidRPr="006034B3">
              <w:rPr>
                <w:b/>
              </w:rPr>
              <w:t>Color</w:t>
            </w:r>
            <w:r w:rsidR="006034B3">
              <w:t xml:space="preserve"> c)</w:t>
            </w:r>
          </w:p>
          <w:p w:rsidR="006678E3" w:rsidRPr="00D44977" w:rsidRDefault="006678E3" w:rsidP="009D342B">
            <w:pPr>
              <w:pStyle w:val="NoSpacing"/>
              <w:ind w:left="0"/>
            </w:pPr>
            <w:r w:rsidRPr="00B6209D">
              <w:rPr>
                <w:b/>
              </w:rPr>
              <w:t>Color</w:t>
            </w:r>
            <w:r>
              <w:t xml:space="preserve"> g</w:t>
            </w:r>
            <w:r w:rsidRPr="006034B3">
              <w:t>etForeground</w:t>
            </w:r>
            <w:r>
              <w:t>();</w:t>
            </w:r>
          </w:p>
        </w:tc>
        <w:tc>
          <w:tcPr>
            <w:tcW w:w="5400" w:type="dxa"/>
            <w:vAlign w:val="center"/>
          </w:tcPr>
          <w:p w:rsidR="006034B3" w:rsidRDefault="006034B3" w:rsidP="00FE5E2D">
            <w:pPr>
              <w:pStyle w:val="Comment"/>
              <w:ind w:left="162"/>
            </w:pPr>
            <w:r>
              <w:t>Đặt</w:t>
            </w:r>
            <w:r w:rsidR="00B6209D">
              <w:t>/lấy</w:t>
            </w:r>
            <w:r>
              <w:t xml:space="preserve"> màu </w:t>
            </w:r>
            <w:r w:rsidR="00FE5E2D">
              <w:t>của</w:t>
            </w:r>
            <w:r>
              <w:t xml:space="preserve"> component. Đó thường là </w:t>
            </w:r>
            <w:r w:rsidR="00F642DA">
              <w:t xml:space="preserve">màu </w:t>
            </w:r>
            <w:r>
              <w:t>nội dung text của component.</w:t>
            </w:r>
          </w:p>
        </w:tc>
      </w:tr>
      <w:tr w:rsidR="006034B3" w:rsidRPr="009D342B" w:rsidTr="005E0AB1">
        <w:tc>
          <w:tcPr>
            <w:tcW w:w="4968" w:type="dxa"/>
            <w:vAlign w:val="center"/>
          </w:tcPr>
          <w:p w:rsidR="006034B3" w:rsidRDefault="00521559" w:rsidP="009D342B">
            <w:pPr>
              <w:pStyle w:val="NoSpacing"/>
              <w:ind w:left="0"/>
            </w:pPr>
            <w:r w:rsidRPr="00521559">
              <w:rPr>
                <w:b/>
              </w:rPr>
              <w:t>void</w:t>
            </w:r>
            <w:r>
              <w:t xml:space="preserve"> </w:t>
            </w:r>
            <w:r w:rsidR="006034B3" w:rsidRPr="006034B3">
              <w:t>setBackground</w:t>
            </w:r>
            <w:r w:rsidR="006034B3">
              <w:t>(</w:t>
            </w:r>
            <w:r w:rsidR="006034B3" w:rsidRPr="0059294D">
              <w:rPr>
                <w:b/>
              </w:rPr>
              <w:t>Color</w:t>
            </w:r>
            <w:r w:rsidR="006034B3">
              <w:t xml:space="preserve"> c)</w:t>
            </w:r>
          </w:p>
          <w:p w:rsidR="00CE079E" w:rsidRPr="006034B3" w:rsidRDefault="00CE079E" w:rsidP="009D342B">
            <w:pPr>
              <w:pStyle w:val="NoSpacing"/>
              <w:ind w:left="0"/>
            </w:pPr>
            <w:r w:rsidRPr="00717410">
              <w:rPr>
                <w:b/>
              </w:rPr>
              <w:t>Color</w:t>
            </w:r>
            <w:r>
              <w:t xml:space="preserve"> g</w:t>
            </w:r>
            <w:r w:rsidRPr="006034B3">
              <w:t>etBackground</w:t>
            </w:r>
            <w:r>
              <w:t>();</w:t>
            </w:r>
          </w:p>
        </w:tc>
        <w:tc>
          <w:tcPr>
            <w:tcW w:w="5400" w:type="dxa"/>
            <w:vAlign w:val="center"/>
          </w:tcPr>
          <w:p w:rsidR="006034B3" w:rsidRDefault="006034B3" w:rsidP="005E0AB1">
            <w:pPr>
              <w:pStyle w:val="Comment"/>
              <w:ind w:left="162"/>
            </w:pPr>
            <w:r>
              <w:t>Đặt</w:t>
            </w:r>
            <w:r w:rsidR="005E0AB1">
              <w:t>/lấy</w:t>
            </w:r>
            <w:r>
              <w:t xml:space="preserve"> màu nề</w:t>
            </w:r>
            <w:r w:rsidR="005E0AB1">
              <w:t xml:space="preserve">n </w:t>
            </w:r>
            <w:r>
              <w:t>component</w:t>
            </w:r>
          </w:p>
        </w:tc>
      </w:tr>
      <w:tr w:rsidR="001F7F4A" w:rsidRPr="009D342B" w:rsidTr="00921E35">
        <w:trPr>
          <w:trHeight w:val="647"/>
        </w:trPr>
        <w:tc>
          <w:tcPr>
            <w:tcW w:w="4968" w:type="dxa"/>
            <w:vAlign w:val="center"/>
          </w:tcPr>
          <w:p w:rsidR="001F7F4A" w:rsidRDefault="00521559" w:rsidP="00980275">
            <w:pPr>
              <w:pStyle w:val="NoSpacing"/>
              <w:ind w:left="0"/>
            </w:pPr>
            <w:r w:rsidRPr="00521559">
              <w:rPr>
                <w:b/>
              </w:rPr>
              <w:t>void</w:t>
            </w:r>
            <w:r>
              <w:t xml:space="preserve"> </w:t>
            </w:r>
            <w:r w:rsidR="00980275">
              <w:t>setSize(</w:t>
            </w:r>
            <w:r w:rsidR="00980275" w:rsidRPr="00980275">
              <w:rPr>
                <w:b/>
              </w:rPr>
              <w:t>int</w:t>
            </w:r>
            <w:r w:rsidR="00980275">
              <w:t xml:space="preserve"> w, </w:t>
            </w:r>
            <w:r w:rsidR="00980275" w:rsidRPr="00980275">
              <w:rPr>
                <w:b/>
              </w:rPr>
              <w:t>int</w:t>
            </w:r>
            <w:r w:rsidR="00980275">
              <w:t xml:space="preserve"> h)</w:t>
            </w:r>
          </w:p>
          <w:p w:rsidR="00CF3A13" w:rsidRPr="006034B3" w:rsidRDefault="00CF3A13" w:rsidP="00980275">
            <w:pPr>
              <w:pStyle w:val="NoSpacing"/>
              <w:ind w:left="0"/>
            </w:pPr>
            <w:r w:rsidRPr="00921E35">
              <w:rPr>
                <w:b/>
              </w:rPr>
              <w:t>Point</w:t>
            </w:r>
            <w:r>
              <w:t xml:space="preserve"> getSize();</w:t>
            </w:r>
          </w:p>
        </w:tc>
        <w:tc>
          <w:tcPr>
            <w:tcW w:w="5400" w:type="dxa"/>
            <w:vAlign w:val="center"/>
          </w:tcPr>
          <w:p w:rsidR="001F7F4A" w:rsidRDefault="00980275" w:rsidP="00163641">
            <w:pPr>
              <w:pStyle w:val="Comment"/>
              <w:ind w:left="162"/>
            </w:pPr>
            <w:r>
              <w:t>Đặt</w:t>
            </w:r>
            <w:r w:rsidR="00163641">
              <w:t>/lấy</w:t>
            </w:r>
            <w:r>
              <w:t xml:space="preserve"> kích thước </w:t>
            </w:r>
            <w:r w:rsidR="00163641">
              <w:t>của</w:t>
            </w:r>
            <w:r>
              <w:t xml:space="preserve"> component.</w:t>
            </w:r>
          </w:p>
        </w:tc>
      </w:tr>
      <w:tr w:rsidR="00071406" w:rsidRPr="009D342B" w:rsidTr="00D3221B">
        <w:trPr>
          <w:trHeight w:val="1250"/>
        </w:trPr>
        <w:tc>
          <w:tcPr>
            <w:tcW w:w="4968" w:type="dxa"/>
            <w:vAlign w:val="center"/>
          </w:tcPr>
          <w:p w:rsidR="00071406" w:rsidRDefault="00521559" w:rsidP="00980275">
            <w:pPr>
              <w:pStyle w:val="NoSpacing"/>
              <w:ind w:left="0"/>
            </w:pPr>
            <w:r w:rsidRPr="00521559">
              <w:rPr>
                <w:b/>
              </w:rPr>
              <w:t>void</w:t>
            </w:r>
            <w:r>
              <w:t xml:space="preserve"> </w:t>
            </w:r>
            <w:r w:rsidR="00071406">
              <w:t>setText(</w:t>
            </w:r>
            <w:r w:rsidR="00071406" w:rsidRPr="009D7C83">
              <w:rPr>
                <w:b/>
              </w:rPr>
              <w:t>String</w:t>
            </w:r>
            <w:r w:rsidR="00071406">
              <w:t xml:space="preserve"> text)</w:t>
            </w:r>
          </w:p>
          <w:p w:rsidR="003564B1" w:rsidRDefault="003564B1" w:rsidP="00980275">
            <w:pPr>
              <w:pStyle w:val="NoSpacing"/>
              <w:ind w:left="0"/>
            </w:pPr>
            <w:r w:rsidRPr="003564B1">
              <w:rPr>
                <w:b/>
              </w:rPr>
              <w:t>String</w:t>
            </w:r>
            <w:r>
              <w:t xml:space="preserve"> getText()</w:t>
            </w:r>
          </w:p>
        </w:tc>
        <w:tc>
          <w:tcPr>
            <w:tcW w:w="5400" w:type="dxa"/>
            <w:vAlign w:val="center"/>
          </w:tcPr>
          <w:p w:rsidR="00071406" w:rsidRDefault="00071406" w:rsidP="00DA071F">
            <w:pPr>
              <w:pStyle w:val="Comment"/>
              <w:ind w:left="162"/>
            </w:pPr>
            <w:r>
              <w:t>Đặt</w:t>
            </w:r>
            <w:r w:rsidR="00F6068A">
              <w:t>/</w:t>
            </w:r>
            <w:r w:rsidR="00F1354C">
              <w:t>l</w:t>
            </w:r>
            <w:r w:rsidR="00F6068A">
              <w:t>ấy</w:t>
            </w:r>
            <w:r>
              <w:t xml:space="preserve"> nội dung text </w:t>
            </w:r>
            <w:r w:rsidR="003564B1">
              <w:t>của</w:t>
            </w:r>
            <w:r>
              <w:t xml:space="preserve"> component đối với 1 số component như</w:t>
            </w:r>
            <w:r w:rsidR="00B13870">
              <w:t xml:space="preserve"> JLable, JButton, JRadioButton</w:t>
            </w:r>
            <w:r w:rsidR="00264C05">
              <w:t>, Jcheckbox,...</w:t>
            </w:r>
          </w:p>
        </w:tc>
      </w:tr>
      <w:tr w:rsidR="009D7C83" w:rsidRPr="009D342B" w:rsidTr="005E0AB1">
        <w:tc>
          <w:tcPr>
            <w:tcW w:w="4968" w:type="dxa"/>
            <w:vAlign w:val="center"/>
          </w:tcPr>
          <w:p w:rsidR="009D7C83" w:rsidRDefault="00616E63" w:rsidP="00980275">
            <w:pPr>
              <w:pStyle w:val="NoSpacing"/>
              <w:ind w:left="0"/>
            </w:pPr>
            <w:r w:rsidRPr="00521559">
              <w:rPr>
                <w:b/>
              </w:rPr>
              <w:t>void</w:t>
            </w:r>
            <w:r>
              <w:t xml:space="preserve"> </w:t>
            </w:r>
            <w:r w:rsidR="009D7C83" w:rsidRPr="009D7C83">
              <w:t>setToolTipText</w:t>
            </w:r>
            <w:r w:rsidR="009D7C83">
              <w:t>(</w:t>
            </w:r>
            <w:r w:rsidR="009D7C83" w:rsidRPr="009D7C83">
              <w:rPr>
                <w:b/>
              </w:rPr>
              <w:t>String</w:t>
            </w:r>
            <w:r w:rsidR="009D7C83">
              <w:t xml:space="preserve"> text)</w:t>
            </w:r>
          </w:p>
          <w:p w:rsidR="00444F76" w:rsidRDefault="00444F76" w:rsidP="00980275">
            <w:pPr>
              <w:pStyle w:val="NoSpacing"/>
              <w:ind w:left="0"/>
            </w:pPr>
            <w:r w:rsidRPr="00F6068A">
              <w:rPr>
                <w:b/>
              </w:rPr>
              <w:t>String</w:t>
            </w:r>
            <w:r>
              <w:t xml:space="preserve"> getToolTipText();</w:t>
            </w:r>
          </w:p>
        </w:tc>
        <w:tc>
          <w:tcPr>
            <w:tcW w:w="5400" w:type="dxa"/>
            <w:vAlign w:val="center"/>
          </w:tcPr>
          <w:p w:rsidR="009D7C83" w:rsidRDefault="00FC2C72" w:rsidP="00B13870">
            <w:pPr>
              <w:pStyle w:val="Comment"/>
              <w:ind w:left="162"/>
            </w:pPr>
            <w:r>
              <w:t>Đặt văn bản trợ giúp cho component khi di chuyển chuột đến component đó.</w:t>
            </w:r>
          </w:p>
        </w:tc>
      </w:tr>
    </w:tbl>
    <w:p w:rsidR="0083656E" w:rsidRDefault="0083656E" w:rsidP="0083656E">
      <w:bookmarkStart w:id="70" w:name="_Toc436137959"/>
    </w:p>
    <w:p w:rsidR="00D03E44" w:rsidRDefault="0083656E" w:rsidP="00D03E44">
      <w:pPr>
        <w:pStyle w:val="Heading3"/>
        <w:numPr>
          <w:ilvl w:val="2"/>
          <w:numId w:val="8"/>
        </w:numPr>
      </w:pPr>
      <w:r>
        <w:t xml:space="preserve">Layout </w:t>
      </w:r>
      <w:r w:rsidR="00B329D6">
        <w:t xml:space="preserve">Manager </w:t>
      </w:r>
      <w:r>
        <w:t>trong thiết kế giao diện</w:t>
      </w:r>
    </w:p>
    <w:p w:rsidR="00D03E44" w:rsidRDefault="00D03E44" w:rsidP="00D03E44">
      <w:r>
        <w:t>Layout Manager giúp bố trí sắp xếp các thành phần bên trong Container theo một phương thức nhất định. Nói cách khác, chúng ta đặt các thành phần tại một vị trí cụ thể bên trong Container. Tác vụ bố trí này được thực hiện tự động bởi LayoutManager. Nếu chúng ta không sử dụng LayoutManager thì các thành phần cũng sẽ được tự động bố trí bởi LayoutManager mặc định. Tuy nhiên, để xử lý một số lượng thành phần lớn với kích cỡ, hình dạng khác nhau và muốn chúng được bố trí theo cách bạn muốn thì việc sử dụng các LayoutManager là cần thiết.</w:t>
      </w:r>
    </w:p>
    <w:p w:rsidR="00D03E44" w:rsidRPr="00D03E44" w:rsidRDefault="00D03E44" w:rsidP="00D03E44"/>
    <w:p w:rsidR="002E03D1" w:rsidRDefault="00D03E44" w:rsidP="002E03D1">
      <w:pPr>
        <w:pStyle w:val="Heading5"/>
        <w:numPr>
          <w:ilvl w:val="3"/>
          <w:numId w:val="16"/>
        </w:numPr>
      </w:pPr>
      <w:r>
        <w:lastRenderedPageBreak/>
        <w:t>Null Layout</w:t>
      </w:r>
    </w:p>
    <w:p w:rsidR="002E03D1" w:rsidRDefault="00686D15" w:rsidP="00686D15">
      <w:pPr>
        <w:pStyle w:val="ListParagraph"/>
        <w:numPr>
          <w:ilvl w:val="0"/>
          <w:numId w:val="4"/>
        </w:numPr>
      </w:pPr>
      <w:r w:rsidRPr="00686D15">
        <w:rPr>
          <w:i/>
        </w:rPr>
        <w:t>Đặc điểm:</w:t>
      </w:r>
      <w:r w:rsidRPr="001329FE">
        <w:t xml:space="preserve"> Là loại Layout cơ bản nhất, không tự điều chỉnh kích thước và vị trí các phần tử và cho phép các phần tử xếp chồng lên nhau.</w:t>
      </w:r>
      <w:r w:rsidR="001329FE" w:rsidRPr="001329FE">
        <w:t xml:space="preserve"> Với layout này thường được dùng cho bố trí các phần tử không cần theo một quy tắc chung</w:t>
      </w:r>
      <w:r w:rsidR="001329FE">
        <w:t>.</w:t>
      </w:r>
    </w:p>
    <w:p w:rsidR="00686D15" w:rsidRPr="001329FE" w:rsidRDefault="00686D15" w:rsidP="00686D15">
      <w:pPr>
        <w:pStyle w:val="ListParagraph"/>
        <w:numPr>
          <w:ilvl w:val="0"/>
          <w:numId w:val="4"/>
        </w:numPr>
        <w:rPr>
          <w:i/>
        </w:rPr>
      </w:pPr>
      <w:r w:rsidRPr="00686D15">
        <w:rPr>
          <w:i/>
        </w:rPr>
        <w:t xml:space="preserve">Kích thước và vị trí phần tử: </w:t>
      </w:r>
      <w:r w:rsidRPr="00686D15">
        <w:t>Phải được xác định chính xác bằng setBounds hoặc setSize và setLocation</w:t>
      </w:r>
      <w:r>
        <w:t>.</w:t>
      </w:r>
    </w:p>
    <w:p w:rsidR="001329FE" w:rsidRDefault="001329FE" w:rsidP="00686D15">
      <w:pPr>
        <w:pStyle w:val="ListParagraph"/>
        <w:numPr>
          <w:ilvl w:val="0"/>
          <w:numId w:val="4"/>
        </w:numPr>
        <w:rPr>
          <w:i/>
        </w:rPr>
      </w:pPr>
      <w:r>
        <w:rPr>
          <w:i/>
        </w:rPr>
        <w:t xml:space="preserve">Ưu điểm/Nhược điểm: </w:t>
      </w:r>
    </w:p>
    <w:p w:rsidR="001329FE" w:rsidRPr="001329FE" w:rsidRDefault="001329FE" w:rsidP="001329FE">
      <w:pPr>
        <w:pStyle w:val="ListParagraph"/>
        <w:numPr>
          <w:ilvl w:val="1"/>
          <w:numId w:val="4"/>
        </w:numPr>
        <w:rPr>
          <w:i/>
        </w:rPr>
      </w:pPr>
      <w:r>
        <w:t>Có thể tự do sắp xếp và thiết lập kích thước cho các phần tử.</w:t>
      </w:r>
    </w:p>
    <w:p w:rsidR="001329FE" w:rsidRPr="001329FE" w:rsidRDefault="001329FE" w:rsidP="001329FE">
      <w:pPr>
        <w:pStyle w:val="ListParagraph"/>
        <w:numPr>
          <w:ilvl w:val="1"/>
          <w:numId w:val="4"/>
        </w:numPr>
        <w:rPr>
          <w:i/>
        </w:rPr>
      </w:pPr>
      <w:r>
        <w:t>Khó sắp xếp lại nếu Container thay đổi.</w:t>
      </w:r>
    </w:p>
    <w:p w:rsidR="001329FE" w:rsidRPr="00A67B52" w:rsidRDefault="001329FE" w:rsidP="001329FE">
      <w:pPr>
        <w:pStyle w:val="ListParagraph"/>
        <w:numPr>
          <w:ilvl w:val="1"/>
          <w:numId w:val="4"/>
        </w:numPr>
        <w:rPr>
          <w:i/>
        </w:rPr>
      </w:pPr>
      <w:r w:rsidRPr="001329FE">
        <w:rPr>
          <w:shd w:val="clear" w:color="auto" w:fill="FCFCFF"/>
        </w:rPr>
        <w:t>N</w:t>
      </w:r>
      <w:r w:rsidRPr="001329FE">
        <w:rPr>
          <w:rFonts w:cs="Times New Roman"/>
          <w:shd w:val="clear" w:color="auto" w:fill="FCFCFF"/>
        </w:rPr>
        <w:t>ế</w:t>
      </w:r>
      <w:r w:rsidRPr="001329FE">
        <w:rPr>
          <w:shd w:val="clear" w:color="auto" w:fill="FCFCFF"/>
        </w:rPr>
        <w:t>u ph</w:t>
      </w:r>
      <w:r w:rsidRPr="001329FE">
        <w:rPr>
          <w:rFonts w:cs="Times New Roman"/>
          <w:shd w:val="clear" w:color="auto" w:fill="FCFCFF"/>
        </w:rPr>
        <w:t>ầ</w:t>
      </w:r>
      <w:r w:rsidRPr="001329FE">
        <w:rPr>
          <w:shd w:val="clear" w:color="auto" w:fill="FCFCFF"/>
        </w:rPr>
        <w:t>n t</w:t>
      </w:r>
      <w:r w:rsidRPr="001329FE">
        <w:rPr>
          <w:rFonts w:cs="Times New Roman"/>
          <w:shd w:val="clear" w:color="auto" w:fill="FCFCFF"/>
        </w:rPr>
        <w:t>ử</w:t>
      </w:r>
      <w:r w:rsidRPr="001329FE">
        <w:rPr>
          <w:shd w:val="clear" w:color="auto" w:fill="FCFCFF"/>
        </w:rPr>
        <w:t xml:space="preserve"> không đ</w:t>
      </w:r>
      <w:r w:rsidRPr="001329FE">
        <w:rPr>
          <w:rFonts w:cs="Times New Roman"/>
          <w:shd w:val="clear" w:color="auto" w:fill="FCFCFF"/>
        </w:rPr>
        <w:t>ượ</w:t>
      </w:r>
      <w:r w:rsidRPr="001329FE">
        <w:rPr>
          <w:shd w:val="clear" w:color="auto" w:fill="FCFCFF"/>
        </w:rPr>
        <w:t xml:space="preserve">c set size và location thì </w:t>
      </w:r>
      <w:r w:rsidR="00824F6B">
        <w:rPr>
          <w:shd w:val="clear" w:color="auto" w:fill="FCFCFF"/>
        </w:rPr>
        <w:t xml:space="preserve">phần tử </w:t>
      </w:r>
      <w:r w:rsidRPr="001329FE">
        <w:rPr>
          <w:shd w:val="clear" w:color="auto" w:fill="FCFCFF"/>
        </w:rPr>
        <w:t>không hi</w:t>
      </w:r>
      <w:r w:rsidRPr="001329FE">
        <w:rPr>
          <w:rFonts w:cs="Times New Roman"/>
          <w:shd w:val="clear" w:color="auto" w:fill="FCFCFF"/>
        </w:rPr>
        <w:t>ệ</w:t>
      </w:r>
      <w:r w:rsidRPr="001329FE">
        <w:rPr>
          <w:shd w:val="clear" w:color="auto" w:fill="FCFCFF"/>
        </w:rPr>
        <w:t>n th</w:t>
      </w:r>
      <w:r w:rsidRPr="001329FE">
        <w:rPr>
          <w:rFonts w:cs="Times New Roman"/>
          <w:shd w:val="clear" w:color="auto" w:fill="FCFCFF"/>
        </w:rPr>
        <w:t>ị</w:t>
      </w:r>
    </w:p>
    <w:p w:rsidR="00A67B52" w:rsidRDefault="00BF348F" w:rsidP="00A67B52">
      <w:pPr>
        <w:rPr>
          <w:i/>
        </w:rPr>
      </w:pPr>
      <w:r>
        <w:rPr>
          <w:i/>
        </w:rPr>
        <w:t xml:space="preserve">Ví dụ: </w:t>
      </w:r>
    </w:p>
    <w:p w:rsidR="00B0370D" w:rsidRDefault="00B0370D" w:rsidP="00B0370D">
      <w:pPr>
        <w:pStyle w:val="NoSpacing"/>
      </w:pPr>
      <w:r>
        <w:t>private void initComponents2()</w:t>
      </w:r>
    </w:p>
    <w:p w:rsidR="00B0370D" w:rsidRDefault="00B0370D" w:rsidP="00B0370D">
      <w:pPr>
        <w:pStyle w:val="NoSpacing"/>
      </w:pPr>
      <w:r>
        <w:t>{</w:t>
      </w:r>
    </w:p>
    <w:p w:rsidR="00B0370D" w:rsidRDefault="00B0370D" w:rsidP="00B0370D">
      <w:pPr>
        <w:pStyle w:val="NoSpacing"/>
      </w:pPr>
      <w:r>
        <w:t xml:space="preserve">    setLayout(null);</w:t>
      </w:r>
    </w:p>
    <w:p w:rsidR="00B0370D" w:rsidRDefault="00B0370D" w:rsidP="00B0370D">
      <w:pPr>
        <w:pStyle w:val="NoSpacing"/>
      </w:pPr>
    </w:p>
    <w:p w:rsidR="00B0370D" w:rsidRDefault="00B0370D" w:rsidP="00B0370D">
      <w:pPr>
        <w:pStyle w:val="NoSpacing"/>
      </w:pPr>
      <w:r>
        <w:t xml:space="preserve">    // Khởi tạo 1 JButton </w:t>
      </w:r>
    </w:p>
    <w:p w:rsidR="00B0370D" w:rsidRDefault="00B0370D" w:rsidP="00B0370D">
      <w:pPr>
        <w:pStyle w:val="NoSpacing"/>
      </w:pPr>
      <w:r>
        <w:t xml:space="preserve">    javax.swing.JButton btn1 = new </w:t>
      </w:r>
    </w:p>
    <w:p w:rsidR="00B0370D" w:rsidRDefault="00B0370D" w:rsidP="00B0370D">
      <w:pPr>
        <w:pStyle w:val="NoSpacing"/>
        <w:ind w:left="2880" w:firstLine="720"/>
      </w:pPr>
      <w:r>
        <w:t>javax.swing.JButton("Button 1");</w:t>
      </w:r>
    </w:p>
    <w:p w:rsidR="00B0370D" w:rsidRDefault="00B0370D" w:rsidP="00B0370D">
      <w:pPr>
        <w:pStyle w:val="NoSpacing"/>
      </w:pPr>
      <w:r>
        <w:t xml:space="preserve">    javax.swing.JButton btn2 = new </w:t>
      </w:r>
    </w:p>
    <w:p w:rsidR="00B0370D" w:rsidRDefault="00B0370D" w:rsidP="00B0370D">
      <w:pPr>
        <w:pStyle w:val="NoSpacing"/>
        <w:ind w:left="2880" w:firstLine="720"/>
      </w:pPr>
      <w:r>
        <w:t>javax.swing.JButton("Button 2");</w:t>
      </w:r>
    </w:p>
    <w:p w:rsidR="00B0370D" w:rsidRDefault="00B0370D" w:rsidP="00B0370D">
      <w:pPr>
        <w:pStyle w:val="NoSpacing"/>
      </w:pPr>
    </w:p>
    <w:p w:rsidR="00B0370D" w:rsidRDefault="00B0370D" w:rsidP="00B0370D">
      <w:pPr>
        <w:pStyle w:val="NoSpacing"/>
      </w:pPr>
      <w:r>
        <w:t xml:space="preserve">    // Thiết lập cho button 1 kích thước 100x30</w:t>
      </w:r>
    </w:p>
    <w:p w:rsidR="00B0370D" w:rsidRDefault="00B0370D" w:rsidP="00B0370D">
      <w:pPr>
        <w:pStyle w:val="NoSpacing"/>
      </w:pPr>
      <w:r>
        <w:t xml:space="preserve">    btn1.</w:t>
      </w:r>
      <w:r w:rsidRPr="00A00DEC">
        <w:rPr>
          <w:b/>
        </w:rPr>
        <w:t>setSize</w:t>
      </w:r>
      <w:r>
        <w:t>(100,30);</w:t>
      </w:r>
    </w:p>
    <w:p w:rsidR="00B0370D" w:rsidRDefault="00B0370D" w:rsidP="00B0370D">
      <w:pPr>
        <w:pStyle w:val="NoSpacing"/>
      </w:pPr>
      <w:r>
        <w:t xml:space="preserve">    // Thiết lập vị trí cho button 1 ở tọa độ 20, 20</w:t>
      </w:r>
    </w:p>
    <w:p w:rsidR="00B0370D" w:rsidRDefault="00B0370D" w:rsidP="00B0370D">
      <w:pPr>
        <w:pStyle w:val="NoSpacing"/>
      </w:pPr>
      <w:r>
        <w:t xml:space="preserve">    btn1.</w:t>
      </w:r>
      <w:r w:rsidRPr="00A00DEC">
        <w:rPr>
          <w:b/>
        </w:rPr>
        <w:t>setLocation</w:t>
      </w:r>
      <w:r>
        <w:t>(new Point(20,20));</w:t>
      </w:r>
    </w:p>
    <w:p w:rsidR="00B0370D" w:rsidRDefault="00B0370D" w:rsidP="00B0370D">
      <w:pPr>
        <w:pStyle w:val="NoSpacing"/>
      </w:pPr>
    </w:p>
    <w:p w:rsidR="00B0370D" w:rsidRDefault="00B0370D" w:rsidP="00B0370D">
      <w:pPr>
        <w:pStyle w:val="NoSpacing"/>
      </w:pPr>
      <w:r>
        <w:t xml:space="preserve">    // Dùng phương thức setBounds để thay thế </w:t>
      </w:r>
    </w:p>
    <w:p w:rsidR="00B0370D" w:rsidRDefault="00B0370D" w:rsidP="00B0370D">
      <w:pPr>
        <w:pStyle w:val="NoSpacing"/>
      </w:pPr>
      <w:r>
        <w:t xml:space="preserve">    // cho cả 2 phương thức setSize và setLocation</w:t>
      </w:r>
    </w:p>
    <w:p w:rsidR="00B0370D" w:rsidRDefault="00B0370D" w:rsidP="00B0370D">
      <w:pPr>
        <w:pStyle w:val="NoSpacing"/>
      </w:pPr>
      <w:r>
        <w:t xml:space="preserve">    // Tham số: kích thước 100x30 và vị</w:t>
      </w:r>
      <w:r w:rsidR="00FA0054">
        <w:t xml:space="preserve"> trí 140:20</w:t>
      </w:r>
    </w:p>
    <w:p w:rsidR="00B0370D" w:rsidRDefault="00B0370D" w:rsidP="00B0370D">
      <w:pPr>
        <w:pStyle w:val="NoSpacing"/>
      </w:pPr>
      <w:r>
        <w:t xml:space="preserve">    btn2.</w:t>
      </w:r>
      <w:r w:rsidRPr="00A00DEC">
        <w:rPr>
          <w:b/>
        </w:rPr>
        <w:t>setBounds</w:t>
      </w:r>
      <w:r>
        <w:t>(140, 20, 100, 30);</w:t>
      </w:r>
    </w:p>
    <w:p w:rsidR="00B0370D" w:rsidRDefault="00B0370D" w:rsidP="00B0370D">
      <w:pPr>
        <w:pStyle w:val="NoSpacing"/>
      </w:pPr>
    </w:p>
    <w:p w:rsidR="00B0370D" w:rsidRDefault="00B0370D" w:rsidP="00B0370D">
      <w:pPr>
        <w:pStyle w:val="NoSpacing"/>
      </w:pPr>
      <w:r>
        <w:t xml:space="preserve">    // Gắn Button vào JFrame</w:t>
      </w:r>
    </w:p>
    <w:p w:rsidR="00B0370D" w:rsidRDefault="00B0370D" w:rsidP="00B0370D">
      <w:pPr>
        <w:pStyle w:val="NoSpacing"/>
      </w:pPr>
      <w:r>
        <w:t xml:space="preserve">    this.add(btn1);</w:t>
      </w:r>
    </w:p>
    <w:p w:rsidR="00B0370D" w:rsidRDefault="00B0370D" w:rsidP="00B0370D">
      <w:pPr>
        <w:pStyle w:val="NoSpacing"/>
      </w:pPr>
      <w:r>
        <w:t xml:space="preserve">    this.add(btn2);</w:t>
      </w:r>
    </w:p>
    <w:p w:rsidR="00974DC2" w:rsidRDefault="00B0370D" w:rsidP="00B0370D">
      <w:pPr>
        <w:pStyle w:val="NoSpacing"/>
      </w:pPr>
      <w:r>
        <w:t>}</w:t>
      </w:r>
      <w:r w:rsidR="00974DC2">
        <w:br w:type="page"/>
      </w:r>
    </w:p>
    <w:p w:rsidR="00874753" w:rsidRDefault="00874753" w:rsidP="00874753">
      <w:pPr>
        <w:rPr>
          <w:noProof/>
          <w:lang w:val="vi-VN"/>
        </w:rPr>
      </w:pPr>
      <w:r>
        <w:rPr>
          <w:lang w:val="vi-VN"/>
        </w:rPr>
        <w:lastRenderedPageBreak/>
        <w:t>Kết quả sau khi chạy chương trình:</w:t>
      </w:r>
    </w:p>
    <w:p w:rsidR="00B771A5" w:rsidRDefault="00B771A5" w:rsidP="00974DC2"/>
    <w:p w:rsidR="00BF348F" w:rsidRDefault="00BF348F" w:rsidP="00BF348F">
      <w:pPr>
        <w:jc w:val="center"/>
        <w:rPr>
          <w:i/>
        </w:rPr>
      </w:pPr>
      <w:r>
        <w:rPr>
          <w:i/>
          <w:noProof/>
        </w:rPr>
        <w:drawing>
          <wp:inline distT="0" distB="0" distL="0" distR="0">
            <wp:extent cx="2809875" cy="1095375"/>
            <wp:effectExtent l="19050" t="0" r="9525"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2809875" cy="1095375"/>
                    </a:xfrm>
                    <a:prstGeom prst="rect">
                      <a:avLst/>
                    </a:prstGeom>
                    <a:noFill/>
                    <a:ln w="9525">
                      <a:noFill/>
                      <a:miter lim="800000"/>
                      <a:headEnd/>
                      <a:tailEnd/>
                    </a:ln>
                  </pic:spPr>
                </pic:pic>
              </a:graphicData>
            </a:graphic>
          </wp:inline>
        </w:drawing>
      </w:r>
    </w:p>
    <w:p w:rsidR="00BF348F" w:rsidRPr="00A67B52" w:rsidRDefault="00BF348F" w:rsidP="00A67B52">
      <w:pPr>
        <w:rPr>
          <w:i/>
        </w:rPr>
      </w:pPr>
    </w:p>
    <w:p w:rsidR="00A00DEC" w:rsidRDefault="00A00DEC" w:rsidP="002E03D1">
      <w:pPr>
        <w:pStyle w:val="Heading5"/>
        <w:numPr>
          <w:ilvl w:val="3"/>
          <w:numId w:val="16"/>
        </w:numPr>
      </w:pPr>
      <w:r w:rsidRPr="00A00DEC">
        <w:t>Bo</w:t>
      </w:r>
      <w:r w:rsidR="00F05EE0">
        <w:rPr>
          <w:lang w:val="vi-VN"/>
        </w:rPr>
        <w:t>r</w:t>
      </w:r>
      <w:r w:rsidRPr="00A00DEC">
        <w:t>der Layout</w:t>
      </w:r>
    </w:p>
    <w:p w:rsidR="00B8402D" w:rsidRPr="00F21597" w:rsidRDefault="00B8402D" w:rsidP="00B8402D">
      <w:pPr>
        <w:rPr>
          <w:i/>
          <w:shd w:val="clear" w:color="auto" w:fill="FCFCFF"/>
        </w:rPr>
      </w:pPr>
      <w:r w:rsidRPr="00F21597">
        <w:rPr>
          <w:i/>
          <w:shd w:val="clear" w:color="auto" w:fill="FCFCFF"/>
        </w:rPr>
        <w:t>Đặc điểm:</w:t>
      </w:r>
    </w:p>
    <w:p w:rsidR="00B8402D" w:rsidRPr="00B8402D" w:rsidRDefault="00B8402D" w:rsidP="00B8402D">
      <w:pPr>
        <w:pStyle w:val="ListParagraph"/>
        <w:numPr>
          <w:ilvl w:val="0"/>
          <w:numId w:val="4"/>
        </w:numPr>
      </w:pPr>
      <w:r w:rsidRPr="00B8402D">
        <w:t>Các phầ</w:t>
      </w:r>
      <w:r w:rsidRPr="00B8402D">
        <w:rPr>
          <w:rFonts w:cs="Georgia"/>
        </w:rPr>
        <w:t>n t</w:t>
      </w:r>
      <w:r w:rsidRPr="00B8402D">
        <w:t>ử</w:t>
      </w:r>
      <w:r w:rsidRPr="00B8402D">
        <w:rPr>
          <w:rFonts w:cs="Georgia"/>
        </w:rPr>
        <w:t xml:space="preserve"> trong layout này b</w:t>
      </w:r>
      <w:r w:rsidRPr="00B8402D">
        <w:t>ị</w:t>
      </w:r>
      <w:r w:rsidRPr="00B8402D">
        <w:rPr>
          <w:rFonts w:cs="Georgia"/>
        </w:rPr>
        <w:t xml:space="preserve"> t</w:t>
      </w:r>
      <w:r w:rsidRPr="00B8402D">
        <w:t>ự</w:t>
      </w:r>
      <w:r w:rsidRPr="00B8402D">
        <w:rPr>
          <w:rFonts w:cs="Georgia"/>
        </w:rPr>
        <w:t xml:space="preserve"> đ</w:t>
      </w:r>
      <w:r w:rsidRPr="00B8402D">
        <w:t>ộ</w:t>
      </w:r>
      <w:r w:rsidRPr="00B8402D">
        <w:rPr>
          <w:rFonts w:cs="Georgia"/>
        </w:rPr>
        <w:t>ng kéo dãn theo kích th</w:t>
      </w:r>
      <w:r w:rsidRPr="00B8402D">
        <w:t>ướ</w:t>
      </w:r>
      <w:r w:rsidRPr="00B8402D">
        <w:rPr>
          <w:rFonts w:cs="Georgia"/>
        </w:rPr>
        <w:t>c t</w:t>
      </w:r>
      <w:r w:rsidRPr="00B8402D">
        <w:t>ừ</w:t>
      </w:r>
      <w:r w:rsidRPr="00B8402D">
        <w:rPr>
          <w:rFonts w:cs="Georgia"/>
        </w:rPr>
        <w:t>ng ph</w:t>
      </w:r>
      <w:r w:rsidRPr="00B8402D">
        <w:t>ầ</w:t>
      </w:r>
      <w:r w:rsidRPr="00B8402D">
        <w:rPr>
          <w:rFonts w:cs="Georgia"/>
        </w:rPr>
        <w:t>n c</w:t>
      </w:r>
      <w:r w:rsidRPr="00B8402D">
        <w:t>ủ</w:t>
      </w:r>
      <w:r w:rsidRPr="00B8402D">
        <w:rPr>
          <w:rFonts w:cs="Georgia"/>
        </w:rPr>
        <w:t>a layout.</w:t>
      </w:r>
    </w:p>
    <w:p w:rsidR="00B8402D" w:rsidRPr="00B8402D" w:rsidRDefault="00B8402D" w:rsidP="00B8402D">
      <w:pPr>
        <w:pStyle w:val="ListParagraph"/>
        <w:numPr>
          <w:ilvl w:val="0"/>
          <w:numId w:val="4"/>
        </w:numPr>
      </w:pPr>
      <w:r w:rsidRPr="00B8402D">
        <w:t>Khi bạ</w:t>
      </w:r>
      <w:r w:rsidRPr="00B8402D">
        <w:rPr>
          <w:rFonts w:cs="Georgia"/>
        </w:rPr>
        <w:t>n s</w:t>
      </w:r>
      <w:r w:rsidRPr="00B8402D">
        <w:t>ử</w:t>
      </w:r>
      <w:r w:rsidRPr="00B8402D">
        <w:rPr>
          <w:rFonts w:cs="Georgia"/>
        </w:rPr>
        <w:t xml:space="preserve"> d</w:t>
      </w:r>
      <w:r w:rsidRPr="00B8402D">
        <w:t>ụ</w:t>
      </w:r>
      <w:r w:rsidRPr="00B8402D">
        <w:rPr>
          <w:rFonts w:cs="Georgia"/>
        </w:rPr>
        <w:t>ng IDE kéo th</w:t>
      </w:r>
      <w:r w:rsidRPr="00B8402D">
        <w:t>ả</w:t>
      </w:r>
      <w:r w:rsidRPr="00B8402D">
        <w:rPr>
          <w:rFonts w:cs="Georgia"/>
        </w:rPr>
        <w:t xml:space="preserve"> có th</w:t>
      </w:r>
      <w:r w:rsidRPr="00B8402D">
        <w:t>ể</w:t>
      </w:r>
      <w:r w:rsidRPr="00B8402D">
        <w:rPr>
          <w:rFonts w:cs="Georgia"/>
        </w:rPr>
        <w:t xml:space="preserve"> th</w:t>
      </w:r>
      <w:r w:rsidRPr="00B8402D">
        <w:t>ấ</w:t>
      </w:r>
      <w:r w:rsidRPr="00B8402D">
        <w:rPr>
          <w:rFonts w:cs="Georgia"/>
        </w:rPr>
        <w:t>y panel thành 5 khu v</w:t>
      </w:r>
      <w:r w:rsidRPr="00B8402D">
        <w:t>ự</w:t>
      </w:r>
      <w:r w:rsidR="00DD15CA">
        <w:rPr>
          <w:rFonts w:cs="Georgia"/>
        </w:rPr>
        <w:t xml:space="preserve">c </w:t>
      </w:r>
      <w:r w:rsidR="00DD15CA" w:rsidRPr="00720851">
        <w:rPr>
          <w:rFonts w:cs="Georgia"/>
          <w:i/>
        </w:rPr>
        <w:t>t</w:t>
      </w:r>
      <w:r w:rsidRPr="00720851">
        <w:rPr>
          <w:rFonts w:cs="Georgia"/>
          <w:i/>
        </w:rPr>
        <w:t>rên</w:t>
      </w:r>
      <w:r w:rsidR="00B35763">
        <w:rPr>
          <w:rFonts w:cs="Georgia"/>
        </w:rPr>
        <w:t xml:space="preserve"> </w:t>
      </w:r>
      <w:r w:rsidR="00DD15CA">
        <w:rPr>
          <w:rFonts w:cs="Georgia"/>
        </w:rPr>
        <w:t>(first)-</w:t>
      </w:r>
      <w:r w:rsidR="00DD15CA" w:rsidRPr="00720851">
        <w:rPr>
          <w:rFonts w:cs="Georgia"/>
          <w:i/>
        </w:rPr>
        <w:t>d</w:t>
      </w:r>
      <w:r w:rsidRPr="00720851">
        <w:rPr>
          <w:i/>
        </w:rPr>
        <w:t>ướ</w:t>
      </w:r>
      <w:r w:rsidRPr="00720851">
        <w:rPr>
          <w:rFonts w:cs="Georgia"/>
          <w:i/>
        </w:rPr>
        <w:t>i</w:t>
      </w:r>
      <w:r w:rsidR="00DD15CA">
        <w:rPr>
          <w:rFonts w:cs="Georgia"/>
        </w:rPr>
        <w:t xml:space="preserve"> </w:t>
      </w:r>
      <w:r w:rsidRPr="00B8402D">
        <w:rPr>
          <w:rFonts w:cs="Georgia"/>
        </w:rPr>
        <w:t>(</w:t>
      </w:r>
      <w:r w:rsidR="00DD15CA">
        <w:rPr>
          <w:rFonts w:cs="Georgia"/>
        </w:rPr>
        <w:t>l</w:t>
      </w:r>
      <w:r w:rsidRPr="00B8402D">
        <w:rPr>
          <w:rFonts w:cs="Georgia"/>
        </w:rPr>
        <w:t>ast)</w:t>
      </w:r>
      <w:r w:rsidR="00B35763">
        <w:rPr>
          <w:rFonts w:cs="Georgia"/>
        </w:rPr>
        <w:t xml:space="preserve"> – </w:t>
      </w:r>
      <w:r w:rsidR="00DD15CA" w:rsidRPr="00720851">
        <w:rPr>
          <w:rFonts w:cs="Georgia"/>
          <w:i/>
        </w:rPr>
        <w:t>t</w:t>
      </w:r>
      <w:r w:rsidRPr="00720851">
        <w:rPr>
          <w:rFonts w:cs="Georgia"/>
          <w:i/>
        </w:rPr>
        <w:t>rái</w:t>
      </w:r>
      <w:r w:rsidR="00B35763">
        <w:rPr>
          <w:rFonts w:cs="Georgia"/>
        </w:rPr>
        <w:t xml:space="preserve"> </w:t>
      </w:r>
      <w:r w:rsidR="00DD15CA">
        <w:rPr>
          <w:rFonts w:cs="Georgia"/>
        </w:rPr>
        <w:t>(w</w:t>
      </w:r>
      <w:r w:rsidRPr="00B8402D">
        <w:rPr>
          <w:rFonts w:cs="Georgia"/>
        </w:rPr>
        <w:t>est)</w:t>
      </w:r>
      <w:r w:rsidR="00B35763">
        <w:rPr>
          <w:rFonts w:cs="Georgia"/>
        </w:rPr>
        <w:t xml:space="preserve"> </w:t>
      </w:r>
      <w:r w:rsidRPr="00B8402D">
        <w:rPr>
          <w:rFonts w:cs="Georgia"/>
        </w:rPr>
        <w:t>-</w:t>
      </w:r>
      <w:r w:rsidR="00B35763">
        <w:rPr>
          <w:rFonts w:cs="Georgia"/>
        </w:rPr>
        <w:t xml:space="preserve"> </w:t>
      </w:r>
      <w:r w:rsidR="00DD15CA" w:rsidRPr="00720851">
        <w:rPr>
          <w:rFonts w:cs="Georgia"/>
          <w:i/>
        </w:rPr>
        <w:t>p</w:t>
      </w:r>
      <w:r w:rsidRPr="00720851">
        <w:rPr>
          <w:rFonts w:cs="Georgia"/>
          <w:i/>
        </w:rPr>
        <w:t>h</w:t>
      </w:r>
      <w:r w:rsidRPr="00720851">
        <w:rPr>
          <w:i/>
        </w:rPr>
        <w:t>ả</w:t>
      </w:r>
      <w:r w:rsidRPr="00720851">
        <w:rPr>
          <w:rFonts w:cs="Georgia"/>
          <w:i/>
        </w:rPr>
        <w:t>i</w:t>
      </w:r>
      <w:r w:rsidR="00B35763">
        <w:rPr>
          <w:rFonts w:cs="Georgia"/>
        </w:rPr>
        <w:t xml:space="preserve"> </w:t>
      </w:r>
      <w:r w:rsidR="00DD15CA">
        <w:rPr>
          <w:rFonts w:cs="Georgia"/>
        </w:rPr>
        <w:t>(e</w:t>
      </w:r>
      <w:r w:rsidRPr="00B8402D">
        <w:rPr>
          <w:rFonts w:cs="Georgia"/>
        </w:rPr>
        <w:t>ast)</w:t>
      </w:r>
      <w:r w:rsidR="00B35763">
        <w:rPr>
          <w:rFonts w:cs="Georgia"/>
        </w:rPr>
        <w:t xml:space="preserve"> </w:t>
      </w:r>
      <w:r w:rsidRPr="00B8402D">
        <w:rPr>
          <w:rFonts w:cs="Georgia"/>
        </w:rPr>
        <w:t>-</w:t>
      </w:r>
      <w:r w:rsidR="00B35763">
        <w:rPr>
          <w:rFonts w:cs="Georgia"/>
        </w:rPr>
        <w:t xml:space="preserve"> </w:t>
      </w:r>
      <w:r w:rsidR="00DD15CA" w:rsidRPr="00720851">
        <w:rPr>
          <w:rFonts w:cs="Georgia"/>
          <w:i/>
        </w:rPr>
        <w:t>g</w:t>
      </w:r>
      <w:r w:rsidRPr="00720851">
        <w:rPr>
          <w:rFonts w:cs="Georgia"/>
          <w:i/>
        </w:rPr>
        <w:t>i</w:t>
      </w:r>
      <w:r w:rsidRPr="00720851">
        <w:rPr>
          <w:i/>
        </w:rPr>
        <w:t>ữ</w:t>
      </w:r>
      <w:r w:rsidRPr="00720851">
        <w:rPr>
          <w:rFonts w:cs="Georgia"/>
          <w:i/>
        </w:rPr>
        <w:t>a</w:t>
      </w:r>
      <w:r w:rsidR="00B35763">
        <w:rPr>
          <w:rFonts w:cs="Georgia"/>
        </w:rPr>
        <w:t xml:space="preserve"> </w:t>
      </w:r>
      <w:r w:rsidR="00DD15CA">
        <w:rPr>
          <w:rFonts w:cs="Georgia"/>
        </w:rPr>
        <w:t>(c</w:t>
      </w:r>
      <w:r w:rsidRPr="00B8402D">
        <w:rPr>
          <w:rFonts w:cs="Georgia"/>
        </w:rPr>
        <w:t>enter) nh</w:t>
      </w:r>
      <w:r w:rsidRPr="00B8402D">
        <w:t>ư</w:t>
      </w:r>
      <w:r w:rsidRPr="00B8402D">
        <w:rPr>
          <w:rFonts w:cs="Georgia"/>
        </w:rPr>
        <w:t>ng code đ</w:t>
      </w:r>
      <w:r w:rsidRPr="00B8402D">
        <w:t>ượ</w:t>
      </w:r>
      <w:r w:rsidR="00B35763">
        <w:rPr>
          <w:rFonts w:cs="Georgia"/>
        </w:rPr>
        <w:t xml:space="preserve">c sinh ra là </w:t>
      </w:r>
      <w:r w:rsidR="00DD15CA" w:rsidRPr="00720851">
        <w:rPr>
          <w:rFonts w:cs="Georgia"/>
          <w:i/>
        </w:rPr>
        <w:t>t</w:t>
      </w:r>
      <w:r w:rsidRPr="00720851">
        <w:rPr>
          <w:rFonts w:cs="Georgia"/>
          <w:i/>
        </w:rPr>
        <w:t>rên</w:t>
      </w:r>
      <w:r w:rsidR="00B35763">
        <w:rPr>
          <w:rFonts w:cs="Georgia"/>
        </w:rPr>
        <w:t xml:space="preserve"> </w:t>
      </w:r>
      <w:r w:rsidRPr="00B8402D">
        <w:rPr>
          <w:rFonts w:cs="Georgia"/>
        </w:rPr>
        <w:t>(PAGE_START)</w:t>
      </w:r>
      <w:r w:rsidR="00B35763">
        <w:rPr>
          <w:rFonts w:cs="Georgia"/>
        </w:rPr>
        <w:t xml:space="preserve"> </w:t>
      </w:r>
      <w:r w:rsidRPr="00B8402D">
        <w:rPr>
          <w:rFonts w:cs="Georgia"/>
        </w:rPr>
        <w:t>-</w:t>
      </w:r>
      <w:r w:rsidR="00B35763">
        <w:rPr>
          <w:rFonts w:cs="Georgia"/>
        </w:rPr>
        <w:t xml:space="preserve"> </w:t>
      </w:r>
      <w:r w:rsidR="00720851" w:rsidRPr="00720851">
        <w:rPr>
          <w:rFonts w:cs="Georgia"/>
          <w:i/>
        </w:rPr>
        <w:t>d</w:t>
      </w:r>
      <w:r w:rsidRPr="00720851">
        <w:rPr>
          <w:i/>
        </w:rPr>
        <w:t>ướ</w:t>
      </w:r>
      <w:r w:rsidRPr="00720851">
        <w:rPr>
          <w:rFonts w:cs="Georgia"/>
          <w:i/>
        </w:rPr>
        <w:t>i</w:t>
      </w:r>
      <w:r w:rsidR="00B35763">
        <w:rPr>
          <w:rFonts w:cs="Georgia"/>
        </w:rPr>
        <w:t xml:space="preserve"> </w:t>
      </w:r>
      <w:r w:rsidRPr="00B8402D">
        <w:rPr>
          <w:rFonts w:cs="Georgia"/>
        </w:rPr>
        <w:t>(P</w:t>
      </w:r>
      <w:r w:rsidRPr="00B8402D">
        <w:t>AGE_END)</w:t>
      </w:r>
      <w:r w:rsidR="00B35763">
        <w:t xml:space="preserve"> – </w:t>
      </w:r>
      <w:r w:rsidR="00720851" w:rsidRPr="00720851">
        <w:rPr>
          <w:i/>
        </w:rPr>
        <w:t>t</w:t>
      </w:r>
      <w:r w:rsidRPr="00720851">
        <w:rPr>
          <w:i/>
        </w:rPr>
        <w:t>rái</w:t>
      </w:r>
      <w:r w:rsidR="00B35763">
        <w:t xml:space="preserve"> </w:t>
      </w:r>
      <w:r w:rsidRPr="00B8402D">
        <w:t>(LINE_START)</w:t>
      </w:r>
      <w:r w:rsidR="00B35763">
        <w:t xml:space="preserve"> </w:t>
      </w:r>
      <w:r w:rsidRPr="00B8402D">
        <w:t>-</w:t>
      </w:r>
      <w:r w:rsidR="00B35763">
        <w:t xml:space="preserve"> </w:t>
      </w:r>
      <w:r w:rsidR="00720851" w:rsidRPr="00720851">
        <w:rPr>
          <w:i/>
        </w:rPr>
        <w:t>p</w:t>
      </w:r>
      <w:r w:rsidRPr="00720851">
        <w:rPr>
          <w:i/>
        </w:rPr>
        <w:t>hả</w:t>
      </w:r>
      <w:r w:rsidRPr="00720851">
        <w:rPr>
          <w:rFonts w:cs="Georgia"/>
          <w:i/>
        </w:rPr>
        <w:t>i</w:t>
      </w:r>
      <w:r w:rsidR="00B35763">
        <w:rPr>
          <w:rFonts w:cs="Georgia"/>
        </w:rPr>
        <w:t xml:space="preserve"> </w:t>
      </w:r>
      <w:r w:rsidRPr="00B8402D">
        <w:rPr>
          <w:rFonts w:cs="Georgia"/>
        </w:rPr>
        <w:t>(LINE_END)</w:t>
      </w:r>
      <w:r w:rsidR="00B35763">
        <w:rPr>
          <w:rFonts w:cs="Georgia"/>
        </w:rPr>
        <w:t xml:space="preserve"> </w:t>
      </w:r>
      <w:r w:rsidRPr="00B8402D">
        <w:rPr>
          <w:rFonts w:cs="Georgia"/>
        </w:rPr>
        <w:t>-</w:t>
      </w:r>
      <w:r w:rsidR="00B35763">
        <w:rPr>
          <w:rFonts w:cs="Georgia"/>
        </w:rPr>
        <w:t xml:space="preserve"> </w:t>
      </w:r>
      <w:r w:rsidR="00720851" w:rsidRPr="00720851">
        <w:rPr>
          <w:rFonts w:cs="Georgia"/>
          <w:i/>
        </w:rPr>
        <w:t>g</w:t>
      </w:r>
      <w:r w:rsidRPr="00720851">
        <w:rPr>
          <w:rFonts w:cs="Georgia"/>
          <w:i/>
        </w:rPr>
        <w:t>i</w:t>
      </w:r>
      <w:r w:rsidRPr="00720851">
        <w:rPr>
          <w:i/>
        </w:rPr>
        <w:t>ữ</w:t>
      </w:r>
      <w:r w:rsidRPr="00720851">
        <w:rPr>
          <w:rFonts w:cs="Georgia"/>
          <w:i/>
        </w:rPr>
        <w:t>a</w:t>
      </w:r>
      <w:r w:rsidR="00B35763">
        <w:rPr>
          <w:rFonts w:cs="Georgia"/>
        </w:rPr>
        <w:t xml:space="preserve"> </w:t>
      </w:r>
      <w:r w:rsidRPr="00B8402D">
        <w:rPr>
          <w:rFonts w:cs="Georgia"/>
        </w:rPr>
        <w:t>(Center)</w:t>
      </w:r>
    </w:p>
    <w:p w:rsidR="00B8402D" w:rsidRPr="00F05EE0" w:rsidRDefault="00B8402D" w:rsidP="00B8402D">
      <w:pPr>
        <w:pStyle w:val="ListParagraph"/>
        <w:numPr>
          <w:ilvl w:val="0"/>
          <w:numId w:val="4"/>
        </w:numPr>
      </w:pPr>
      <w:r w:rsidRPr="00B8402D">
        <w:t>Khi kích thướ</w:t>
      </w:r>
      <w:r w:rsidRPr="00B8402D">
        <w:rPr>
          <w:rFonts w:cs="Georgia"/>
        </w:rPr>
        <w:t>c c</w:t>
      </w:r>
      <w:r w:rsidRPr="00B8402D">
        <w:t>ử</w:t>
      </w:r>
      <w:r w:rsidRPr="00B8402D">
        <w:rPr>
          <w:rFonts w:cs="Georgia"/>
        </w:rPr>
        <w:t>a s</w:t>
      </w:r>
      <w:r w:rsidRPr="00B8402D">
        <w:t>ổ</w:t>
      </w:r>
      <w:r w:rsidRPr="00B8402D">
        <w:rPr>
          <w:rFonts w:cs="Georgia"/>
        </w:rPr>
        <w:t xml:space="preserve"> thay đ</w:t>
      </w:r>
      <w:r w:rsidRPr="00B8402D">
        <w:t>ổ</w:t>
      </w:r>
      <w:r w:rsidRPr="00B8402D">
        <w:rPr>
          <w:rFonts w:cs="Georgia"/>
        </w:rPr>
        <w:t>i thì v</w:t>
      </w:r>
      <w:r w:rsidRPr="00B8402D">
        <w:t>ị</w:t>
      </w:r>
      <w:r w:rsidRPr="00B8402D">
        <w:rPr>
          <w:rFonts w:cs="Georgia"/>
        </w:rPr>
        <w:t xml:space="preserve"> trí và kích th</w:t>
      </w:r>
      <w:r w:rsidRPr="00B8402D">
        <w:t>ướ</w:t>
      </w:r>
      <w:r w:rsidRPr="00B8402D">
        <w:rPr>
          <w:rFonts w:cs="Georgia"/>
        </w:rPr>
        <w:t>c c</w:t>
      </w:r>
      <w:r w:rsidRPr="00B8402D">
        <w:t>ủ</w:t>
      </w:r>
      <w:r w:rsidRPr="00B8402D">
        <w:rPr>
          <w:rFonts w:cs="Georgia"/>
        </w:rPr>
        <w:t>a t</w:t>
      </w:r>
      <w:r w:rsidRPr="00B8402D">
        <w:t>ấ</w:t>
      </w:r>
      <w:r w:rsidRPr="00B8402D">
        <w:rPr>
          <w:rFonts w:cs="Georgia"/>
        </w:rPr>
        <w:t>t c</w:t>
      </w:r>
      <w:r w:rsidRPr="00B8402D">
        <w:t>ả</w:t>
      </w:r>
      <w:r w:rsidRPr="00B8402D">
        <w:rPr>
          <w:rFonts w:cs="Georgia"/>
        </w:rPr>
        <w:t xml:space="preserve"> các ph</w:t>
      </w:r>
      <w:r w:rsidRPr="00B8402D">
        <w:t>ầ</w:t>
      </w:r>
      <w:r w:rsidRPr="00B8402D">
        <w:rPr>
          <w:rFonts w:cs="Georgia"/>
        </w:rPr>
        <w:t>n t</w:t>
      </w:r>
      <w:r w:rsidRPr="00B8402D">
        <w:t>ử</w:t>
      </w:r>
      <w:r w:rsidRPr="00B8402D">
        <w:rPr>
          <w:rFonts w:cs="Georgia"/>
        </w:rPr>
        <w:t xml:space="preserve"> đ</w:t>
      </w:r>
      <w:r w:rsidRPr="00B8402D">
        <w:t>ề</w:t>
      </w:r>
      <w:r w:rsidRPr="00B8402D">
        <w:rPr>
          <w:rFonts w:cs="Georgia"/>
        </w:rPr>
        <w:t>u thay đ</w:t>
      </w:r>
      <w:r w:rsidRPr="00B8402D">
        <w:t>ổ</w:t>
      </w:r>
      <w:r w:rsidRPr="00B8402D">
        <w:rPr>
          <w:rFonts w:cs="Georgia"/>
        </w:rPr>
        <w:t>i, riêng witdh c</w:t>
      </w:r>
      <w:r w:rsidRPr="00B8402D">
        <w:t>ủ</w:t>
      </w:r>
      <w:r w:rsidRPr="00B8402D">
        <w:rPr>
          <w:rFonts w:cs="Georgia"/>
        </w:rPr>
        <w:t>a Line_start và Line_end (setPreferredSize()) thì không đ</w:t>
      </w:r>
      <w:r w:rsidRPr="00B8402D">
        <w:t>ổi</w:t>
      </w:r>
    </w:p>
    <w:p w:rsidR="00F05EE0" w:rsidRPr="00F05EE0" w:rsidRDefault="00F05EE0" w:rsidP="00F05EE0">
      <w:pPr>
        <w:ind w:left="864" w:firstLine="0"/>
        <w:rPr>
          <w:lang w:val="vi-VN"/>
        </w:rPr>
      </w:pPr>
      <w:r>
        <w:rPr>
          <w:lang w:val="vi-VN"/>
        </w:rPr>
        <w:t>BorderLayout thường được dùng cho bố</w:t>
      </w:r>
      <w:r w:rsidR="00F014AE">
        <w:rPr>
          <w:lang w:val="vi-VN"/>
        </w:rPr>
        <w:t xml:space="preserve"> trí root (bố trí cho các Container gốc)</w:t>
      </w:r>
    </w:p>
    <w:p w:rsidR="00F21597" w:rsidRDefault="00F21597" w:rsidP="00F21597">
      <w:pPr>
        <w:rPr>
          <w:i/>
        </w:rPr>
      </w:pPr>
      <w:r w:rsidRPr="00F21597">
        <w:rPr>
          <w:i/>
        </w:rPr>
        <w:t>Ví dụ:</w:t>
      </w:r>
    </w:p>
    <w:p w:rsidR="00E96F61" w:rsidRPr="00E96F61" w:rsidRDefault="00E96F61" w:rsidP="00E96F61">
      <w:pPr>
        <w:pStyle w:val="NoSpacing"/>
      </w:pPr>
      <w:r w:rsidRPr="00E96F61">
        <w:t xml:space="preserve">private void initComponents3(){        </w:t>
      </w:r>
    </w:p>
    <w:p w:rsidR="00E96F61" w:rsidRPr="00E96F61" w:rsidRDefault="00E96F61" w:rsidP="00E96F61">
      <w:pPr>
        <w:pStyle w:val="NoSpacing"/>
      </w:pPr>
    </w:p>
    <w:p w:rsidR="00E96F61" w:rsidRDefault="00E96F61" w:rsidP="00E96F61">
      <w:pPr>
        <w:pStyle w:val="NoSpacing"/>
      </w:pPr>
      <w:r w:rsidRPr="00E96F61">
        <w:t xml:space="preserve">    javax.swing.JButton jButton1 = new </w:t>
      </w:r>
    </w:p>
    <w:p w:rsidR="00E96F61" w:rsidRPr="00E96F61" w:rsidRDefault="00E96F61" w:rsidP="00E96F61">
      <w:pPr>
        <w:pStyle w:val="NoSpacing"/>
        <w:ind w:left="3600" w:firstLine="720"/>
      </w:pPr>
      <w:r w:rsidRPr="00E96F61">
        <w:t>javax.swing.JButton();</w:t>
      </w:r>
    </w:p>
    <w:p w:rsidR="00E96F61" w:rsidRDefault="00E96F61" w:rsidP="00E96F61">
      <w:pPr>
        <w:pStyle w:val="NoSpacing"/>
      </w:pPr>
      <w:r w:rsidRPr="00E96F61">
        <w:t xml:space="preserve">    javax.swing.JButton jButton2 = new </w:t>
      </w:r>
    </w:p>
    <w:p w:rsidR="00E96F61" w:rsidRPr="00E96F61" w:rsidRDefault="00E96F61" w:rsidP="00E96F61">
      <w:pPr>
        <w:pStyle w:val="NoSpacing"/>
        <w:ind w:left="3600" w:firstLine="720"/>
      </w:pPr>
      <w:r w:rsidRPr="00E96F61">
        <w:t>javax.swing.JButton();</w:t>
      </w:r>
    </w:p>
    <w:p w:rsidR="00E96F61" w:rsidRDefault="00E96F61" w:rsidP="00E96F61">
      <w:pPr>
        <w:pStyle w:val="NoSpacing"/>
      </w:pPr>
      <w:r w:rsidRPr="00E96F61">
        <w:t xml:space="preserve">    javax.swing.JButton jButton3 = new </w:t>
      </w:r>
    </w:p>
    <w:p w:rsidR="00E96F61" w:rsidRPr="00E96F61" w:rsidRDefault="00E96F61" w:rsidP="00E96F61">
      <w:pPr>
        <w:pStyle w:val="NoSpacing"/>
        <w:ind w:left="3600" w:firstLine="720"/>
      </w:pPr>
      <w:r w:rsidRPr="00E96F61">
        <w:t>javax.swing.JButton();</w:t>
      </w:r>
    </w:p>
    <w:p w:rsidR="00E96F61" w:rsidRDefault="00E96F61" w:rsidP="00E96F61">
      <w:pPr>
        <w:pStyle w:val="NoSpacing"/>
      </w:pPr>
      <w:r w:rsidRPr="00E96F61">
        <w:t xml:space="preserve">    javax.swing.JButton jButton4 = new </w:t>
      </w:r>
    </w:p>
    <w:p w:rsidR="00E96F61" w:rsidRPr="00E96F61" w:rsidRDefault="00E96F61" w:rsidP="00E96F61">
      <w:pPr>
        <w:pStyle w:val="NoSpacing"/>
        <w:ind w:left="3600" w:firstLine="720"/>
      </w:pPr>
      <w:r w:rsidRPr="00E96F61">
        <w:t>javax.swing.JButton();</w:t>
      </w:r>
    </w:p>
    <w:p w:rsidR="00E96F61" w:rsidRDefault="00E96F61" w:rsidP="00E96F61">
      <w:pPr>
        <w:pStyle w:val="NoSpacing"/>
      </w:pPr>
      <w:r w:rsidRPr="00E96F61">
        <w:t xml:space="preserve">    javax.swing.JButton jButton5 = new </w:t>
      </w:r>
    </w:p>
    <w:p w:rsidR="00E96F61" w:rsidRPr="00E96F61" w:rsidRDefault="00E96F61" w:rsidP="00E96F61">
      <w:pPr>
        <w:pStyle w:val="NoSpacing"/>
        <w:ind w:left="3600" w:firstLine="720"/>
      </w:pPr>
      <w:r w:rsidRPr="00E96F61">
        <w:t>javax.swing.JButton();</w:t>
      </w:r>
    </w:p>
    <w:p w:rsidR="00E96F61" w:rsidRPr="00E96F61" w:rsidRDefault="00E96F61" w:rsidP="00E96F61">
      <w:pPr>
        <w:pStyle w:val="NoSpacing"/>
      </w:pPr>
    </w:p>
    <w:p w:rsidR="00C50572" w:rsidRDefault="00E96F61" w:rsidP="00E96F61">
      <w:pPr>
        <w:pStyle w:val="NoSpacing"/>
      </w:pPr>
      <w:r w:rsidRPr="00E96F61">
        <w:lastRenderedPageBreak/>
        <w:t xml:space="preserve">    setDefaultCloseOperation(</w:t>
      </w:r>
    </w:p>
    <w:p w:rsidR="00E96F61" w:rsidRPr="00E96F61" w:rsidRDefault="00E96F61" w:rsidP="00C50572">
      <w:pPr>
        <w:pStyle w:val="NoSpacing"/>
        <w:ind w:left="2160" w:firstLine="720"/>
      </w:pPr>
      <w:r w:rsidRPr="00E96F61">
        <w:t xml:space="preserve">javax.swing.WindowConstants.EXIT_ON_CLOSE);      </w:t>
      </w:r>
    </w:p>
    <w:p w:rsidR="00E96F61" w:rsidRDefault="00E96F61" w:rsidP="00E96F61">
      <w:pPr>
        <w:pStyle w:val="NoSpacing"/>
      </w:pPr>
    </w:p>
    <w:p w:rsidR="006A702C" w:rsidRPr="00E96F61" w:rsidRDefault="006A702C" w:rsidP="00E96F61">
      <w:pPr>
        <w:pStyle w:val="NoSpacing"/>
      </w:pPr>
    </w:p>
    <w:p w:rsidR="00E96F61" w:rsidRPr="00E96F61" w:rsidRDefault="00E96F61" w:rsidP="00E96F61">
      <w:pPr>
        <w:pStyle w:val="NoSpacing"/>
      </w:pPr>
      <w:r w:rsidRPr="00E96F61">
        <w:t xml:space="preserve">    jButton1.setText("jButton1");        </w:t>
      </w:r>
    </w:p>
    <w:p w:rsidR="002E1116" w:rsidRDefault="00E96F61" w:rsidP="00E96F61">
      <w:pPr>
        <w:pStyle w:val="NoSpacing"/>
      </w:pPr>
      <w:r w:rsidRPr="00E96F61">
        <w:t xml:space="preserve">    getContentPane().add(jButton1, </w:t>
      </w:r>
    </w:p>
    <w:p w:rsidR="00E96F61" w:rsidRPr="00E96F61" w:rsidRDefault="002E1116" w:rsidP="00E96F61">
      <w:pPr>
        <w:pStyle w:val="NoSpacing"/>
      </w:pPr>
      <w:r>
        <w:tab/>
      </w:r>
      <w:r>
        <w:tab/>
      </w:r>
      <w:r w:rsidR="00E96F61" w:rsidRPr="00E96F61">
        <w:t>java.awt.BorderLayout.PAGE_START);</w:t>
      </w:r>
    </w:p>
    <w:p w:rsidR="00E96F61" w:rsidRPr="00E96F61" w:rsidRDefault="00E96F61" w:rsidP="00E96F61">
      <w:pPr>
        <w:pStyle w:val="NoSpacing"/>
      </w:pPr>
    </w:p>
    <w:p w:rsidR="00E96F61" w:rsidRPr="00E96F61" w:rsidRDefault="00E96F61" w:rsidP="00E96F61">
      <w:pPr>
        <w:pStyle w:val="NoSpacing"/>
      </w:pPr>
      <w:r w:rsidRPr="00E96F61">
        <w:t xml:space="preserve">    jButton2.setText("jButton2");</w:t>
      </w:r>
    </w:p>
    <w:p w:rsidR="002E1116" w:rsidRDefault="00E96F61" w:rsidP="00E96F61">
      <w:pPr>
        <w:pStyle w:val="NoSpacing"/>
      </w:pPr>
      <w:r w:rsidRPr="00E96F61">
        <w:t xml:space="preserve">    getContentPane().add(jButton2, </w:t>
      </w:r>
    </w:p>
    <w:p w:rsidR="00E96F61" w:rsidRPr="00E96F61" w:rsidRDefault="00E96F61" w:rsidP="002E1116">
      <w:pPr>
        <w:pStyle w:val="NoSpacing"/>
        <w:ind w:left="1440" w:firstLine="720"/>
      </w:pPr>
      <w:r w:rsidRPr="00E96F61">
        <w:t>java.awt.BorderLayout.LINE_END);</w:t>
      </w:r>
    </w:p>
    <w:p w:rsidR="00E96F61" w:rsidRPr="00E96F61" w:rsidRDefault="00E96F61" w:rsidP="00E96F61">
      <w:pPr>
        <w:pStyle w:val="NoSpacing"/>
      </w:pPr>
    </w:p>
    <w:p w:rsidR="00E96F61" w:rsidRPr="00E96F61" w:rsidRDefault="00E96F61" w:rsidP="00E96F61">
      <w:pPr>
        <w:pStyle w:val="NoSpacing"/>
      </w:pPr>
      <w:r w:rsidRPr="00E96F61">
        <w:t xml:space="preserve">    jButton3.setText("jButton3");</w:t>
      </w:r>
    </w:p>
    <w:p w:rsidR="002E1116" w:rsidRDefault="00E96F61" w:rsidP="00E96F61">
      <w:pPr>
        <w:pStyle w:val="NoSpacing"/>
      </w:pPr>
      <w:r w:rsidRPr="00E96F61">
        <w:t xml:space="preserve">    getContentPane().add(jButton3, </w:t>
      </w:r>
    </w:p>
    <w:p w:rsidR="00E96F61" w:rsidRPr="00E96F61" w:rsidRDefault="00E96F61" w:rsidP="002E1116">
      <w:pPr>
        <w:pStyle w:val="NoSpacing"/>
        <w:ind w:left="1440" w:firstLine="720"/>
      </w:pPr>
      <w:r w:rsidRPr="00E96F61">
        <w:t>java.awt.BorderLayout.LINE_START);</w:t>
      </w:r>
    </w:p>
    <w:p w:rsidR="00E96F61" w:rsidRPr="00E96F61" w:rsidRDefault="00E96F61" w:rsidP="00E96F61">
      <w:pPr>
        <w:pStyle w:val="NoSpacing"/>
      </w:pPr>
    </w:p>
    <w:p w:rsidR="00E96F61" w:rsidRPr="00E96F61" w:rsidRDefault="00E96F61" w:rsidP="00E96F61">
      <w:pPr>
        <w:pStyle w:val="NoSpacing"/>
      </w:pPr>
      <w:r w:rsidRPr="00E96F61">
        <w:t xml:space="preserve">    jButton4.setText("jButton4");</w:t>
      </w:r>
    </w:p>
    <w:p w:rsidR="002E1116" w:rsidRDefault="00E96F61" w:rsidP="00E96F61">
      <w:pPr>
        <w:pStyle w:val="NoSpacing"/>
      </w:pPr>
      <w:r w:rsidRPr="00E96F61">
        <w:t xml:space="preserve">    getContentPane().add(jButton4, </w:t>
      </w:r>
    </w:p>
    <w:p w:rsidR="00E96F61" w:rsidRPr="00E96F61" w:rsidRDefault="00E96F61" w:rsidP="002E1116">
      <w:pPr>
        <w:pStyle w:val="NoSpacing"/>
        <w:ind w:left="1440" w:firstLine="720"/>
      </w:pPr>
      <w:r w:rsidRPr="00E96F61">
        <w:t>java.awt.BorderLayout.PAGE_END);</w:t>
      </w:r>
    </w:p>
    <w:p w:rsidR="00E96F61" w:rsidRPr="00E96F61" w:rsidRDefault="00E96F61" w:rsidP="00E96F61">
      <w:pPr>
        <w:pStyle w:val="NoSpacing"/>
      </w:pPr>
    </w:p>
    <w:p w:rsidR="00E96F61" w:rsidRPr="00E96F61" w:rsidRDefault="00E96F61" w:rsidP="00E96F61">
      <w:pPr>
        <w:pStyle w:val="NoSpacing"/>
      </w:pPr>
      <w:r w:rsidRPr="00E96F61">
        <w:t xml:space="preserve">    jButton5.setText("jButton5");</w:t>
      </w:r>
    </w:p>
    <w:p w:rsidR="002E1116" w:rsidRDefault="00E96F61" w:rsidP="00E96F61">
      <w:pPr>
        <w:pStyle w:val="NoSpacing"/>
      </w:pPr>
      <w:r w:rsidRPr="00E96F61">
        <w:t xml:space="preserve">    getContentPane().add(jButton5, </w:t>
      </w:r>
    </w:p>
    <w:p w:rsidR="00E96F61" w:rsidRPr="00E96F61" w:rsidRDefault="00E96F61" w:rsidP="002E1116">
      <w:pPr>
        <w:pStyle w:val="NoSpacing"/>
        <w:ind w:left="1440" w:firstLine="720"/>
      </w:pPr>
      <w:r w:rsidRPr="00E96F61">
        <w:t xml:space="preserve">java.awt.BorderLayout.CENTER);        </w:t>
      </w:r>
    </w:p>
    <w:p w:rsidR="00F21597" w:rsidRDefault="00E96F61" w:rsidP="00E96F61">
      <w:pPr>
        <w:pStyle w:val="NoSpacing"/>
      </w:pPr>
      <w:r w:rsidRPr="00E96F61">
        <w:t>}</w:t>
      </w:r>
    </w:p>
    <w:p w:rsidR="006A702C" w:rsidRDefault="006A702C" w:rsidP="00E96F61">
      <w:pPr>
        <w:pStyle w:val="NoSpacing"/>
      </w:pPr>
    </w:p>
    <w:p w:rsidR="00874753" w:rsidRDefault="00874753" w:rsidP="00874753">
      <w:pPr>
        <w:rPr>
          <w:noProof/>
          <w:lang w:val="vi-VN"/>
        </w:rPr>
      </w:pPr>
      <w:r>
        <w:rPr>
          <w:lang w:val="vi-VN"/>
        </w:rPr>
        <w:t>Kết quả sau khi chạy chương trình:</w:t>
      </w:r>
    </w:p>
    <w:p w:rsidR="006A702C" w:rsidRPr="00F21597" w:rsidRDefault="006A702C" w:rsidP="00E96F61">
      <w:pPr>
        <w:pStyle w:val="NoSpacing"/>
      </w:pPr>
    </w:p>
    <w:p w:rsidR="00F21597" w:rsidRPr="00B8402D" w:rsidRDefault="00F21597" w:rsidP="006A702C">
      <w:pPr>
        <w:jc w:val="center"/>
      </w:pPr>
      <w:r>
        <w:rPr>
          <w:noProof/>
        </w:rPr>
        <w:drawing>
          <wp:inline distT="0" distB="0" distL="0" distR="0">
            <wp:extent cx="2895600" cy="1609725"/>
            <wp:effectExtent l="1905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rcRect/>
                    <a:stretch>
                      <a:fillRect/>
                    </a:stretch>
                  </pic:blipFill>
                  <pic:spPr bwMode="auto">
                    <a:xfrm>
                      <a:off x="0" y="0"/>
                      <a:ext cx="2895600" cy="1609725"/>
                    </a:xfrm>
                    <a:prstGeom prst="rect">
                      <a:avLst/>
                    </a:prstGeom>
                    <a:noFill/>
                    <a:ln w="9525">
                      <a:noFill/>
                      <a:miter lim="800000"/>
                      <a:headEnd/>
                      <a:tailEnd/>
                    </a:ln>
                  </pic:spPr>
                </pic:pic>
              </a:graphicData>
            </a:graphic>
          </wp:inline>
        </w:drawing>
      </w:r>
    </w:p>
    <w:p w:rsidR="00B8402D" w:rsidRPr="00B8402D" w:rsidRDefault="00B8402D" w:rsidP="00B8402D"/>
    <w:p w:rsidR="00A00DEC" w:rsidRDefault="000021F6" w:rsidP="002E03D1">
      <w:pPr>
        <w:pStyle w:val="Heading5"/>
        <w:numPr>
          <w:ilvl w:val="3"/>
          <w:numId w:val="16"/>
        </w:numPr>
        <w:rPr>
          <w:lang w:val="vi-VN"/>
        </w:rPr>
      </w:pPr>
      <w:r>
        <w:t>Follow</w:t>
      </w:r>
      <w:r w:rsidR="00A00DEC">
        <w:t>Layout</w:t>
      </w:r>
    </w:p>
    <w:p w:rsidR="003A3065" w:rsidRPr="003950A3" w:rsidRDefault="003950A3" w:rsidP="003950A3">
      <w:pPr>
        <w:rPr>
          <w:lang w:val="vi-VN"/>
        </w:rPr>
      </w:pPr>
      <w:r w:rsidRPr="003950A3">
        <w:rPr>
          <w:i/>
          <w:lang w:val="vi-VN"/>
        </w:rPr>
        <w:t xml:space="preserve">Đặc điểm: </w:t>
      </w:r>
      <w:r w:rsidR="00A03A59" w:rsidRPr="003950A3">
        <w:rPr>
          <w:lang w:val="vi-VN"/>
        </w:rPr>
        <w:t>FollowLayout cho phép hiển thị các phần tử theo dạng từ trái qua phải, từ trên xuống dưới. Khi chiều dài của phần tử không đủ sắp xếp trên hàng thì phần tử đó sẽ được tự động đẩy xuống hàng tiếp theo.</w:t>
      </w:r>
    </w:p>
    <w:p w:rsidR="003950A3" w:rsidRPr="003A3065" w:rsidRDefault="003950A3" w:rsidP="003A3065">
      <w:pPr>
        <w:rPr>
          <w:lang w:val="vi-VN"/>
        </w:rPr>
      </w:pPr>
      <w:r>
        <w:rPr>
          <w:lang w:val="vi-VN"/>
        </w:rPr>
        <w:lastRenderedPageBreak/>
        <w:t xml:space="preserve">Follow Layout thường được dùng để hiển thị cho các chức năng </w:t>
      </w:r>
      <w:r w:rsidR="00E67B82">
        <w:rPr>
          <w:lang w:val="vi-VN"/>
        </w:rPr>
        <w:t>điều khiển</w:t>
      </w:r>
      <w:r>
        <w:rPr>
          <w:lang w:val="vi-VN"/>
        </w:rPr>
        <w:t xml:space="preserve">, giả sử như </w:t>
      </w:r>
      <w:r w:rsidR="00575E28">
        <w:rPr>
          <w:lang w:val="vi-VN"/>
        </w:rPr>
        <w:t xml:space="preserve">thiết kế </w:t>
      </w:r>
      <w:r>
        <w:rPr>
          <w:lang w:val="vi-VN"/>
        </w:rPr>
        <w:t>thanh MenuBar chẳng hạn.</w:t>
      </w:r>
    </w:p>
    <w:p w:rsidR="00B10A85" w:rsidRDefault="00B10A85" w:rsidP="00B10A85">
      <w:pPr>
        <w:rPr>
          <w:lang w:val="vi-VN"/>
        </w:rPr>
      </w:pPr>
      <w:r>
        <w:rPr>
          <w:lang w:val="vi-VN"/>
        </w:rPr>
        <w:t>Ví dụ:</w:t>
      </w:r>
    </w:p>
    <w:p w:rsidR="00B10A85" w:rsidRPr="00B10A85" w:rsidRDefault="00B10A85" w:rsidP="00B10A85">
      <w:pPr>
        <w:pStyle w:val="NoSpacing"/>
        <w:rPr>
          <w:lang w:val="vi-VN"/>
        </w:rPr>
      </w:pPr>
      <w:r w:rsidRPr="00B10A85">
        <w:rPr>
          <w:lang w:val="vi-VN"/>
        </w:rPr>
        <w:t>private void initFollowLayout() {</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this.setSize(300, 150);</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javax.swing.JButton jButton1 = </w:t>
      </w:r>
    </w:p>
    <w:p w:rsidR="00B10A85" w:rsidRPr="00B10A85" w:rsidRDefault="00B10A85" w:rsidP="00B10A85">
      <w:pPr>
        <w:pStyle w:val="NoSpacing"/>
        <w:rPr>
          <w:lang w:val="vi-VN"/>
        </w:rPr>
      </w:pPr>
      <w:r w:rsidRPr="00B10A85">
        <w:rPr>
          <w:lang w:val="vi-VN"/>
        </w:rPr>
        <w:t xml:space="preserve">            new javax.swing.JButton();</w:t>
      </w:r>
    </w:p>
    <w:p w:rsidR="00B10A85" w:rsidRPr="00B10A85" w:rsidRDefault="00B10A85" w:rsidP="00B10A85">
      <w:pPr>
        <w:pStyle w:val="NoSpacing"/>
        <w:rPr>
          <w:lang w:val="vi-VN"/>
        </w:rPr>
      </w:pPr>
      <w:r w:rsidRPr="00B10A85">
        <w:rPr>
          <w:lang w:val="vi-VN"/>
        </w:rPr>
        <w:t xml:space="preserve">    javax.swing.JButton jButton2 = </w:t>
      </w:r>
    </w:p>
    <w:p w:rsidR="00B10A85" w:rsidRPr="00B10A85" w:rsidRDefault="00B10A85" w:rsidP="00B10A85">
      <w:pPr>
        <w:pStyle w:val="NoSpacing"/>
        <w:rPr>
          <w:lang w:val="vi-VN"/>
        </w:rPr>
      </w:pPr>
      <w:r w:rsidRPr="00B10A85">
        <w:rPr>
          <w:lang w:val="vi-VN"/>
        </w:rPr>
        <w:t xml:space="preserve">            new javax.swing.JButton();</w:t>
      </w:r>
    </w:p>
    <w:p w:rsidR="00B10A85" w:rsidRPr="00B10A85" w:rsidRDefault="00B10A85" w:rsidP="00B10A85">
      <w:pPr>
        <w:pStyle w:val="NoSpacing"/>
        <w:rPr>
          <w:lang w:val="vi-VN"/>
        </w:rPr>
      </w:pPr>
      <w:r w:rsidRPr="00B10A85">
        <w:rPr>
          <w:lang w:val="vi-VN"/>
        </w:rPr>
        <w:t xml:space="preserve">    javax.swing.JButton jButton3 = </w:t>
      </w:r>
    </w:p>
    <w:p w:rsidR="00B10A85" w:rsidRPr="00B10A85" w:rsidRDefault="00B10A85" w:rsidP="00B10A85">
      <w:pPr>
        <w:pStyle w:val="NoSpacing"/>
        <w:rPr>
          <w:lang w:val="vi-VN"/>
        </w:rPr>
      </w:pPr>
      <w:r w:rsidRPr="00B10A85">
        <w:rPr>
          <w:lang w:val="vi-VN"/>
        </w:rPr>
        <w:t xml:space="preserve">            new javax.swing.JButton();</w:t>
      </w:r>
    </w:p>
    <w:p w:rsidR="00B10A85" w:rsidRPr="00B10A85" w:rsidRDefault="00B10A85" w:rsidP="00B10A85">
      <w:pPr>
        <w:pStyle w:val="NoSpacing"/>
        <w:rPr>
          <w:lang w:val="vi-VN"/>
        </w:rPr>
      </w:pPr>
      <w:r w:rsidRPr="00B10A85">
        <w:rPr>
          <w:lang w:val="vi-VN"/>
        </w:rPr>
        <w:t xml:space="preserve">    javax.swing.JButton jButton4 = </w:t>
      </w:r>
    </w:p>
    <w:p w:rsidR="00B10A85" w:rsidRPr="00B10A85" w:rsidRDefault="00B10A85" w:rsidP="00B10A85">
      <w:pPr>
        <w:pStyle w:val="NoSpacing"/>
        <w:rPr>
          <w:lang w:val="vi-VN"/>
        </w:rPr>
      </w:pPr>
      <w:r w:rsidRPr="00B10A85">
        <w:rPr>
          <w:lang w:val="vi-VN"/>
        </w:rPr>
        <w:t xml:space="preserve">            new javax.swing.JButton();</w:t>
      </w:r>
    </w:p>
    <w:p w:rsidR="00B10A85" w:rsidRPr="00B10A85" w:rsidRDefault="00B10A85" w:rsidP="00B10A85">
      <w:pPr>
        <w:pStyle w:val="NoSpacing"/>
        <w:rPr>
          <w:lang w:val="vi-VN"/>
        </w:rPr>
      </w:pPr>
      <w:r w:rsidRPr="00B10A85">
        <w:rPr>
          <w:lang w:val="vi-VN"/>
        </w:rPr>
        <w:t xml:space="preserve">    javax.swing.JButton jButton5 = </w:t>
      </w:r>
    </w:p>
    <w:p w:rsidR="00B10A85" w:rsidRPr="00B10A85" w:rsidRDefault="00B10A85" w:rsidP="00B10A85">
      <w:pPr>
        <w:pStyle w:val="NoSpacing"/>
        <w:rPr>
          <w:lang w:val="vi-VN"/>
        </w:rPr>
      </w:pPr>
      <w:r w:rsidRPr="00B10A85">
        <w:rPr>
          <w:lang w:val="vi-VN"/>
        </w:rPr>
        <w:t xml:space="preserve">            new javax.swing.JButton();</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setDefaultCloseOperation(</w:t>
      </w:r>
    </w:p>
    <w:p w:rsidR="00B10A85" w:rsidRPr="00B10A85" w:rsidRDefault="00B10A85" w:rsidP="00B10A85">
      <w:pPr>
        <w:pStyle w:val="NoSpacing"/>
        <w:rPr>
          <w:lang w:val="vi-VN"/>
        </w:rPr>
      </w:pPr>
      <w:r w:rsidRPr="00B10A85">
        <w:rPr>
          <w:lang w:val="vi-VN"/>
        </w:rPr>
        <w:t xml:space="preserve">            javax.swing.WindowConstants.EXIT_ON_CLOSE);</w:t>
      </w:r>
    </w:p>
    <w:p w:rsidR="00B10A85" w:rsidRPr="00B10A85" w:rsidRDefault="00B10A85" w:rsidP="00B10A85">
      <w:pPr>
        <w:pStyle w:val="NoSpacing"/>
        <w:rPr>
          <w:lang w:val="vi-VN"/>
        </w:rPr>
      </w:pPr>
      <w:r w:rsidRPr="00B10A85">
        <w:rPr>
          <w:lang w:val="vi-VN"/>
        </w:rPr>
        <w:t xml:space="preserve">    getContentPane().setLayout(new java.awt.FlowLayout());</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 Sắp xếp theo hướng từ trái sang phải</w:t>
      </w:r>
    </w:p>
    <w:p w:rsidR="00B10A85" w:rsidRDefault="00B10A85" w:rsidP="00B10A85">
      <w:pPr>
        <w:pStyle w:val="NoSpacing"/>
        <w:rPr>
          <w:lang w:val="vi-VN"/>
        </w:rPr>
      </w:pPr>
      <w:r w:rsidRPr="00B10A85">
        <w:rPr>
          <w:lang w:val="vi-VN"/>
        </w:rPr>
        <w:t xml:space="preserve">    // getContentPane().setLayout(</w:t>
      </w:r>
    </w:p>
    <w:p w:rsidR="00B10A85" w:rsidRDefault="00B10A85" w:rsidP="00B10A85">
      <w:pPr>
        <w:pStyle w:val="NoSpacing"/>
        <w:ind w:left="2880" w:firstLine="720"/>
        <w:rPr>
          <w:lang w:val="vi-VN"/>
        </w:rPr>
      </w:pPr>
      <w:r>
        <w:rPr>
          <w:lang w:val="vi-VN"/>
        </w:rPr>
        <w:t>//</w:t>
      </w:r>
      <w:r w:rsidRPr="00B10A85">
        <w:rPr>
          <w:lang w:val="vi-VN"/>
        </w:rPr>
        <w:t>new java.awt.FlowLayout(</w:t>
      </w:r>
    </w:p>
    <w:p w:rsidR="00B10A85" w:rsidRPr="00B10A85" w:rsidRDefault="00B10A85" w:rsidP="00B10A85">
      <w:pPr>
        <w:pStyle w:val="NoSpacing"/>
        <w:ind w:left="2880" w:firstLine="720"/>
        <w:rPr>
          <w:lang w:val="vi-VN"/>
        </w:rPr>
      </w:pPr>
      <w:r>
        <w:rPr>
          <w:lang w:val="vi-VN"/>
        </w:rPr>
        <w:t>//</w:t>
      </w:r>
      <w:r w:rsidRPr="00B10A85">
        <w:rPr>
          <w:lang w:val="vi-VN"/>
        </w:rPr>
        <w:t>java.awt.FlowLayout.LEFT));</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jButton1.setText("jButton1");</w:t>
      </w:r>
    </w:p>
    <w:p w:rsidR="00B10A85" w:rsidRPr="00B10A85" w:rsidRDefault="00B10A85" w:rsidP="00B10A85">
      <w:pPr>
        <w:pStyle w:val="NoSpacing"/>
        <w:rPr>
          <w:lang w:val="vi-VN"/>
        </w:rPr>
      </w:pPr>
      <w:r w:rsidRPr="00B10A85">
        <w:rPr>
          <w:lang w:val="vi-VN"/>
        </w:rPr>
        <w:t xml:space="preserve">    this.add(jButton1);</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jButton2.setText("jButton2");</w:t>
      </w:r>
    </w:p>
    <w:p w:rsidR="00B10A85" w:rsidRPr="00B10A85" w:rsidRDefault="00B10A85" w:rsidP="00B10A85">
      <w:pPr>
        <w:pStyle w:val="NoSpacing"/>
        <w:rPr>
          <w:lang w:val="vi-VN"/>
        </w:rPr>
      </w:pPr>
      <w:r w:rsidRPr="00B10A85">
        <w:rPr>
          <w:lang w:val="vi-VN"/>
        </w:rPr>
        <w:t xml:space="preserve">    this.add(jButton2);</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jButton3.setText("jButton3");</w:t>
      </w:r>
    </w:p>
    <w:p w:rsidR="00B10A85" w:rsidRPr="00B10A85" w:rsidRDefault="00B10A85" w:rsidP="00B10A85">
      <w:pPr>
        <w:pStyle w:val="NoSpacing"/>
        <w:rPr>
          <w:lang w:val="vi-VN"/>
        </w:rPr>
      </w:pPr>
      <w:r w:rsidRPr="00B10A85">
        <w:rPr>
          <w:lang w:val="vi-VN"/>
        </w:rPr>
        <w:t xml:space="preserve">    this.add(jButton3);</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jButton4.setText("jButton4");</w:t>
      </w:r>
    </w:p>
    <w:p w:rsidR="00B10A85" w:rsidRPr="00B10A85" w:rsidRDefault="00B10A85" w:rsidP="00B10A85">
      <w:pPr>
        <w:pStyle w:val="NoSpacing"/>
        <w:rPr>
          <w:lang w:val="vi-VN"/>
        </w:rPr>
      </w:pPr>
      <w:r w:rsidRPr="00B10A85">
        <w:rPr>
          <w:lang w:val="vi-VN"/>
        </w:rPr>
        <w:t xml:space="preserve">    this.add(jButton4);</w:t>
      </w:r>
    </w:p>
    <w:p w:rsidR="00B10A85" w:rsidRPr="00B10A85" w:rsidRDefault="00B10A85" w:rsidP="00B10A85">
      <w:pPr>
        <w:pStyle w:val="NoSpacing"/>
        <w:rPr>
          <w:lang w:val="vi-VN"/>
        </w:rPr>
      </w:pPr>
    </w:p>
    <w:p w:rsidR="00B10A85" w:rsidRPr="00B10A85" w:rsidRDefault="00B10A85" w:rsidP="00B10A85">
      <w:pPr>
        <w:pStyle w:val="NoSpacing"/>
        <w:rPr>
          <w:lang w:val="vi-VN"/>
        </w:rPr>
      </w:pPr>
      <w:r w:rsidRPr="00B10A85">
        <w:rPr>
          <w:lang w:val="vi-VN"/>
        </w:rPr>
        <w:t xml:space="preserve">    jButton5.setText("jButton5");</w:t>
      </w:r>
    </w:p>
    <w:p w:rsidR="00B10A85" w:rsidRPr="00B10A85" w:rsidRDefault="00B10A85" w:rsidP="00B10A85">
      <w:pPr>
        <w:pStyle w:val="NoSpacing"/>
        <w:rPr>
          <w:lang w:val="vi-VN"/>
        </w:rPr>
      </w:pPr>
      <w:r w:rsidRPr="00B10A85">
        <w:rPr>
          <w:lang w:val="vi-VN"/>
        </w:rPr>
        <w:t xml:space="preserve">    this.add(jButton5);</w:t>
      </w:r>
    </w:p>
    <w:p w:rsidR="00B10A85" w:rsidRDefault="00B10A85" w:rsidP="00B10A85">
      <w:pPr>
        <w:pStyle w:val="NoSpacing"/>
        <w:rPr>
          <w:noProof/>
          <w:lang w:val="vi-VN"/>
        </w:rPr>
      </w:pPr>
      <w:r w:rsidRPr="00B10A85">
        <w:rPr>
          <w:lang w:val="vi-VN"/>
        </w:rPr>
        <w:t>}</w:t>
      </w:r>
      <w:r w:rsidRPr="00B10A85">
        <w:rPr>
          <w:noProof/>
          <w:lang w:val="vi-VN"/>
        </w:rPr>
        <w:t xml:space="preserve"> </w:t>
      </w:r>
    </w:p>
    <w:p w:rsidR="003A3065" w:rsidRDefault="003A3065" w:rsidP="00B10A85">
      <w:pPr>
        <w:pStyle w:val="NoSpacing"/>
        <w:rPr>
          <w:noProof/>
          <w:lang w:val="vi-VN"/>
        </w:rPr>
      </w:pPr>
    </w:p>
    <w:p w:rsidR="00EF36E3" w:rsidRDefault="00EF36E3">
      <w:pPr>
        <w:spacing w:after="120" w:line="240" w:lineRule="auto"/>
        <w:ind w:left="1440" w:firstLine="0"/>
        <w:contextualSpacing w:val="0"/>
        <w:jc w:val="center"/>
        <w:rPr>
          <w:noProof/>
          <w:lang w:val="vi-VN"/>
        </w:rPr>
      </w:pPr>
      <w:r>
        <w:rPr>
          <w:noProof/>
          <w:lang w:val="vi-VN"/>
        </w:rPr>
        <w:br w:type="page"/>
      </w:r>
    </w:p>
    <w:p w:rsidR="003A3065" w:rsidRDefault="00F908E3" w:rsidP="003A3065">
      <w:pPr>
        <w:rPr>
          <w:noProof/>
          <w:lang w:val="vi-VN"/>
        </w:rPr>
      </w:pPr>
      <w:r>
        <w:rPr>
          <w:lang w:val="vi-VN"/>
        </w:rPr>
        <w:lastRenderedPageBreak/>
        <w:t>Kết quả sau khi chạy chương trình:</w:t>
      </w:r>
    </w:p>
    <w:p w:rsidR="003A3065" w:rsidRDefault="003A3065" w:rsidP="003A3065">
      <w:pPr>
        <w:rPr>
          <w:noProof/>
          <w:lang w:val="vi-VN"/>
        </w:rPr>
      </w:pPr>
    </w:p>
    <w:p w:rsidR="000021F6" w:rsidRDefault="00B10A85" w:rsidP="00B10A85">
      <w:pPr>
        <w:jc w:val="center"/>
        <w:rPr>
          <w:lang w:val="vi-VN"/>
        </w:rPr>
      </w:pPr>
      <w:r>
        <w:rPr>
          <w:noProof/>
        </w:rPr>
        <w:drawing>
          <wp:inline distT="0" distB="0" distL="0" distR="0">
            <wp:extent cx="2857500" cy="1428750"/>
            <wp:effectExtent l="19050" t="0" r="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srcRect/>
                    <a:stretch>
                      <a:fillRect/>
                    </a:stretch>
                  </pic:blipFill>
                  <pic:spPr bwMode="auto">
                    <a:xfrm>
                      <a:off x="0" y="0"/>
                      <a:ext cx="2857500" cy="1428750"/>
                    </a:xfrm>
                    <a:prstGeom prst="rect">
                      <a:avLst/>
                    </a:prstGeom>
                    <a:noFill/>
                    <a:ln w="9525">
                      <a:noFill/>
                      <a:miter lim="800000"/>
                      <a:headEnd/>
                      <a:tailEnd/>
                    </a:ln>
                  </pic:spPr>
                </pic:pic>
              </a:graphicData>
            </a:graphic>
          </wp:inline>
        </w:drawing>
      </w:r>
    </w:p>
    <w:p w:rsidR="008D2520" w:rsidRPr="00B10A85" w:rsidRDefault="008D2520" w:rsidP="00B10A85">
      <w:pPr>
        <w:jc w:val="center"/>
        <w:rPr>
          <w:lang w:val="vi-VN"/>
        </w:rPr>
      </w:pPr>
    </w:p>
    <w:p w:rsidR="00877F09" w:rsidRDefault="000021F6" w:rsidP="00827C19">
      <w:pPr>
        <w:pStyle w:val="Heading5"/>
        <w:numPr>
          <w:ilvl w:val="3"/>
          <w:numId w:val="16"/>
        </w:numPr>
        <w:rPr>
          <w:lang w:val="vi-VN"/>
        </w:rPr>
      </w:pPr>
      <w:r>
        <w:t>Box</w:t>
      </w:r>
      <w:r w:rsidR="00A00DEC">
        <w:t>Layout</w:t>
      </w:r>
    </w:p>
    <w:p w:rsidR="00877F09" w:rsidRDefault="00877F09" w:rsidP="00877F09">
      <w:r>
        <w:t>BoxLayout cho phép chúng ta sắp xếp các control trên một hàng ngang hoặc trên một cột thẳng đứng.</w:t>
      </w:r>
    </w:p>
    <w:p w:rsidR="00877F09" w:rsidRDefault="00877F09" w:rsidP="00877F09">
      <w:r>
        <w:t>Khi ta sắp xếp theo hàng ngang thì khác với FlowLayout, các control sẽ không tự động xuống dòng nếu như không đủ chỗ cho chúng.</w:t>
      </w:r>
    </w:p>
    <w:p w:rsidR="00877F09" w:rsidRPr="002D7094" w:rsidRDefault="00877F09" w:rsidP="00877F09">
      <w:pPr>
        <w:rPr>
          <w:i/>
        </w:rPr>
      </w:pPr>
      <w:r w:rsidRPr="002D7094">
        <w:rPr>
          <w:i/>
        </w:rPr>
        <w:t xml:space="preserve">Ví dụ: </w:t>
      </w:r>
    </w:p>
    <w:p w:rsidR="00877F09" w:rsidRDefault="00877F09" w:rsidP="00877F09">
      <w:pPr>
        <w:pStyle w:val="NoSpacing"/>
      </w:pPr>
      <w:r>
        <w:t>private void initComponents4(){</w:t>
      </w:r>
    </w:p>
    <w:p w:rsidR="00877F09" w:rsidRDefault="00877F09" w:rsidP="00877F09">
      <w:pPr>
        <w:pStyle w:val="NoSpacing"/>
      </w:pPr>
    </w:p>
    <w:p w:rsidR="00877F09" w:rsidRDefault="00877F09" w:rsidP="00877F09">
      <w:pPr>
        <w:pStyle w:val="NoSpacing"/>
      </w:pPr>
      <w:r>
        <w:t xml:space="preserve">    this.setSize(500, 400);</w:t>
      </w:r>
    </w:p>
    <w:p w:rsidR="00877F09" w:rsidRDefault="00877F09" w:rsidP="00877F09">
      <w:pPr>
        <w:pStyle w:val="NoSpacing"/>
      </w:pPr>
      <w:r>
        <w:t xml:space="preserve">    javax.swing.JButton jButton1 = new </w:t>
      </w:r>
    </w:p>
    <w:p w:rsidR="00877F09" w:rsidRDefault="00877F09" w:rsidP="00877F09">
      <w:pPr>
        <w:pStyle w:val="NoSpacing"/>
        <w:ind w:left="2880" w:firstLine="720"/>
      </w:pPr>
      <w:r>
        <w:t>javax.swing.JButton();</w:t>
      </w:r>
    </w:p>
    <w:p w:rsidR="00877F09" w:rsidRDefault="00877F09" w:rsidP="00877F09">
      <w:pPr>
        <w:pStyle w:val="NoSpacing"/>
      </w:pPr>
      <w:r>
        <w:t xml:space="preserve">    javax.swing.JButton jButton2 = new </w:t>
      </w:r>
    </w:p>
    <w:p w:rsidR="00877F09" w:rsidRDefault="00877F09" w:rsidP="00877F09">
      <w:pPr>
        <w:pStyle w:val="NoSpacing"/>
        <w:ind w:left="2880" w:firstLine="720"/>
      </w:pPr>
      <w:r>
        <w:t>javax.swing.JButton();</w:t>
      </w:r>
    </w:p>
    <w:p w:rsidR="00877F09" w:rsidRDefault="00877F09" w:rsidP="00877F09">
      <w:pPr>
        <w:pStyle w:val="NoSpacing"/>
      </w:pPr>
      <w:r>
        <w:t xml:space="preserve">    javax.swing.JButton jButton3 = new </w:t>
      </w:r>
    </w:p>
    <w:p w:rsidR="00877F09" w:rsidRDefault="00877F09" w:rsidP="00877F09">
      <w:pPr>
        <w:pStyle w:val="NoSpacing"/>
        <w:ind w:left="2880" w:firstLine="720"/>
      </w:pPr>
      <w:r>
        <w:t>javax.swing.JButton();</w:t>
      </w:r>
    </w:p>
    <w:p w:rsidR="00877F09" w:rsidRDefault="00877F09" w:rsidP="00877F09">
      <w:pPr>
        <w:pStyle w:val="NoSpacing"/>
      </w:pPr>
    </w:p>
    <w:p w:rsidR="00877F09" w:rsidRDefault="00877F09" w:rsidP="00877F09">
      <w:pPr>
        <w:pStyle w:val="NoSpacing"/>
      </w:pPr>
      <w:r>
        <w:t xml:space="preserve">    setDefaultCloseOperation(</w:t>
      </w:r>
    </w:p>
    <w:p w:rsidR="00877F09" w:rsidRDefault="00877F09" w:rsidP="00877F09">
      <w:pPr>
        <w:pStyle w:val="NoSpacing"/>
        <w:ind w:left="2880"/>
      </w:pPr>
      <w:r>
        <w:t>javax.swing.WindowConstants.EXIT_ON_CLOSE);</w:t>
      </w:r>
    </w:p>
    <w:p w:rsidR="00877F09" w:rsidRDefault="00877F09" w:rsidP="00877F09">
      <w:pPr>
        <w:pStyle w:val="NoSpacing"/>
      </w:pPr>
      <w:r>
        <w:t xml:space="preserve">    this.setLayout(new </w:t>
      </w:r>
    </w:p>
    <w:p w:rsidR="00877F09" w:rsidRDefault="00877F09" w:rsidP="00877F09">
      <w:pPr>
        <w:pStyle w:val="NoSpacing"/>
        <w:ind w:left="2160" w:firstLine="720"/>
      </w:pPr>
      <w:r>
        <w:t>javax.swing.BoxLayout(getContentPane(),</w:t>
      </w:r>
    </w:p>
    <w:p w:rsidR="00877F09" w:rsidRDefault="00877F09" w:rsidP="00877F09">
      <w:pPr>
        <w:pStyle w:val="NoSpacing"/>
        <w:ind w:left="2160" w:firstLine="720"/>
      </w:pPr>
      <w:r>
        <w:t>javax.swing.BoxLayout.Y_AXIS));</w:t>
      </w:r>
    </w:p>
    <w:p w:rsidR="00877F09" w:rsidRDefault="00877F09" w:rsidP="00877F09">
      <w:pPr>
        <w:pStyle w:val="NoSpacing"/>
      </w:pPr>
    </w:p>
    <w:p w:rsidR="00877F09" w:rsidRDefault="00877F09" w:rsidP="00877F09">
      <w:pPr>
        <w:pStyle w:val="NoSpacing"/>
      </w:pPr>
      <w:r>
        <w:t xml:space="preserve">    jButton1.setText("jButton1");        </w:t>
      </w:r>
    </w:p>
    <w:p w:rsidR="00877F09" w:rsidRDefault="00877F09" w:rsidP="00877F09">
      <w:pPr>
        <w:pStyle w:val="NoSpacing"/>
      </w:pPr>
    </w:p>
    <w:p w:rsidR="00877F09" w:rsidRDefault="00877F09" w:rsidP="00877F09">
      <w:pPr>
        <w:pStyle w:val="NoSpacing"/>
      </w:pPr>
      <w:r>
        <w:t xml:space="preserve">    // Nếu thiết lập maxSize cho phần tử, phần tử </w:t>
      </w:r>
    </w:p>
    <w:p w:rsidR="00877F09" w:rsidRDefault="00877F09" w:rsidP="00877F09">
      <w:pPr>
        <w:pStyle w:val="NoSpacing"/>
      </w:pPr>
      <w:r>
        <w:t xml:space="preserve">    // sẽ tự co dãn cho phù hợp với Container </w:t>
      </w:r>
    </w:p>
    <w:p w:rsidR="00877F09" w:rsidRDefault="00877F09" w:rsidP="00877F09">
      <w:pPr>
        <w:pStyle w:val="NoSpacing"/>
      </w:pPr>
      <w:r>
        <w:t xml:space="preserve">    // khi Size của Container thay đổi</w:t>
      </w:r>
    </w:p>
    <w:p w:rsidR="00877F09" w:rsidRDefault="00877F09" w:rsidP="00877F09">
      <w:pPr>
        <w:pStyle w:val="NoSpacing"/>
      </w:pPr>
      <w:r>
        <w:t xml:space="preserve">    // Button1.setMaximumSize(</w:t>
      </w:r>
    </w:p>
    <w:p w:rsidR="00877F09" w:rsidRDefault="00877F09" w:rsidP="00877F09">
      <w:pPr>
        <w:pStyle w:val="NoSpacing"/>
        <w:ind w:left="2880" w:firstLine="720"/>
      </w:pPr>
      <w:r>
        <w:t>new Dimension(getWidth(), 50));</w:t>
      </w:r>
    </w:p>
    <w:p w:rsidR="00877F09" w:rsidRDefault="00877F09" w:rsidP="00877F09">
      <w:pPr>
        <w:pStyle w:val="NoSpacing"/>
      </w:pPr>
      <w:r>
        <w:lastRenderedPageBreak/>
        <w:t xml:space="preserve">    this.add(jButton1);</w:t>
      </w:r>
    </w:p>
    <w:p w:rsidR="00877F09" w:rsidRDefault="00877F09" w:rsidP="00877F09">
      <w:pPr>
        <w:pStyle w:val="NoSpacing"/>
      </w:pPr>
    </w:p>
    <w:p w:rsidR="00877F09" w:rsidRDefault="00877F09" w:rsidP="00877F09">
      <w:pPr>
        <w:pStyle w:val="NoSpacing"/>
      </w:pPr>
      <w:r>
        <w:t xml:space="preserve">    jButton2.setText("jButton2");</w:t>
      </w:r>
    </w:p>
    <w:p w:rsidR="00877F09" w:rsidRDefault="00877F09" w:rsidP="00877F09">
      <w:pPr>
        <w:pStyle w:val="NoSpacing"/>
      </w:pPr>
      <w:r>
        <w:t xml:space="preserve">    this.add(jButton2);</w:t>
      </w:r>
    </w:p>
    <w:p w:rsidR="00877F09" w:rsidRDefault="00877F09" w:rsidP="00877F09">
      <w:pPr>
        <w:pStyle w:val="NoSpacing"/>
      </w:pPr>
    </w:p>
    <w:p w:rsidR="00877F09" w:rsidRDefault="00877F09" w:rsidP="00877F09">
      <w:pPr>
        <w:pStyle w:val="NoSpacing"/>
      </w:pPr>
      <w:r>
        <w:t xml:space="preserve">    jButton3.setText("jButton3");</w:t>
      </w:r>
    </w:p>
    <w:p w:rsidR="00877F09" w:rsidRDefault="00877F09" w:rsidP="00877F09">
      <w:pPr>
        <w:pStyle w:val="NoSpacing"/>
      </w:pPr>
      <w:r>
        <w:t xml:space="preserve">    this.add(jButton3);</w:t>
      </w:r>
    </w:p>
    <w:p w:rsidR="00877F09" w:rsidRDefault="00877F09" w:rsidP="00877F09">
      <w:pPr>
        <w:pStyle w:val="NoSpacing"/>
      </w:pPr>
    </w:p>
    <w:p w:rsidR="00877F09" w:rsidRDefault="00877F09" w:rsidP="00877F09">
      <w:pPr>
        <w:pStyle w:val="NoSpacing"/>
      </w:pPr>
      <w:r>
        <w:t>}</w:t>
      </w:r>
    </w:p>
    <w:p w:rsidR="00877F09" w:rsidRDefault="00877F09" w:rsidP="00877F09">
      <w:pPr>
        <w:spacing w:after="120" w:line="240" w:lineRule="auto"/>
        <w:ind w:left="1440" w:firstLine="0"/>
        <w:contextualSpacing w:val="0"/>
        <w:jc w:val="center"/>
        <w:rPr>
          <w:rFonts w:ascii="Courier New" w:eastAsiaTheme="minorEastAsia" w:hAnsi="Courier New"/>
          <w:color w:val="42043E"/>
          <w:sz w:val="24"/>
        </w:rPr>
      </w:pPr>
    </w:p>
    <w:p w:rsidR="00877F09" w:rsidRDefault="00FC1326" w:rsidP="00877F09">
      <w:r>
        <w:rPr>
          <w:lang w:val="vi-VN"/>
        </w:rPr>
        <w:t>Kết quả sau khi chạy chương trình</w:t>
      </w:r>
      <w:r w:rsidR="00877F09">
        <w:t>:</w:t>
      </w:r>
    </w:p>
    <w:p w:rsidR="00877F09" w:rsidRDefault="00877F09" w:rsidP="00877F09"/>
    <w:p w:rsidR="00877F09" w:rsidRDefault="00877F09" w:rsidP="00877F09">
      <w:pPr>
        <w:pStyle w:val="NoSpacing"/>
        <w:jc w:val="center"/>
        <w:rPr>
          <w:lang w:val="vi-VN"/>
        </w:rPr>
      </w:pPr>
      <w:r>
        <w:rPr>
          <w:noProof/>
        </w:rPr>
        <w:drawing>
          <wp:inline distT="0" distB="0" distL="0" distR="0">
            <wp:extent cx="2438400" cy="2571750"/>
            <wp:effectExtent l="19050" t="0" r="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2438400" cy="2571750"/>
                    </a:xfrm>
                    <a:prstGeom prst="rect">
                      <a:avLst/>
                    </a:prstGeom>
                    <a:noFill/>
                    <a:ln w="9525">
                      <a:noFill/>
                      <a:miter lim="800000"/>
                      <a:headEnd/>
                      <a:tailEnd/>
                    </a:ln>
                  </pic:spPr>
                </pic:pic>
              </a:graphicData>
            </a:graphic>
          </wp:inline>
        </w:drawing>
      </w:r>
    </w:p>
    <w:p w:rsidR="00877F09" w:rsidRDefault="00877F09" w:rsidP="00877F09">
      <w:pPr>
        <w:pStyle w:val="NoSpacing"/>
        <w:rPr>
          <w:lang w:val="vi-VN"/>
        </w:rPr>
      </w:pPr>
    </w:p>
    <w:p w:rsidR="00877F09" w:rsidRPr="00877F09" w:rsidRDefault="00877F09" w:rsidP="00877F09">
      <w:pPr>
        <w:rPr>
          <w:lang w:val="vi-VN"/>
        </w:rPr>
      </w:pPr>
    </w:p>
    <w:p w:rsidR="00133704" w:rsidRDefault="002F44DB" w:rsidP="00827C19">
      <w:pPr>
        <w:pStyle w:val="Heading5"/>
        <w:numPr>
          <w:ilvl w:val="3"/>
          <w:numId w:val="16"/>
        </w:numPr>
        <w:rPr>
          <w:lang w:val="vi-VN"/>
        </w:rPr>
      </w:pPr>
      <w:r>
        <w:rPr>
          <w:lang w:val="vi-VN"/>
        </w:rPr>
        <w:t xml:space="preserve"> Grid</w:t>
      </w:r>
      <w:r w:rsidR="00827C19" w:rsidRPr="00877F09">
        <w:rPr>
          <w:lang w:val="vi-VN"/>
        </w:rPr>
        <w:t>Layout</w:t>
      </w:r>
    </w:p>
    <w:p w:rsidR="00805AFA" w:rsidRDefault="001D4F3F" w:rsidP="001D4F3F">
      <w:pPr>
        <w:rPr>
          <w:lang w:val="vi-VN"/>
        </w:rPr>
      </w:pPr>
      <w:r w:rsidRPr="001D4F3F">
        <w:rPr>
          <w:i/>
          <w:lang w:val="vi-VN"/>
        </w:rPr>
        <w:t xml:space="preserve">Đặc điểm: </w:t>
      </w:r>
      <w:r>
        <w:rPr>
          <w:lang w:val="vi-VN"/>
        </w:rPr>
        <w:t>GridLayout cho phép hiển thị các phần tử theo dạng lướ</w:t>
      </w:r>
      <w:r w:rsidR="00805AFA">
        <w:rPr>
          <w:lang w:val="vi-VN"/>
        </w:rPr>
        <w:t>i:</w:t>
      </w:r>
    </w:p>
    <w:p w:rsidR="00805AFA" w:rsidRDefault="001D4F3F" w:rsidP="00805AFA">
      <w:pPr>
        <w:pStyle w:val="ListParagraph"/>
        <w:numPr>
          <w:ilvl w:val="0"/>
          <w:numId w:val="4"/>
        </w:numPr>
        <w:rPr>
          <w:lang w:val="vi-VN"/>
        </w:rPr>
      </w:pPr>
      <w:r w:rsidRPr="00805AFA">
        <w:rPr>
          <w:lang w:val="vi-VN"/>
        </w:rPr>
        <w:t xml:space="preserve">Container sẽ được chia thành các hàng hoặc cột. </w:t>
      </w:r>
    </w:p>
    <w:p w:rsidR="00805AFA" w:rsidRDefault="001D4F3F" w:rsidP="00805AFA">
      <w:pPr>
        <w:pStyle w:val="ListParagraph"/>
        <w:numPr>
          <w:ilvl w:val="0"/>
          <w:numId w:val="4"/>
        </w:numPr>
        <w:rPr>
          <w:lang w:val="vi-VN"/>
        </w:rPr>
      </w:pPr>
      <w:r w:rsidRPr="00805AFA">
        <w:rPr>
          <w:lang w:val="vi-VN"/>
        </w:rPr>
        <w:t>Các phần tử trong mỗi phần có kích thước được co dãn theo kích thước của từng phần của layout.</w:t>
      </w:r>
      <w:r w:rsidR="00BC5573" w:rsidRPr="00805AFA">
        <w:rPr>
          <w:lang w:val="vi-VN"/>
        </w:rPr>
        <w:t xml:space="preserve"> </w:t>
      </w:r>
    </w:p>
    <w:p w:rsidR="001D4F3F" w:rsidRDefault="001D4F3F" w:rsidP="00805AFA">
      <w:pPr>
        <w:pStyle w:val="ListParagraph"/>
        <w:numPr>
          <w:ilvl w:val="0"/>
          <w:numId w:val="4"/>
        </w:numPr>
        <w:rPr>
          <w:lang w:val="vi-VN"/>
        </w:rPr>
      </w:pPr>
      <w:r w:rsidRPr="00805AFA">
        <w:rPr>
          <w:lang w:val="vi-VN"/>
        </w:rPr>
        <w:t>Vị trí các phần tử tùy thuộc vào việc layout bị co dãn</w:t>
      </w:r>
    </w:p>
    <w:p w:rsidR="00643D7C" w:rsidRDefault="00643D7C" w:rsidP="00643D7C">
      <w:pPr>
        <w:rPr>
          <w:shd w:val="clear" w:color="auto" w:fill="FCFCFF"/>
          <w:lang w:val="vi-VN"/>
        </w:rPr>
      </w:pPr>
      <w:r>
        <w:rPr>
          <w:shd w:val="clear" w:color="auto" w:fill="FCFCFF"/>
        </w:rPr>
        <w:t>Grid layout th</w:t>
      </w:r>
      <w:r>
        <w:rPr>
          <w:rFonts w:cs="Times New Roman"/>
          <w:shd w:val="clear" w:color="auto" w:fill="FCFCFF"/>
        </w:rPr>
        <w:t>ườ</w:t>
      </w:r>
      <w:r>
        <w:rPr>
          <w:shd w:val="clear" w:color="auto" w:fill="FCFCFF"/>
        </w:rPr>
        <w:t>ng dùng đ</w:t>
      </w:r>
      <w:r>
        <w:rPr>
          <w:rFonts w:cs="Times New Roman"/>
          <w:shd w:val="clear" w:color="auto" w:fill="FCFCFF"/>
        </w:rPr>
        <w:t>ể</w:t>
      </w:r>
      <w:r>
        <w:rPr>
          <w:shd w:val="clear" w:color="auto" w:fill="FCFCFF"/>
        </w:rPr>
        <w:t xml:space="preserve"> chia pane thành nhi</w:t>
      </w:r>
      <w:r>
        <w:rPr>
          <w:rFonts w:cs="Times New Roman"/>
          <w:shd w:val="clear" w:color="auto" w:fill="FCFCFF"/>
        </w:rPr>
        <w:t>ề</w:t>
      </w:r>
      <w:r>
        <w:rPr>
          <w:shd w:val="clear" w:color="auto" w:fill="FCFCFF"/>
        </w:rPr>
        <w:t>u ph</w:t>
      </w:r>
      <w:r>
        <w:rPr>
          <w:rFonts w:cs="Times New Roman"/>
          <w:shd w:val="clear" w:color="auto" w:fill="FCFCFF"/>
        </w:rPr>
        <w:t>ầ</w:t>
      </w:r>
      <w:r>
        <w:rPr>
          <w:shd w:val="clear" w:color="auto" w:fill="FCFCFF"/>
        </w:rPr>
        <w:t>n b</w:t>
      </w:r>
      <w:r>
        <w:rPr>
          <w:rFonts w:cs="Times New Roman"/>
          <w:shd w:val="clear" w:color="auto" w:fill="FCFCFF"/>
        </w:rPr>
        <w:t>ằ</w:t>
      </w:r>
      <w:r>
        <w:rPr>
          <w:shd w:val="clear" w:color="auto" w:fill="FCFCFF"/>
        </w:rPr>
        <w:t>ng nhau</w:t>
      </w:r>
    </w:p>
    <w:p w:rsidR="0077436D" w:rsidRDefault="0077436D" w:rsidP="00643D7C">
      <w:pPr>
        <w:rPr>
          <w:shd w:val="clear" w:color="auto" w:fill="FCFCFF"/>
          <w:lang w:val="vi-VN"/>
        </w:rPr>
      </w:pPr>
    </w:p>
    <w:p w:rsidR="0077436D" w:rsidRDefault="0077436D" w:rsidP="00643D7C">
      <w:pPr>
        <w:rPr>
          <w:shd w:val="clear" w:color="auto" w:fill="FCFCFF"/>
          <w:lang w:val="vi-VN"/>
        </w:rPr>
      </w:pPr>
    </w:p>
    <w:p w:rsidR="0077436D" w:rsidRDefault="0077436D" w:rsidP="00643D7C">
      <w:pPr>
        <w:rPr>
          <w:shd w:val="clear" w:color="auto" w:fill="FCFCFF"/>
          <w:lang w:val="vi-VN"/>
        </w:rPr>
      </w:pPr>
      <w:r>
        <w:rPr>
          <w:shd w:val="clear" w:color="auto" w:fill="FCFCFF"/>
          <w:lang w:val="vi-VN"/>
        </w:rPr>
        <w:lastRenderedPageBreak/>
        <w:t>Ví dụ: Thiết lập Layout có 2 hàng và cột.</w:t>
      </w:r>
    </w:p>
    <w:p w:rsidR="00EC5E81" w:rsidRPr="00EC5E81" w:rsidRDefault="00EC5E81" w:rsidP="00EC5E81">
      <w:pPr>
        <w:pStyle w:val="NoSpacing"/>
        <w:rPr>
          <w:lang w:val="vi-VN"/>
        </w:rPr>
      </w:pPr>
      <w:r w:rsidRPr="00EC5E81">
        <w:rPr>
          <w:lang w:val="vi-VN"/>
        </w:rPr>
        <w:t>private void initGridLayout() {</w:t>
      </w:r>
    </w:p>
    <w:p w:rsidR="00EC5E81" w:rsidRPr="00EC5E81" w:rsidRDefault="00EC5E81" w:rsidP="00EC5E81">
      <w:pPr>
        <w:pStyle w:val="NoSpacing"/>
        <w:rPr>
          <w:lang w:val="vi-VN"/>
        </w:rPr>
      </w:pPr>
    </w:p>
    <w:p w:rsidR="00EC5E81" w:rsidRPr="00EC5E81" w:rsidRDefault="00EC5E81" w:rsidP="00EC5E81">
      <w:pPr>
        <w:pStyle w:val="NoSpacing"/>
        <w:rPr>
          <w:lang w:val="vi-VN"/>
        </w:rPr>
      </w:pPr>
      <w:r w:rsidRPr="00EC5E81">
        <w:rPr>
          <w:lang w:val="vi-VN"/>
        </w:rPr>
        <w:t xml:space="preserve">    this.setSize(400, 300);</w:t>
      </w:r>
    </w:p>
    <w:p w:rsidR="00EC5E81" w:rsidRPr="00EC5E81" w:rsidRDefault="00EC5E81" w:rsidP="00EC5E81">
      <w:pPr>
        <w:pStyle w:val="NoSpacing"/>
        <w:rPr>
          <w:lang w:val="vi-VN"/>
        </w:rPr>
      </w:pPr>
    </w:p>
    <w:p w:rsidR="00EC5E81" w:rsidRPr="00EC5E81" w:rsidRDefault="00EC5E81" w:rsidP="00EC5E81">
      <w:pPr>
        <w:pStyle w:val="NoSpacing"/>
        <w:rPr>
          <w:lang w:val="vi-VN"/>
        </w:rPr>
      </w:pPr>
      <w:r w:rsidRPr="00EC5E81">
        <w:rPr>
          <w:lang w:val="vi-VN"/>
        </w:rPr>
        <w:t xml:space="preserve">    javax.swing.JButton jButton1 = </w:t>
      </w:r>
    </w:p>
    <w:p w:rsidR="00EC5E81" w:rsidRPr="00EC5E81" w:rsidRDefault="00EC5E81" w:rsidP="00EC5E81">
      <w:pPr>
        <w:pStyle w:val="NoSpacing"/>
        <w:rPr>
          <w:lang w:val="vi-VN"/>
        </w:rPr>
      </w:pPr>
      <w:r w:rsidRPr="00EC5E81">
        <w:rPr>
          <w:lang w:val="vi-VN"/>
        </w:rPr>
        <w:t xml:space="preserve">            new javax.swing.JButton("Button 1");</w:t>
      </w:r>
    </w:p>
    <w:p w:rsidR="00EC5E81" w:rsidRPr="00EC5E81" w:rsidRDefault="00EC5E81" w:rsidP="00EC5E81">
      <w:pPr>
        <w:pStyle w:val="NoSpacing"/>
        <w:rPr>
          <w:lang w:val="vi-VN"/>
        </w:rPr>
      </w:pPr>
      <w:r w:rsidRPr="00EC5E81">
        <w:rPr>
          <w:lang w:val="vi-VN"/>
        </w:rPr>
        <w:t xml:space="preserve">    javax.swing.JButton jButton2 = </w:t>
      </w:r>
    </w:p>
    <w:p w:rsidR="00EC5E81" w:rsidRPr="00EC5E81" w:rsidRDefault="00EC5E81" w:rsidP="00EC5E81">
      <w:pPr>
        <w:pStyle w:val="NoSpacing"/>
        <w:rPr>
          <w:lang w:val="vi-VN"/>
        </w:rPr>
      </w:pPr>
      <w:r w:rsidRPr="00EC5E81">
        <w:rPr>
          <w:lang w:val="vi-VN"/>
        </w:rPr>
        <w:t xml:space="preserve">            new javax.swing.JButton("Button 2");</w:t>
      </w:r>
    </w:p>
    <w:p w:rsidR="00EC5E81" w:rsidRPr="00EC5E81" w:rsidRDefault="00EC5E81" w:rsidP="00EC5E81">
      <w:pPr>
        <w:pStyle w:val="NoSpacing"/>
        <w:rPr>
          <w:lang w:val="vi-VN"/>
        </w:rPr>
      </w:pPr>
      <w:r w:rsidRPr="00EC5E81">
        <w:rPr>
          <w:lang w:val="vi-VN"/>
        </w:rPr>
        <w:t xml:space="preserve">    javax.swing.JButton jButton3 = </w:t>
      </w:r>
    </w:p>
    <w:p w:rsidR="00EC5E81" w:rsidRPr="00EC5E81" w:rsidRDefault="00EC5E81" w:rsidP="00EC5E81">
      <w:pPr>
        <w:pStyle w:val="NoSpacing"/>
        <w:rPr>
          <w:lang w:val="vi-VN"/>
        </w:rPr>
      </w:pPr>
      <w:r w:rsidRPr="00EC5E81">
        <w:rPr>
          <w:lang w:val="vi-VN"/>
        </w:rPr>
        <w:t xml:space="preserve">            new javax.swing.JButton("Button 3");</w:t>
      </w:r>
    </w:p>
    <w:p w:rsidR="00EC5E81" w:rsidRPr="00EC5E81" w:rsidRDefault="00EC5E81" w:rsidP="00EC5E81">
      <w:pPr>
        <w:pStyle w:val="NoSpacing"/>
        <w:rPr>
          <w:lang w:val="vi-VN"/>
        </w:rPr>
      </w:pPr>
      <w:r w:rsidRPr="00EC5E81">
        <w:rPr>
          <w:lang w:val="vi-VN"/>
        </w:rPr>
        <w:t xml:space="preserve">    javax.swing.JButton jButton4 =</w:t>
      </w:r>
    </w:p>
    <w:p w:rsidR="00EC5E81" w:rsidRPr="00EC5E81" w:rsidRDefault="00EC5E81" w:rsidP="00EC5E81">
      <w:pPr>
        <w:pStyle w:val="NoSpacing"/>
        <w:rPr>
          <w:lang w:val="vi-VN"/>
        </w:rPr>
      </w:pPr>
      <w:r w:rsidRPr="00EC5E81">
        <w:rPr>
          <w:lang w:val="vi-VN"/>
        </w:rPr>
        <w:t xml:space="preserve">            new javax.swing.JButton("Button 4");</w:t>
      </w:r>
    </w:p>
    <w:p w:rsidR="00EC5E81" w:rsidRPr="00EC5E81" w:rsidRDefault="00EC5E81" w:rsidP="00EC5E81">
      <w:pPr>
        <w:pStyle w:val="NoSpacing"/>
        <w:rPr>
          <w:lang w:val="vi-VN"/>
        </w:rPr>
      </w:pPr>
      <w:r w:rsidRPr="00EC5E81">
        <w:rPr>
          <w:lang w:val="vi-VN"/>
        </w:rPr>
        <w:t xml:space="preserve">    javax.swing.JButton jButton5 = </w:t>
      </w:r>
    </w:p>
    <w:p w:rsidR="00EC5E81" w:rsidRPr="00EC5E81" w:rsidRDefault="00EC5E81" w:rsidP="00EC5E81">
      <w:pPr>
        <w:pStyle w:val="NoSpacing"/>
        <w:rPr>
          <w:lang w:val="vi-VN"/>
        </w:rPr>
      </w:pPr>
      <w:r w:rsidRPr="00EC5E81">
        <w:rPr>
          <w:lang w:val="vi-VN"/>
        </w:rPr>
        <w:t xml:space="preserve">            new javax.swing.JButton("Button 5");</w:t>
      </w:r>
    </w:p>
    <w:p w:rsidR="00EC5E81" w:rsidRPr="00EC5E81" w:rsidRDefault="00EC5E81" w:rsidP="00EC5E81">
      <w:pPr>
        <w:pStyle w:val="NoSpacing"/>
        <w:rPr>
          <w:lang w:val="vi-VN"/>
        </w:rPr>
      </w:pPr>
      <w:r w:rsidRPr="00EC5E81">
        <w:rPr>
          <w:lang w:val="vi-VN"/>
        </w:rPr>
        <w:t xml:space="preserve">    javax.swing.JButton jButton6 =</w:t>
      </w:r>
    </w:p>
    <w:p w:rsidR="00EC5E81" w:rsidRPr="00EC5E81" w:rsidRDefault="00EC5E81" w:rsidP="00EC5E81">
      <w:pPr>
        <w:pStyle w:val="NoSpacing"/>
        <w:rPr>
          <w:lang w:val="vi-VN"/>
        </w:rPr>
      </w:pPr>
      <w:r w:rsidRPr="00EC5E81">
        <w:rPr>
          <w:lang w:val="vi-VN"/>
        </w:rPr>
        <w:t xml:space="preserve">            new javax.swing.JButton("Button 6");</w:t>
      </w:r>
    </w:p>
    <w:p w:rsidR="00EC5E81" w:rsidRPr="00EC5E81" w:rsidRDefault="00EC5E81" w:rsidP="00EC5E81">
      <w:pPr>
        <w:pStyle w:val="NoSpacing"/>
        <w:rPr>
          <w:lang w:val="vi-VN"/>
        </w:rPr>
      </w:pPr>
    </w:p>
    <w:p w:rsidR="00EC5E81" w:rsidRPr="00EC5E81" w:rsidRDefault="00EC5E81" w:rsidP="00EC5E81">
      <w:pPr>
        <w:pStyle w:val="NoSpacing"/>
        <w:rPr>
          <w:lang w:val="vi-VN"/>
        </w:rPr>
      </w:pPr>
      <w:r w:rsidRPr="00EC5E81">
        <w:rPr>
          <w:lang w:val="vi-VN"/>
        </w:rPr>
        <w:t xml:space="preserve">    setDefaultCloseOperation(</w:t>
      </w:r>
    </w:p>
    <w:p w:rsidR="00EC5E81" w:rsidRPr="00EC5E81" w:rsidRDefault="00EC5E81" w:rsidP="00EC5E81">
      <w:pPr>
        <w:pStyle w:val="NoSpacing"/>
        <w:rPr>
          <w:lang w:val="vi-VN"/>
        </w:rPr>
      </w:pPr>
      <w:r w:rsidRPr="00EC5E81">
        <w:rPr>
          <w:lang w:val="vi-VN"/>
        </w:rPr>
        <w:t xml:space="preserve">            javax.swing.WindowConstants.EXIT_ON_CLOSE);</w:t>
      </w:r>
    </w:p>
    <w:p w:rsidR="00EC5E81" w:rsidRPr="00EC5E81" w:rsidRDefault="00EC5E81" w:rsidP="00EC5E81">
      <w:pPr>
        <w:pStyle w:val="NoSpacing"/>
        <w:rPr>
          <w:lang w:val="vi-VN"/>
        </w:rPr>
      </w:pPr>
      <w:r w:rsidRPr="00EC5E81">
        <w:rPr>
          <w:lang w:val="vi-VN"/>
        </w:rPr>
        <w:t xml:space="preserve">    // Thiết lập Layout có 2 hàng, 3 cột</w:t>
      </w:r>
    </w:p>
    <w:p w:rsidR="00EC5E81" w:rsidRPr="00EC5E81" w:rsidRDefault="00EC5E81" w:rsidP="00EC5E81">
      <w:pPr>
        <w:pStyle w:val="NoSpacing"/>
        <w:rPr>
          <w:lang w:val="vi-VN"/>
        </w:rPr>
      </w:pPr>
      <w:r w:rsidRPr="00EC5E81">
        <w:rPr>
          <w:lang w:val="vi-VN"/>
        </w:rPr>
        <w:t xml:space="preserve">    getContentPane().setLayout(</w:t>
      </w:r>
    </w:p>
    <w:p w:rsidR="00EC5E81" w:rsidRPr="00EC5E81" w:rsidRDefault="00EC5E81" w:rsidP="00EC5E81">
      <w:pPr>
        <w:pStyle w:val="NoSpacing"/>
        <w:rPr>
          <w:lang w:val="vi-VN"/>
        </w:rPr>
      </w:pPr>
      <w:r w:rsidRPr="00EC5E81">
        <w:rPr>
          <w:lang w:val="vi-VN"/>
        </w:rPr>
        <w:t xml:space="preserve">            new java.awt.GridLayout(2, 3));</w:t>
      </w:r>
    </w:p>
    <w:p w:rsidR="00EC5E81" w:rsidRPr="00EC5E81" w:rsidRDefault="00EC5E81" w:rsidP="00EC5E81">
      <w:pPr>
        <w:pStyle w:val="NoSpacing"/>
        <w:rPr>
          <w:lang w:val="vi-VN"/>
        </w:rPr>
      </w:pPr>
    </w:p>
    <w:p w:rsidR="00EC5E81" w:rsidRPr="00EC5E81" w:rsidRDefault="00EC5E81" w:rsidP="00EC5E81">
      <w:pPr>
        <w:pStyle w:val="NoSpacing"/>
        <w:rPr>
          <w:lang w:val="vi-VN"/>
        </w:rPr>
      </w:pPr>
      <w:r w:rsidRPr="00EC5E81">
        <w:rPr>
          <w:lang w:val="vi-VN"/>
        </w:rPr>
        <w:t xml:space="preserve">    this.add(jButton1);</w:t>
      </w:r>
    </w:p>
    <w:p w:rsidR="00EC5E81" w:rsidRPr="00EC5E81" w:rsidRDefault="00EC5E81" w:rsidP="00EC5E81">
      <w:pPr>
        <w:pStyle w:val="NoSpacing"/>
        <w:rPr>
          <w:lang w:val="vi-VN"/>
        </w:rPr>
      </w:pPr>
      <w:r w:rsidRPr="00EC5E81">
        <w:rPr>
          <w:lang w:val="vi-VN"/>
        </w:rPr>
        <w:t xml:space="preserve">    this.add(jButton2);</w:t>
      </w:r>
    </w:p>
    <w:p w:rsidR="00EC5E81" w:rsidRPr="00EC5E81" w:rsidRDefault="00EC5E81" w:rsidP="00EC5E81">
      <w:pPr>
        <w:pStyle w:val="NoSpacing"/>
        <w:rPr>
          <w:lang w:val="vi-VN"/>
        </w:rPr>
      </w:pPr>
      <w:r w:rsidRPr="00EC5E81">
        <w:rPr>
          <w:lang w:val="vi-VN"/>
        </w:rPr>
        <w:t xml:space="preserve">    this.add(jButton3);</w:t>
      </w:r>
    </w:p>
    <w:p w:rsidR="00EC5E81" w:rsidRPr="00EC5E81" w:rsidRDefault="00EC5E81" w:rsidP="00EC5E81">
      <w:pPr>
        <w:pStyle w:val="NoSpacing"/>
        <w:rPr>
          <w:lang w:val="vi-VN"/>
        </w:rPr>
      </w:pPr>
      <w:r w:rsidRPr="00EC5E81">
        <w:rPr>
          <w:lang w:val="vi-VN"/>
        </w:rPr>
        <w:t xml:space="preserve">    this.add(jButton4);</w:t>
      </w:r>
    </w:p>
    <w:p w:rsidR="00EC5E81" w:rsidRPr="00EC5E81" w:rsidRDefault="00EC5E81" w:rsidP="00EC5E81">
      <w:pPr>
        <w:pStyle w:val="NoSpacing"/>
        <w:rPr>
          <w:lang w:val="vi-VN"/>
        </w:rPr>
      </w:pPr>
      <w:r w:rsidRPr="00EC5E81">
        <w:rPr>
          <w:lang w:val="vi-VN"/>
        </w:rPr>
        <w:t xml:space="preserve">    this.add(jButton5);</w:t>
      </w:r>
    </w:p>
    <w:p w:rsidR="00EC5E81" w:rsidRPr="00EC5E81" w:rsidRDefault="00EC5E81" w:rsidP="00EC5E81">
      <w:pPr>
        <w:pStyle w:val="NoSpacing"/>
        <w:rPr>
          <w:lang w:val="vi-VN"/>
        </w:rPr>
      </w:pPr>
      <w:r w:rsidRPr="00EC5E81">
        <w:rPr>
          <w:lang w:val="vi-VN"/>
        </w:rPr>
        <w:t xml:space="preserve">    this.add(jButton6);</w:t>
      </w:r>
    </w:p>
    <w:p w:rsidR="004B7C29" w:rsidRDefault="00EC5E81" w:rsidP="00EC5E81">
      <w:pPr>
        <w:pStyle w:val="NoSpacing"/>
        <w:rPr>
          <w:lang w:val="vi-VN"/>
        </w:rPr>
      </w:pPr>
      <w:r w:rsidRPr="00EC5E81">
        <w:rPr>
          <w:lang w:val="vi-VN"/>
        </w:rPr>
        <w:t>}</w:t>
      </w:r>
    </w:p>
    <w:p w:rsidR="00EE6528" w:rsidRDefault="00EE6528" w:rsidP="004B7C29">
      <w:pPr>
        <w:pStyle w:val="NoSpacing"/>
        <w:rPr>
          <w:lang w:val="vi-VN"/>
        </w:rPr>
      </w:pPr>
    </w:p>
    <w:p w:rsidR="00EE6528" w:rsidRDefault="00EE6528" w:rsidP="00EE6528">
      <w:pPr>
        <w:rPr>
          <w:lang w:val="vi-VN"/>
        </w:rPr>
      </w:pPr>
      <w:r>
        <w:rPr>
          <w:lang w:val="vi-VN"/>
        </w:rPr>
        <w:t xml:space="preserve">Kết quả sau khi chạy chương trình: </w:t>
      </w:r>
    </w:p>
    <w:p w:rsidR="00EE6528" w:rsidRDefault="00EE6528" w:rsidP="004B7C29">
      <w:pPr>
        <w:pStyle w:val="NoSpacing"/>
        <w:rPr>
          <w:lang w:val="vi-VN"/>
        </w:rPr>
      </w:pPr>
    </w:p>
    <w:p w:rsidR="0077436D" w:rsidRPr="0077436D" w:rsidRDefault="0077436D" w:rsidP="0077436D">
      <w:pPr>
        <w:jc w:val="center"/>
        <w:rPr>
          <w:lang w:val="vi-VN"/>
        </w:rPr>
      </w:pPr>
      <w:r>
        <w:rPr>
          <w:noProof/>
        </w:rPr>
        <w:drawing>
          <wp:inline distT="0" distB="0" distL="0" distR="0">
            <wp:extent cx="3733800" cy="1609725"/>
            <wp:effectExtent l="1905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srcRect/>
                    <a:stretch>
                      <a:fillRect/>
                    </a:stretch>
                  </pic:blipFill>
                  <pic:spPr bwMode="auto">
                    <a:xfrm>
                      <a:off x="0" y="0"/>
                      <a:ext cx="3733800" cy="1609725"/>
                    </a:xfrm>
                    <a:prstGeom prst="rect">
                      <a:avLst/>
                    </a:prstGeom>
                    <a:noFill/>
                    <a:ln w="9525">
                      <a:noFill/>
                      <a:miter lim="800000"/>
                      <a:headEnd/>
                      <a:tailEnd/>
                    </a:ln>
                  </pic:spPr>
                </pic:pic>
              </a:graphicData>
            </a:graphic>
          </wp:inline>
        </w:drawing>
      </w:r>
    </w:p>
    <w:p w:rsidR="00091DBE" w:rsidRPr="00091DBE" w:rsidRDefault="00091DBE" w:rsidP="00091DBE">
      <w:pPr>
        <w:rPr>
          <w:lang w:val="vi-VN"/>
        </w:rPr>
      </w:pPr>
    </w:p>
    <w:p w:rsidR="002920BA" w:rsidRDefault="002920BA" w:rsidP="00594F6E">
      <w:pPr>
        <w:pStyle w:val="Heading2"/>
        <w:numPr>
          <w:ilvl w:val="1"/>
          <w:numId w:val="8"/>
        </w:numPr>
      </w:pPr>
      <w:r>
        <w:lastRenderedPageBreak/>
        <w:t>Xử lý sự kiệ</w:t>
      </w:r>
      <w:r w:rsidR="000A0817">
        <w:t xml:space="preserve">n trong </w:t>
      </w:r>
      <w:r w:rsidR="007D38A9">
        <w:t>Java</w:t>
      </w:r>
      <w:bookmarkEnd w:id="70"/>
    </w:p>
    <w:p w:rsidR="00ED66A0" w:rsidRDefault="005515EF" w:rsidP="00594F6E">
      <w:pPr>
        <w:pStyle w:val="Heading3"/>
        <w:numPr>
          <w:ilvl w:val="2"/>
          <w:numId w:val="8"/>
        </w:numPr>
      </w:pPr>
      <w:bookmarkStart w:id="71" w:name="_Toc436137960"/>
      <w:r>
        <w:t>Giới thiệu</w:t>
      </w:r>
      <w:bookmarkEnd w:id="71"/>
    </w:p>
    <w:p w:rsidR="00E10863" w:rsidRDefault="00E10863" w:rsidP="00E10863">
      <w:r w:rsidRPr="00E10863">
        <w:t>Các hệ thống GUI xử lý các tương tác người dùng với sự trợ giúp của mô hình hướng sự kiện (event-driven). Tương tác của người dùng có thể là di chuyển chuột, nhấn phím, nhả phím v.v…Tất cả các thao tác này thiết lập một sự kiện của một loại nào đó</w:t>
      </w:r>
      <w:r w:rsidR="0050467B">
        <w:t>.</w:t>
      </w:r>
    </w:p>
    <w:p w:rsidR="00285DE4" w:rsidRDefault="00285DE4" w:rsidP="00285DE4">
      <w:r>
        <w:t>Việc xử lý những sự kiện này phụ thuộc vào ứng dụng. Abstract Windowing Toolkit (AWT) xử lý một vài sự kiện. Môi trường mà các ứng dụng này được thi hành như trình duyệt cũng có thể xử lý các sự kiện khác. Người lập trình cũng cần phải xử lý những sự kiện nhất định và cần phải viết hàm xử lý các sự kiện đó.</w:t>
      </w:r>
    </w:p>
    <w:p w:rsidR="00285DE4" w:rsidRDefault="00285DE4" w:rsidP="00285DE4">
      <w:r>
        <w:t>Ứng dụng cần đăng ký một hàm xử lý sự kiện với một đối tượng. Hàm xử lý sự kiện này sẽ được gọi bất cứ khi nào sự kiện tương ứng phát sinh. JDK1.2 làm việc theo mô hình xử lý sự kiện này.</w:t>
      </w:r>
    </w:p>
    <w:p w:rsidR="00285DE4" w:rsidRDefault="00285DE4" w:rsidP="00285DE4">
      <w:r>
        <w:t>Trong quy trình này, ứng dụng cho phép bạn đăng ký các phương thức (handler), hay gọi là listener với các đối tượng. Những handler này tự động được gọi khi một sự kiện thích hợp phát sinh.</w:t>
      </w:r>
    </w:p>
    <w:p w:rsidR="00285DE4" w:rsidRDefault="00285DE4" w:rsidP="00285DE4">
      <w:r>
        <w:t>Một Event Listener lắng nghe một sự kiện nào đó mà một đối tượng đã thiết lập. Mỗi event listener cung cấp các phương thức xử lý những sự kiện này. Lớp thi hành listener cần phải định nghĩa những phương thức này. Để sử dụng mô hình này, bạn làm theo các bước sau:</w:t>
      </w:r>
    </w:p>
    <w:p w:rsidR="00285DE4" w:rsidRDefault="00285DE4" w:rsidP="00594F6E">
      <w:pPr>
        <w:pStyle w:val="ListParagraph"/>
        <w:numPr>
          <w:ilvl w:val="0"/>
          <w:numId w:val="7"/>
        </w:numPr>
      </w:pPr>
      <w:r>
        <w:t>Cài đặt giao diện listener thích hợp. Cấu trúc như sau:</w:t>
      </w:r>
    </w:p>
    <w:p w:rsidR="00285DE4" w:rsidRDefault="00285DE4" w:rsidP="008C2E41">
      <w:pPr>
        <w:pStyle w:val="NoSpacing"/>
      </w:pPr>
      <w:r w:rsidRPr="00FE18B9">
        <w:rPr>
          <w:b/>
        </w:rPr>
        <w:t>public</w:t>
      </w:r>
      <w:r>
        <w:t xml:space="preserve"> </w:t>
      </w:r>
      <w:r w:rsidRPr="00FE18B9">
        <w:rPr>
          <w:b/>
        </w:rPr>
        <w:t>class</w:t>
      </w:r>
      <w:r>
        <w:t xml:space="preserve"> MyApp </w:t>
      </w:r>
      <w:r w:rsidRPr="0076123C">
        <w:rPr>
          <w:b/>
        </w:rPr>
        <w:t>extends</w:t>
      </w:r>
      <w:r>
        <w:t xml:space="preserve"> Frame </w:t>
      </w:r>
      <w:r w:rsidRPr="00D70981">
        <w:rPr>
          <w:b/>
        </w:rPr>
        <w:t>implements</w:t>
      </w:r>
      <w:r>
        <w:t xml:space="preserve"> A</w:t>
      </w:r>
      <w:r w:rsidR="007E4C12">
        <w:t>ctionListener</w:t>
      </w:r>
    </w:p>
    <w:p w:rsidR="007E4C12" w:rsidRDefault="007E4C12" w:rsidP="008C2E41">
      <w:pPr>
        <w:pStyle w:val="NoSpacing"/>
      </w:pPr>
    </w:p>
    <w:p w:rsidR="00285DE4" w:rsidRDefault="00285DE4" w:rsidP="00594F6E">
      <w:pPr>
        <w:pStyle w:val="ListParagraph"/>
        <w:numPr>
          <w:ilvl w:val="0"/>
          <w:numId w:val="7"/>
        </w:numPr>
      </w:pPr>
      <w:r>
        <w:t xml:space="preserve">Xác định tất cả các thành phần tạo ra sự kiện. Các thành phần có thể là các button, label, </w:t>
      </w:r>
      <w:r w:rsidR="0085473A">
        <w:t xml:space="preserve"> </w:t>
      </w:r>
      <w:r>
        <w:t>menu item, hay window.</w:t>
      </w:r>
    </w:p>
    <w:p w:rsidR="00285DE4" w:rsidRDefault="00285DE4" w:rsidP="00594F6E">
      <w:pPr>
        <w:pStyle w:val="ListParagraph"/>
        <w:numPr>
          <w:ilvl w:val="0"/>
          <w:numId w:val="7"/>
        </w:numPr>
      </w:pPr>
      <w:r>
        <w:t>Xác định tất cả các sự kiện được xử lý. Các sự kiện có thể là một ‘ActionEvent’ nếu một button được click hay một ‘mouseEvent’ nếu như chuột được kéo đi.</w:t>
      </w:r>
    </w:p>
    <w:p w:rsidR="00285DE4" w:rsidRDefault="00285DE4" w:rsidP="00594F6E">
      <w:pPr>
        <w:pStyle w:val="ListParagraph"/>
        <w:numPr>
          <w:ilvl w:val="0"/>
          <w:numId w:val="7"/>
        </w:numPr>
      </w:pPr>
      <w:r>
        <w:t>Thi hành các phương thức của listener và viết hàm xử lý sự kiện tương ứng với các phương thức.</w:t>
      </w:r>
    </w:p>
    <w:p w:rsidR="0054362E" w:rsidRDefault="0054362E" w:rsidP="002D5608">
      <w:pPr>
        <w:pStyle w:val="ListParagraph"/>
        <w:ind w:left="792" w:firstLine="0"/>
      </w:pPr>
    </w:p>
    <w:p w:rsidR="001F392D" w:rsidRPr="0013720C" w:rsidRDefault="00B00856" w:rsidP="0013720C">
      <w:pPr>
        <w:pStyle w:val="ListParagraph"/>
        <w:ind w:left="792" w:firstLine="0"/>
        <w:jc w:val="center"/>
        <w:rPr>
          <w:b/>
        </w:rPr>
      </w:pPr>
      <w:r w:rsidRPr="0013720C">
        <w:rPr>
          <w:b/>
        </w:rPr>
        <w:lastRenderedPageBreak/>
        <w:t>CÁC LỚP SỰ KIỆN TRONG JAVA</w:t>
      </w:r>
    </w:p>
    <w:tbl>
      <w:tblPr>
        <w:tblW w:w="9180" w:type="dxa"/>
        <w:tblInd w:w="1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2160"/>
        <w:gridCol w:w="7020"/>
      </w:tblGrid>
      <w:tr w:rsidR="00923D73" w:rsidRPr="00923D73" w:rsidTr="001F392D">
        <w:trPr>
          <w:trHeight w:val="343"/>
        </w:trPr>
        <w:tc>
          <w:tcPr>
            <w:tcW w:w="2160" w:type="dxa"/>
            <w:vAlign w:val="center"/>
            <w:hideMark/>
          </w:tcPr>
          <w:p w:rsidR="00923D73" w:rsidRPr="00923D73" w:rsidRDefault="00923D73" w:rsidP="0044129B">
            <w:pPr>
              <w:spacing w:line="293" w:lineRule="atLeast"/>
              <w:ind w:firstLine="0"/>
              <w:contextualSpacing w:val="0"/>
              <w:jc w:val="center"/>
              <w:textAlignment w:val="baseline"/>
              <w:rPr>
                <w:rFonts w:eastAsia="Times New Roman" w:cs="Times New Roman"/>
                <w:b/>
                <w:sz w:val="20"/>
                <w:szCs w:val="20"/>
              </w:rPr>
            </w:pPr>
            <w:r w:rsidRPr="00923D73">
              <w:rPr>
                <w:rFonts w:eastAsia="Times New Roman" w:cs="Times New Roman"/>
                <w:b/>
                <w:sz w:val="24"/>
                <w:szCs w:val="24"/>
                <w:bdr w:val="none" w:sz="0" w:space="0" w:color="auto" w:frame="1"/>
              </w:rPr>
              <w:t>Lớp sự kiện</w:t>
            </w:r>
          </w:p>
        </w:tc>
        <w:tc>
          <w:tcPr>
            <w:tcW w:w="7020" w:type="dxa"/>
            <w:vAlign w:val="center"/>
            <w:hideMark/>
          </w:tcPr>
          <w:p w:rsidR="00923D73" w:rsidRPr="00923D73" w:rsidRDefault="00923D73" w:rsidP="004965F7">
            <w:pPr>
              <w:spacing w:line="293" w:lineRule="atLeast"/>
              <w:ind w:left="180" w:right="190" w:firstLine="0"/>
              <w:contextualSpacing w:val="0"/>
              <w:jc w:val="center"/>
              <w:textAlignment w:val="baseline"/>
              <w:rPr>
                <w:rFonts w:eastAsia="Times New Roman" w:cs="Times New Roman"/>
                <w:b/>
                <w:sz w:val="20"/>
                <w:szCs w:val="20"/>
              </w:rPr>
            </w:pPr>
            <w:r w:rsidRPr="00923D73">
              <w:rPr>
                <w:rFonts w:eastAsia="Times New Roman" w:cs="Times New Roman"/>
                <w:b/>
                <w:sz w:val="24"/>
                <w:szCs w:val="24"/>
                <w:bdr w:val="none" w:sz="0" w:space="0" w:color="auto" w:frame="1"/>
              </w:rPr>
              <w:t>Mô tả</w:t>
            </w:r>
          </w:p>
        </w:tc>
      </w:tr>
      <w:tr w:rsidR="00923D73" w:rsidRPr="00923D73" w:rsidTr="001F392D">
        <w:trPr>
          <w:trHeight w:val="768"/>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ActionEvent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một button được nhấn, một item trong danh sách chọn lựa được nhấn đúp (double-click) hay một menu được chọn.</w:t>
            </w:r>
          </w:p>
        </w:tc>
      </w:tr>
      <w:tr w:rsidR="00923D73" w:rsidRPr="00923D73" w:rsidTr="001F392D">
        <w:trPr>
          <w:trHeight w:val="491"/>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AdjustmentEvent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một thanh scrollbar được sử dụng.</w:t>
            </w:r>
          </w:p>
        </w:tc>
      </w:tr>
      <w:tr w:rsidR="00923D73" w:rsidRPr="00923D73" w:rsidTr="001F392D">
        <w:trPr>
          <w:trHeight w:val="685"/>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ComponentEvent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một thành phần được thay đổi kích thước, được di chuyển, bị ẩn hay làm cho hoạt động được.</w:t>
            </w:r>
          </w:p>
        </w:tc>
      </w:tr>
      <w:tr w:rsidR="00923D73" w:rsidRPr="00923D73" w:rsidTr="001F392D">
        <w:trPr>
          <w:trHeight w:val="521"/>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FocusEvent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một thành phần mất hay nhận focus từ bàn phím.</w:t>
            </w:r>
          </w:p>
        </w:tc>
      </w:tr>
      <w:tr w:rsidR="00923D73" w:rsidRPr="00923D73" w:rsidTr="001F392D">
        <w:trPr>
          <w:trHeight w:val="779"/>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ItemEvent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một mục menu được chọn hay bỏ chọn; hay khi một checkbox hay một item trong danh sách được click.</w:t>
            </w:r>
          </w:p>
        </w:tc>
      </w:tr>
      <w:tr w:rsidR="00923D73" w:rsidRPr="00923D73" w:rsidTr="001F392D">
        <w:trPr>
          <w:trHeight w:val="830"/>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WindowEvent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một cửa sổ được kích hoạt, được đóng, được mở hay thoát.</w:t>
            </w:r>
          </w:p>
        </w:tc>
      </w:tr>
      <w:tr w:rsidR="00923D73" w:rsidRPr="00923D73" w:rsidTr="001F392D">
        <w:trPr>
          <w:trHeight w:val="594"/>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TextEvent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giá trị trong thành phần textfield hay textarea bị thay đổi.</w:t>
            </w:r>
          </w:p>
        </w:tc>
      </w:tr>
      <w:tr w:rsidR="00923D73" w:rsidRPr="00923D73" w:rsidTr="001F392D">
        <w:trPr>
          <w:trHeight w:val="594"/>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MouseEvent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chuột di chuyển, được click, được kéo hay thả ra.</w:t>
            </w:r>
          </w:p>
        </w:tc>
      </w:tr>
      <w:tr w:rsidR="00923D73" w:rsidRPr="00923D73" w:rsidTr="001F392D">
        <w:trPr>
          <w:trHeight w:val="343"/>
        </w:trPr>
        <w:tc>
          <w:tcPr>
            <w:tcW w:w="2160" w:type="dxa"/>
            <w:vAlign w:val="center"/>
            <w:hideMark/>
          </w:tcPr>
          <w:p w:rsidR="00923D73" w:rsidRPr="00923D73" w:rsidRDefault="00923D73" w:rsidP="0044129B">
            <w:pPr>
              <w:spacing w:line="293" w:lineRule="atLeast"/>
              <w:ind w:left="18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KeyEvent</w:t>
            </w:r>
          </w:p>
        </w:tc>
        <w:tc>
          <w:tcPr>
            <w:tcW w:w="7020" w:type="dxa"/>
            <w:vAlign w:val="center"/>
            <w:hideMark/>
          </w:tcPr>
          <w:p w:rsidR="00923D73" w:rsidRPr="00923D73" w:rsidRDefault="00923D73" w:rsidP="004965F7">
            <w:pPr>
              <w:spacing w:line="293" w:lineRule="atLeast"/>
              <w:ind w:left="180" w:right="190" w:firstLine="0"/>
              <w:contextualSpacing w:val="0"/>
              <w:textAlignment w:val="baseline"/>
              <w:rPr>
                <w:rFonts w:eastAsia="Times New Roman" w:cs="Times New Roman"/>
                <w:sz w:val="20"/>
                <w:szCs w:val="20"/>
              </w:rPr>
            </w:pPr>
            <w:r w:rsidRPr="00923D73">
              <w:rPr>
                <w:rFonts w:eastAsia="Times New Roman" w:cs="Times New Roman"/>
                <w:sz w:val="24"/>
                <w:szCs w:val="24"/>
                <w:bdr w:val="none" w:sz="0" w:space="0" w:color="auto" w:frame="1"/>
              </w:rPr>
              <w:t>Phát sinh khi bàn phím ấn, nhả.</w:t>
            </w:r>
          </w:p>
        </w:tc>
      </w:tr>
    </w:tbl>
    <w:p w:rsidR="00C26B62" w:rsidRPr="00E10863" w:rsidRDefault="00C26B62" w:rsidP="00C26B62">
      <w:pPr>
        <w:pStyle w:val="ListParagraph"/>
        <w:ind w:left="792" w:firstLine="0"/>
      </w:pPr>
    </w:p>
    <w:p w:rsidR="00ED66A0" w:rsidRDefault="009D69AF" w:rsidP="00594F6E">
      <w:pPr>
        <w:pStyle w:val="Heading3"/>
        <w:numPr>
          <w:ilvl w:val="2"/>
          <w:numId w:val="8"/>
        </w:numPr>
      </w:pPr>
      <w:bookmarkStart w:id="72" w:name="_Toc436137961"/>
      <w:r>
        <w:t>S</w:t>
      </w:r>
      <w:r w:rsidR="005515EF">
        <w:t>ử dụ</w:t>
      </w:r>
      <w:r w:rsidR="00F01885">
        <w:t>ng s</w:t>
      </w:r>
      <w:r w:rsidR="005515EF">
        <w:t>ự kiện</w:t>
      </w:r>
      <w:bookmarkEnd w:id="72"/>
    </w:p>
    <w:p w:rsidR="002F5F20" w:rsidRDefault="002F5F20" w:rsidP="002F5F20">
      <w:pPr>
        <w:rPr>
          <w:i/>
          <w:u w:val="single"/>
        </w:rPr>
      </w:pPr>
      <w:r w:rsidRPr="0050447F">
        <w:rPr>
          <w:i/>
          <w:u w:val="single"/>
        </w:rPr>
        <w:t xml:space="preserve">Cách </w:t>
      </w:r>
      <w:r w:rsidR="00BF1BC7" w:rsidRPr="0050447F">
        <w:rPr>
          <w:i/>
          <w:u w:val="single"/>
        </w:rPr>
        <w:t xml:space="preserve">1. Bắt sự kiện </w:t>
      </w:r>
      <w:r w:rsidRPr="0050447F">
        <w:rPr>
          <w:i/>
          <w:u w:val="single"/>
        </w:rPr>
        <w:t>trên giao diện Netbean.</w:t>
      </w:r>
    </w:p>
    <w:p w:rsidR="003E0432" w:rsidRDefault="000C6CEA" w:rsidP="00B47ADF">
      <w:r>
        <w:t xml:space="preserve">Tại cửa sổ </w:t>
      </w:r>
      <w:r w:rsidRPr="00713DB3">
        <w:rPr>
          <w:b/>
          <w:i/>
        </w:rPr>
        <w:t>Properties</w:t>
      </w:r>
      <w:r>
        <w:t xml:space="preserve"> của component, chọn sang tab </w:t>
      </w:r>
      <w:r w:rsidRPr="000C6CEA">
        <w:rPr>
          <w:b/>
          <w:i/>
        </w:rPr>
        <w:t>Events</w:t>
      </w:r>
      <w:r w:rsidR="00666E8F">
        <w:t>. Tại  đây chúng ta sẽ có danh sách tất cả các sự kiện tương ứng với component đó.</w:t>
      </w:r>
    </w:p>
    <w:p w:rsidR="00D534EE" w:rsidRDefault="00D534EE" w:rsidP="00B47ADF">
      <w:pPr>
        <w:rPr>
          <w:b/>
          <w:i/>
        </w:rPr>
      </w:pPr>
      <w:r>
        <w:t xml:space="preserve">Để bắt sự kiện cho component, ta chỉ việc </w:t>
      </w:r>
      <w:r w:rsidR="001E1ED6">
        <w:t xml:space="preserve">nhấp </w:t>
      </w:r>
      <w:r>
        <w:t>double- click vào tên sự kiện.</w:t>
      </w:r>
      <w:r w:rsidR="00000622">
        <w:t xml:space="preserve"> Ở đây ta chọn sự kiện </w:t>
      </w:r>
      <w:r w:rsidR="00000622" w:rsidRPr="00000622">
        <w:rPr>
          <w:b/>
          <w:i/>
        </w:rPr>
        <w:t>actionPerformed</w:t>
      </w:r>
      <w:r w:rsidR="00445F86">
        <w:rPr>
          <w:b/>
          <w:i/>
        </w:rPr>
        <w:t xml:space="preserve"> </w:t>
      </w:r>
    </w:p>
    <w:p w:rsidR="00256B7E" w:rsidRPr="00192035" w:rsidRDefault="00256B7E" w:rsidP="00B47ADF"/>
    <w:p w:rsidR="00A87293" w:rsidRDefault="003E0432" w:rsidP="002268D4">
      <w:pPr>
        <w:ind w:firstLine="0"/>
        <w:jc w:val="center"/>
      </w:pPr>
      <w:r>
        <w:rPr>
          <w:noProof/>
        </w:rPr>
        <w:lastRenderedPageBreak/>
        <w:drawing>
          <wp:inline distT="0" distB="0" distL="0" distR="0">
            <wp:extent cx="3257550" cy="200025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3257550" cy="2000250"/>
                    </a:xfrm>
                    <a:prstGeom prst="rect">
                      <a:avLst/>
                    </a:prstGeom>
                    <a:noFill/>
                    <a:ln w="9525">
                      <a:noFill/>
                      <a:miter lim="800000"/>
                      <a:headEnd/>
                      <a:tailEnd/>
                    </a:ln>
                  </pic:spPr>
                </pic:pic>
              </a:graphicData>
            </a:graphic>
          </wp:inline>
        </w:drawing>
      </w:r>
    </w:p>
    <w:p w:rsidR="002268D4" w:rsidRDefault="002268D4" w:rsidP="002268D4">
      <w:r>
        <w:t>Sau đó, IDE sẽ tự động tạo một phương thức cho sự kiện tương ứng. Chúng ta sẽ viết code để thực hiện xử lý sự kiện trong thân phương thức này.</w:t>
      </w:r>
    </w:p>
    <w:p w:rsidR="002268D4" w:rsidRDefault="002268D4" w:rsidP="002268D4">
      <w:pPr>
        <w:ind w:firstLine="0"/>
        <w:jc w:val="center"/>
      </w:pPr>
      <w:r>
        <w:rPr>
          <w:noProof/>
        </w:rPr>
        <w:drawing>
          <wp:inline distT="0" distB="0" distL="0" distR="0">
            <wp:extent cx="5724525" cy="838200"/>
            <wp:effectExtent l="19050" t="0" r="952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4525" cy="838200"/>
                    </a:xfrm>
                    <a:prstGeom prst="rect">
                      <a:avLst/>
                    </a:prstGeom>
                    <a:noFill/>
                    <a:ln w="9525">
                      <a:noFill/>
                      <a:miter lim="800000"/>
                      <a:headEnd/>
                      <a:tailEnd/>
                    </a:ln>
                  </pic:spPr>
                </pic:pic>
              </a:graphicData>
            </a:graphic>
          </wp:inline>
        </w:drawing>
      </w:r>
    </w:p>
    <w:p w:rsidR="009A59A4" w:rsidRDefault="009A59A4" w:rsidP="002F5F20">
      <w:pPr>
        <w:rPr>
          <w:i/>
          <w:u w:val="single"/>
        </w:rPr>
      </w:pPr>
    </w:p>
    <w:p w:rsidR="00220A25" w:rsidRDefault="00220A25" w:rsidP="002F5F20">
      <w:pPr>
        <w:rPr>
          <w:i/>
          <w:u w:val="single"/>
        </w:rPr>
      </w:pPr>
    </w:p>
    <w:p w:rsidR="00EE1E81" w:rsidRDefault="00EE1E81" w:rsidP="002F5F20">
      <w:pPr>
        <w:rPr>
          <w:i/>
          <w:u w:val="single"/>
        </w:rPr>
      </w:pPr>
      <w:r>
        <w:rPr>
          <w:i/>
          <w:u w:val="single"/>
        </w:rPr>
        <w:t>Cách 2. Bắt sự kiện trong Code</w:t>
      </w:r>
    </w:p>
    <w:p w:rsidR="00472B8C" w:rsidRDefault="00AD5C1C" w:rsidP="002F5F20">
      <w:r w:rsidRPr="00AD5C1C">
        <w:t xml:space="preserve">Tại </w:t>
      </w:r>
      <w:r>
        <w:t xml:space="preserve"> hàm khởi tạo ta thêm </w:t>
      </w:r>
      <w:r w:rsidR="00BB58C9">
        <w:t>sự kiện cho nút như sau:</w:t>
      </w:r>
    </w:p>
    <w:p w:rsidR="00BB58C9" w:rsidRPr="00CE57D2" w:rsidRDefault="00BB58C9" w:rsidP="00BB58C9">
      <w:pPr>
        <w:pStyle w:val="NoSpacing"/>
      </w:pPr>
      <w:r w:rsidRPr="00CE57D2">
        <w:rPr>
          <w:b/>
        </w:rPr>
        <w:t>public</w:t>
      </w:r>
      <w:r w:rsidRPr="00CE57D2">
        <w:t xml:space="preserve"> </w:t>
      </w:r>
      <w:r w:rsidRPr="00CE57D2">
        <w:rPr>
          <w:b/>
        </w:rPr>
        <w:t>void</w:t>
      </w:r>
      <w:r w:rsidRPr="00CE57D2">
        <w:t xml:space="preserve"> AddEvent()</w:t>
      </w:r>
    </w:p>
    <w:p w:rsidR="00BB58C9" w:rsidRPr="00CE57D2" w:rsidRDefault="00BB58C9" w:rsidP="00BB58C9">
      <w:pPr>
        <w:pStyle w:val="NoSpacing"/>
      </w:pPr>
      <w:r w:rsidRPr="00CE57D2">
        <w:t>{</w:t>
      </w:r>
    </w:p>
    <w:p w:rsidR="00BB58C9" w:rsidRPr="00CE57D2" w:rsidRDefault="00BB58C9" w:rsidP="00307A8B">
      <w:pPr>
        <w:pStyle w:val="NoSpacing"/>
        <w:tabs>
          <w:tab w:val="left" w:pos="2610"/>
        </w:tabs>
        <w:ind w:left="2520" w:hanging="1170"/>
      </w:pPr>
      <w:r w:rsidRPr="00CE57D2">
        <w:t>jButton1.addActionListener(</w:t>
      </w:r>
      <w:r w:rsidRPr="00CE57D2">
        <w:rPr>
          <w:b/>
        </w:rPr>
        <w:t>new</w:t>
      </w:r>
      <w:r w:rsidRPr="00CE57D2">
        <w:t xml:space="preserve"> java.awt.event.</w:t>
      </w:r>
      <w:r w:rsidRPr="00CE57D2">
        <w:rPr>
          <w:b/>
        </w:rPr>
        <w:t>ActionListener</w:t>
      </w:r>
      <w:r w:rsidRPr="00CE57D2">
        <w:t>() {</w:t>
      </w:r>
    </w:p>
    <w:p w:rsidR="00BB58C9" w:rsidRPr="00CE57D2" w:rsidRDefault="00BB58C9" w:rsidP="00B62E97">
      <w:pPr>
        <w:pStyle w:val="NoSpacing"/>
        <w:tabs>
          <w:tab w:val="left" w:pos="2610"/>
        </w:tabs>
        <w:ind w:left="2520"/>
      </w:pPr>
      <w:r w:rsidRPr="00CE57D2">
        <w:rPr>
          <w:b/>
        </w:rPr>
        <w:t>public</w:t>
      </w:r>
      <w:r w:rsidRPr="00CE57D2">
        <w:t xml:space="preserve"> </w:t>
      </w:r>
      <w:r w:rsidRPr="00CE57D2">
        <w:rPr>
          <w:b/>
        </w:rPr>
        <w:t>void</w:t>
      </w:r>
      <w:r w:rsidRPr="00CE57D2">
        <w:t xml:space="preserve"> actionPerformed(java.awt.event.</w:t>
      </w:r>
      <w:r w:rsidRPr="00CE57D2">
        <w:rPr>
          <w:b/>
        </w:rPr>
        <w:t>ActionEvent</w:t>
      </w:r>
      <w:r w:rsidRPr="00CE57D2">
        <w:t xml:space="preserve"> evt) {</w:t>
      </w:r>
    </w:p>
    <w:p w:rsidR="00BB58C9" w:rsidRPr="00CE57D2" w:rsidRDefault="00BB58C9" w:rsidP="001F4DA4">
      <w:pPr>
        <w:pStyle w:val="NoSpacing"/>
        <w:tabs>
          <w:tab w:val="left" w:pos="2610"/>
        </w:tabs>
        <w:ind w:left="2520" w:hanging="1170"/>
      </w:pPr>
      <w:r w:rsidRPr="00CE57D2">
        <w:t xml:space="preserve">                jButton1ActionPerformed(evt);</w:t>
      </w:r>
    </w:p>
    <w:p w:rsidR="00BB58C9" w:rsidRPr="00CE57D2" w:rsidRDefault="00BB58C9" w:rsidP="001F4DA4">
      <w:pPr>
        <w:pStyle w:val="NoSpacing"/>
        <w:tabs>
          <w:tab w:val="left" w:pos="2610"/>
        </w:tabs>
        <w:ind w:left="2520" w:hanging="1170"/>
      </w:pPr>
      <w:r w:rsidRPr="00CE57D2">
        <w:t xml:space="preserve">            }</w:t>
      </w:r>
    </w:p>
    <w:p w:rsidR="005E3D54" w:rsidRPr="00CE57D2" w:rsidRDefault="00BB58C9" w:rsidP="001F4DA4">
      <w:pPr>
        <w:pStyle w:val="NoSpacing"/>
        <w:tabs>
          <w:tab w:val="left" w:pos="2610"/>
        </w:tabs>
        <w:ind w:left="2520" w:hanging="1170"/>
      </w:pPr>
      <w:r w:rsidRPr="00CE57D2">
        <w:t xml:space="preserve">        });</w:t>
      </w:r>
    </w:p>
    <w:p w:rsidR="00BB58C9" w:rsidRPr="00CE57D2" w:rsidRDefault="00BB58C9" w:rsidP="00BB58C9">
      <w:pPr>
        <w:pStyle w:val="NoSpacing"/>
      </w:pPr>
      <w:r w:rsidRPr="00CE57D2">
        <w:t>}</w:t>
      </w:r>
    </w:p>
    <w:p w:rsidR="005267D4" w:rsidRPr="00CE57D2" w:rsidRDefault="005267D4" w:rsidP="00BB58C9">
      <w:pPr>
        <w:pStyle w:val="NoSpacing"/>
      </w:pPr>
    </w:p>
    <w:p w:rsidR="005267D4" w:rsidRPr="00CE57D2" w:rsidRDefault="005267D4" w:rsidP="005267D4">
      <w:pPr>
        <w:pStyle w:val="NoSpacing"/>
      </w:pPr>
      <w:r w:rsidRPr="00CE57D2">
        <w:rPr>
          <w:b/>
        </w:rPr>
        <w:t>private</w:t>
      </w:r>
      <w:r w:rsidRPr="00CE57D2">
        <w:t xml:space="preserve"> </w:t>
      </w:r>
      <w:r w:rsidRPr="00CE57D2">
        <w:rPr>
          <w:b/>
        </w:rPr>
        <w:t>void</w:t>
      </w:r>
      <w:r w:rsidRPr="00CE57D2">
        <w:t xml:space="preserve"> jButton1ActionPerformed(java.awt.event.ActionEvent evt) </w:t>
      </w:r>
    </w:p>
    <w:p w:rsidR="005267D4" w:rsidRPr="00CE57D2" w:rsidRDefault="005267D4" w:rsidP="005267D4">
      <w:pPr>
        <w:pStyle w:val="NoSpacing"/>
      </w:pPr>
      <w:r w:rsidRPr="00CE57D2">
        <w:t xml:space="preserve">{                                         </w:t>
      </w:r>
    </w:p>
    <w:p w:rsidR="005267D4" w:rsidRPr="00CE57D2" w:rsidRDefault="00A45CF0" w:rsidP="005267D4">
      <w:pPr>
        <w:pStyle w:val="NoSpacing"/>
      </w:pPr>
      <w:r w:rsidRPr="00CE57D2">
        <w:t xml:space="preserve">    </w:t>
      </w:r>
      <w:r w:rsidR="005267D4" w:rsidRPr="00CE57D2">
        <w:t>// TODO: Xử lý khi xảy ra sự kiện</w:t>
      </w:r>
    </w:p>
    <w:p w:rsidR="005267D4" w:rsidRPr="00CE57D2" w:rsidRDefault="005267D4" w:rsidP="005267D4">
      <w:pPr>
        <w:pStyle w:val="NoSpacing"/>
      </w:pPr>
      <w:r w:rsidRPr="00CE57D2">
        <w:t xml:space="preserve">}   </w:t>
      </w:r>
    </w:p>
    <w:p w:rsidR="0044133F" w:rsidRDefault="0044133F" w:rsidP="005267D4">
      <w:pPr>
        <w:pStyle w:val="NoSpacing"/>
        <w:rPr>
          <w:sz w:val="22"/>
        </w:rPr>
      </w:pPr>
    </w:p>
    <w:p w:rsidR="0044133F" w:rsidRDefault="0044133F" w:rsidP="0044133F">
      <w:r>
        <w:t>Tại toán tử khởi tạo của Frame, ta gọi phương thức AddEvent</w:t>
      </w:r>
    </w:p>
    <w:p w:rsidR="00274323" w:rsidRDefault="00274323" w:rsidP="0044133F"/>
    <w:p w:rsidR="0044133F" w:rsidRPr="00FC46F6" w:rsidRDefault="0044133F" w:rsidP="00FC46F6">
      <w:pPr>
        <w:pStyle w:val="NoSpacing"/>
      </w:pPr>
      <w:r w:rsidRPr="000D08A3">
        <w:rPr>
          <w:b/>
        </w:rPr>
        <w:t>public</w:t>
      </w:r>
      <w:r w:rsidRPr="00FC46F6">
        <w:t xml:space="preserve"> NewJFrame() </w:t>
      </w:r>
    </w:p>
    <w:p w:rsidR="0044133F" w:rsidRPr="00FC46F6" w:rsidRDefault="0044133F" w:rsidP="00FC46F6">
      <w:pPr>
        <w:pStyle w:val="NoSpacing"/>
      </w:pPr>
      <w:r w:rsidRPr="00FC46F6">
        <w:t>{</w:t>
      </w:r>
    </w:p>
    <w:p w:rsidR="0044133F" w:rsidRPr="00FC46F6" w:rsidRDefault="0044133F" w:rsidP="00714A16">
      <w:pPr>
        <w:pStyle w:val="NoSpacing"/>
        <w:ind w:firstLine="720"/>
      </w:pPr>
      <w:r w:rsidRPr="00FC46F6">
        <w:t>initComponents();</w:t>
      </w:r>
    </w:p>
    <w:p w:rsidR="0044133F" w:rsidRPr="00FC46F6" w:rsidRDefault="0044133F" w:rsidP="00714A16">
      <w:pPr>
        <w:pStyle w:val="NoSpacing"/>
        <w:ind w:firstLine="720"/>
      </w:pPr>
      <w:r w:rsidRPr="00FC46F6">
        <w:t>AddEvent();</w:t>
      </w:r>
    </w:p>
    <w:p w:rsidR="0044133F" w:rsidRDefault="0044133F" w:rsidP="00FC46F6">
      <w:pPr>
        <w:pStyle w:val="NoSpacing"/>
      </w:pPr>
      <w:r w:rsidRPr="00FC46F6">
        <w:t>}</w:t>
      </w:r>
    </w:p>
    <w:p w:rsidR="00BE69F3" w:rsidRPr="00FC46F6" w:rsidRDefault="00BE69F3" w:rsidP="00FC46F6">
      <w:pPr>
        <w:pStyle w:val="NoSpacing"/>
      </w:pPr>
    </w:p>
    <w:p w:rsidR="005515EF" w:rsidRDefault="005515EF" w:rsidP="00594F6E">
      <w:pPr>
        <w:pStyle w:val="Heading3"/>
        <w:numPr>
          <w:ilvl w:val="2"/>
          <w:numId w:val="8"/>
        </w:numPr>
      </w:pPr>
      <w:bookmarkStart w:id="73" w:name="_Toc436137962"/>
      <w:r>
        <w:t>Các sự kiện cơ bản</w:t>
      </w:r>
      <w:bookmarkEnd w:id="73"/>
    </w:p>
    <w:tbl>
      <w:tblPr>
        <w:tblStyle w:val="TableGrid"/>
        <w:tblW w:w="9558" w:type="dxa"/>
        <w:tblLook w:val="04A0"/>
      </w:tblPr>
      <w:tblGrid>
        <w:gridCol w:w="1728"/>
        <w:gridCol w:w="2160"/>
        <w:gridCol w:w="5670"/>
      </w:tblGrid>
      <w:tr w:rsidR="00C921A7" w:rsidRPr="008F311D" w:rsidTr="00A16646">
        <w:tc>
          <w:tcPr>
            <w:tcW w:w="1728" w:type="dxa"/>
            <w:vAlign w:val="center"/>
          </w:tcPr>
          <w:p w:rsidR="00B70ED7" w:rsidRPr="008F311D" w:rsidRDefault="00623000" w:rsidP="008F311D">
            <w:pPr>
              <w:ind w:firstLine="0"/>
              <w:jc w:val="center"/>
              <w:rPr>
                <w:b/>
              </w:rPr>
            </w:pPr>
            <w:r w:rsidRPr="008F311D">
              <w:rPr>
                <w:b/>
              </w:rPr>
              <w:t>Events</w:t>
            </w:r>
          </w:p>
        </w:tc>
        <w:tc>
          <w:tcPr>
            <w:tcW w:w="2160" w:type="dxa"/>
            <w:vAlign w:val="center"/>
          </w:tcPr>
          <w:p w:rsidR="00B70ED7" w:rsidRPr="008F311D" w:rsidRDefault="00623000" w:rsidP="008F311D">
            <w:pPr>
              <w:ind w:firstLine="0"/>
              <w:jc w:val="center"/>
              <w:rPr>
                <w:b/>
              </w:rPr>
            </w:pPr>
            <w:r w:rsidRPr="008F311D">
              <w:rPr>
                <w:b/>
              </w:rPr>
              <w:t>Component</w:t>
            </w:r>
          </w:p>
        </w:tc>
        <w:tc>
          <w:tcPr>
            <w:tcW w:w="5670" w:type="dxa"/>
            <w:vAlign w:val="center"/>
          </w:tcPr>
          <w:p w:rsidR="00B70ED7" w:rsidRPr="008F311D" w:rsidRDefault="00C6060E" w:rsidP="008F311D">
            <w:pPr>
              <w:ind w:firstLine="0"/>
              <w:jc w:val="center"/>
              <w:rPr>
                <w:b/>
              </w:rPr>
            </w:pPr>
            <w:r w:rsidRPr="008F311D">
              <w:rPr>
                <w:b/>
              </w:rPr>
              <w:t>Description</w:t>
            </w:r>
          </w:p>
        </w:tc>
      </w:tr>
      <w:tr w:rsidR="00C921A7" w:rsidRPr="0009362A" w:rsidTr="00A16646">
        <w:tc>
          <w:tcPr>
            <w:tcW w:w="1728" w:type="dxa"/>
            <w:vAlign w:val="center"/>
          </w:tcPr>
          <w:p w:rsidR="00B70ED7" w:rsidRPr="0009362A" w:rsidRDefault="00517B47" w:rsidP="00C108D0">
            <w:pPr>
              <w:ind w:firstLine="0"/>
              <w:rPr>
                <w:sz w:val="24"/>
              </w:rPr>
            </w:pPr>
            <w:r>
              <w:rPr>
                <w:sz w:val="24"/>
              </w:rPr>
              <w:t>J</w:t>
            </w:r>
            <w:r w:rsidR="00B079AC">
              <w:rPr>
                <w:sz w:val="24"/>
              </w:rPr>
              <w:t>Button</w:t>
            </w:r>
          </w:p>
        </w:tc>
        <w:tc>
          <w:tcPr>
            <w:tcW w:w="2160" w:type="dxa"/>
            <w:vAlign w:val="center"/>
          </w:tcPr>
          <w:p w:rsidR="0009362A" w:rsidRPr="0009362A" w:rsidRDefault="00B079AC" w:rsidP="002D235F">
            <w:pPr>
              <w:ind w:firstLine="0"/>
              <w:rPr>
                <w:sz w:val="24"/>
              </w:rPr>
            </w:pPr>
            <w:r w:rsidRPr="00B079AC">
              <w:rPr>
                <w:sz w:val="24"/>
              </w:rPr>
              <w:t xml:space="preserve">ActionPerformed </w:t>
            </w:r>
          </w:p>
        </w:tc>
        <w:tc>
          <w:tcPr>
            <w:tcW w:w="5670" w:type="dxa"/>
            <w:vAlign w:val="center"/>
          </w:tcPr>
          <w:p w:rsidR="00B70ED7" w:rsidRPr="0009362A" w:rsidRDefault="00DB309D" w:rsidP="002D235F">
            <w:pPr>
              <w:ind w:firstLine="0"/>
              <w:rPr>
                <w:sz w:val="24"/>
              </w:rPr>
            </w:pPr>
            <w:r>
              <w:rPr>
                <w:sz w:val="24"/>
              </w:rPr>
              <w:t>Xảy ra khi có sự kiện Click chuột.</w:t>
            </w:r>
            <w:r w:rsidR="00B079AC">
              <w:rPr>
                <w:sz w:val="24"/>
              </w:rPr>
              <w:t xml:space="preserve"> </w:t>
            </w:r>
          </w:p>
        </w:tc>
      </w:tr>
      <w:tr w:rsidR="00DB309D" w:rsidRPr="0009362A" w:rsidTr="00A16646">
        <w:tc>
          <w:tcPr>
            <w:tcW w:w="1728" w:type="dxa"/>
            <w:vAlign w:val="center"/>
          </w:tcPr>
          <w:p w:rsidR="00DB309D" w:rsidRDefault="00517B47" w:rsidP="002D235F">
            <w:pPr>
              <w:ind w:firstLine="0"/>
              <w:rPr>
                <w:sz w:val="24"/>
              </w:rPr>
            </w:pPr>
            <w:r>
              <w:rPr>
                <w:sz w:val="24"/>
              </w:rPr>
              <w:t>J</w:t>
            </w:r>
            <w:r w:rsidR="00DB309D">
              <w:rPr>
                <w:sz w:val="24"/>
              </w:rPr>
              <w:t>Label</w:t>
            </w:r>
          </w:p>
        </w:tc>
        <w:tc>
          <w:tcPr>
            <w:tcW w:w="2160" w:type="dxa"/>
            <w:vAlign w:val="center"/>
          </w:tcPr>
          <w:p w:rsidR="00DB309D" w:rsidRPr="00B079AC" w:rsidRDefault="00DB309D" w:rsidP="002D235F">
            <w:pPr>
              <w:ind w:firstLine="0"/>
              <w:rPr>
                <w:sz w:val="24"/>
              </w:rPr>
            </w:pPr>
            <w:r w:rsidRPr="00DB309D">
              <w:rPr>
                <w:sz w:val="24"/>
              </w:rPr>
              <w:t>PropertyChange</w:t>
            </w:r>
          </w:p>
        </w:tc>
        <w:tc>
          <w:tcPr>
            <w:tcW w:w="5670" w:type="dxa"/>
            <w:vAlign w:val="center"/>
          </w:tcPr>
          <w:p w:rsidR="00DB309D" w:rsidRDefault="00DB309D" w:rsidP="002D235F">
            <w:pPr>
              <w:ind w:firstLine="0"/>
              <w:rPr>
                <w:sz w:val="24"/>
              </w:rPr>
            </w:pPr>
            <w:r>
              <w:rPr>
                <w:sz w:val="24"/>
              </w:rPr>
              <w:t>Xảy ra khi nội dung Text của Lable được thay đổi.</w:t>
            </w:r>
          </w:p>
        </w:tc>
      </w:tr>
      <w:tr w:rsidR="00F076E7" w:rsidRPr="0009362A" w:rsidTr="00A16646">
        <w:trPr>
          <w:trHeight w:val="485"/>
        </w:trPr>
        <w:tc>
          <w:tcPr>
            <w:tcW w:w="1728" w:type="dxa"/>
            <w:vMerge w:val="restart"/>
            <w:vAlign w:val="center"/>
          </w:tcPr>
          <w:p w:rsidR="00F076E7" w:rsidRDefault="003C6E10" w:rsidP="002D235F">
            <w:pPr>
              <w:ind w:firstLine="0"/>
              <w:rPr>
                <w:sz w:val="24"/>
              </w:rPr>
            </w:pPr>
            <w:r>
              <w:rPr>
                <w:sz w:val="24"/>
              </w:rPr>
              <w:t>J</w:t>
            </w:r>
            <w:r w:rsidR="00F076E7">
              <w:rPr>
                <w:sz w:val="24"/>
              </w:rPr>
              <w:t>ToggleButton</w:t>
            </w:r>
          </w:p>
        </w:tc>
        <w:tc>
          <w:tcPr>
            <w:tcW w:w="2160" w:type="dxa"/>
            <w:vAlign w:val="center"/>
          </w:tcPr>
          <w:p w:rsidR="00F076E7" w:rsidRPr="00DB309D" w:rsidRDefault="00F076E7" w:rsidP="002D235F">
            <w:pPr>
              <w:ind w:firstLine="0"/>
              <w:rPr>
                <w:sz w:val="24"/>
              </w:rPr>
            </w:pPr>
            <w:r>
              <w:rPr>
                <w:sz w:val="24"/>
              </w:rPr>
              <w:t>ActionPerformed</w:t>
            </w:r>
          </w:p>
        </w:tc>
        <w:tc>
          <w:tcPr>
            <w:tcW w:w="5670" w:type="dxa"/>
            <w:vAlign w:val="center"/>
          </w:tcPr>
          <w:p w:rsidR="00F076E7" w:rsidRPr="00876A75" w:rsidRDefault="00A16646" w:rsidP="00876A75">
            <w:pPr>
              <w:ind w:firstLine="0"/>
              <w:rPr>
                <w:sz w:val="24"/>
              </w:rPr>
            </w:pPr>
            <w:r>
              <w:rPr>
                <w:sz w:val="24"/>
              </w:rPr>
              <w:t>Xảy ra khi có sự kiện Click chuột.</w:t>
            </w:r>
          </w:p>
        </w:tc>
      </w:tr>
      <w:tr w:rsidR="00F076E7" w:rsidRPr="0009362A" w:rsidTr="00A16646">
        <w:tc>
          <w:tcPr>
            <w:tcW w:w="1728" w:type="dxa"/>
            <w:vMerge/>
            <w:vAlign w:val="center"/>
          </w:tcPr>
          <w:p w:rsidR="00F076E7" w:rsidRDefault="00F076E7" w:rsidP="002D235F">
            <w:pPr>
              <w:ind w:firstLine="0"/>
              <w:rPr>
                <w:sz w:val="24"/>
              </w:rPr>
            </w:pPr>
          </w:p>
        </w:tc>
        <w:tc>
          <w:tcPr>
            <w:tcW w:w="2160" w:type="dxa"/>
            <w:vAlign w:val="center"/>
          </w:tcPr>
          <w:p w:rsidR="00F076E7" w:rsidRDefault="00F076E7" w:rsidP="002D235F">
            <w:pPr>
              <w:ind w:firstLine="0"/>
              <w:rPr>
                <w:sz w:val="24"/>
              </w:rPr>
            </w:pPr>
            <w:r>
              <w:rPr>
                <w:sz w:val="24"/>
              </w:rPr>
              <w:t>StateChanged</w:t>
            </w:r>
          </w:p>
        </w:tc>
        <w:tc>
          <w:tcPr>
            <w:tcW w:w="5670" w:type="dxa"/>
            <w:vAlign w:val="center"/>
          </w:tcPr>
          <w:p w:rsidR="00F076E7" w:rsidRPr="00876A75" w:rsidRDefault="00A16646" w:rsidP="00A16646">
            <w:pPr>
              <w:ind w:firstLine="0"/>
              <w:rPr>
                <w:sz w:val="24"/>
              </w:rPr>
            </w:pPr>
            <w:r>
              <w:rPr>
                <w:sz w:val="24"/>
              </w:rPr>
              <w:t>Xảy ra khi t</w:t>
            </w:r>
            <w:r w:rsidR="00F076E7">
              <w:rPr>
                <w:sz w:val="24"/>
              </w:rPr>
              <w:t>rạng thái ON/OFF của nút bị thay đổi.</w:t>
            </w:r>
          </w:p>
        </w:tc>
      </w:tr>
      <w:tr w:rsidR="00F076E7" w:rsidRPr="0009362A" w:rsidTr="00A16646">
        <w:tc>
          <w:tcPr>
            <w:tcW w:w="1728" w:type="dxa"/>
            <w:vAlign w:val="center"/>
          </w:tcPr>
          <w:p w:rsidR="00F076E7" w:rsidRDefault="003C6E10" w:rsidP="002D235F">
            <w:pPr>
              <w:ind w:firstLine="0"/>
              <w:rPr>
                <w:sz w:val="24"/>
              </w:rPr>
            </w:pPr>
            <w:r>
              <w:rPr>
                <w:sz w:val="24"/>
              </w:rPr>
              <w:t>J</w:t>
            </w:r>
            <w:r w:rsidR="00A16646">
              <w:rPr>
                <w:sz w:val="24"/>
              </w:rPr>
              <w:t>CheckBox/</w:t>
            </w:r>
          </w:p>
          <w:p w:rsidR="00A16646" w:rsidRDefault="003C6E10" w:rsidP="002D235F">
            <w:pPr>
              <w:ind w:firstLine="0"/>
              <w:rPr>
                <w:sz w:val="24"/>
              </w:rPr>
            </w:pPr>
            <w:r>
              <w:rPr>
                <w:sz w:val="24"/>
              </w:rPr>
              <w:t>J</w:t>
            </w:r>
            <w:r w:rsidR="00A16646">
              <w:rPr>
                <w:sz w:val="24"/>
              </w:rPr>
              <w:t>RadioButton</w:t>
            </w:r>
          </w:p>
        </w:tc>
        <w:tc>
          <w:tcPr>
            <w:tcW w:w="2160" w:type="dxa"/>
            <w:vAlign w:val="center"/>
          </w:tcPr>
          <w:p w:rsidR="00F076E7" w:rsidRDefault="00A16646" w:rsidP="002D235F">
            <w:pPr>
              <w:ind w:firstLine="0"/>
              <w:rPr>
                <w:sz w:val="24"/>
              </w:rPr>
            </w:pPr>
            <w:r>
              <w:rPr>
                <w:sz w:val="24"/>
              </w:rPr>
              <w:t>StateChanged</w:t>
            </w:r>
          </w:p>
        </w:tc>
        <w:tc>
          <w:tcPr>
            <w:tcW w:w="5670" w:type="dxa"/>
            <w:vAlign w:val="center"/>
          </w:tcPr>
          <w:p w:rsidR="00F076E7" w:rsidRDefault="00A16646" w:rsidP="00876A75">
            <w:pPr>
              <w:ind w:firstLine="0"/>
              <w:rPr>
                <w:sz w:val="24"/>
              </w:rPr>
            </w:pPr>
            <w:r>
              <w:rPr>
                <w:sz w:val="24"/>
              </w:rPr>
              <w:t>Xảy ra khi trạng thái check của CheckBox/RadioButton được thay đổi.</w:t>
            </w:r>
          </w:p>
        </w:tc>
      </w:tr>
      <w:tr w:rsidR="00B56C2F" w:rsidRPr="0009362A" w:rsidTr="00A16646">
        <w:tc>
          <w:tcPr>
            <w:tcW w:w="1728" w:type="dxa"/>
            <w:vAlign w:val="center"/>
          </w:tcPr>
          <w:p w:rsidR="00B56C2F" w:rsidRDefault="003C6E10" w:rsidP="002D235F">
            <w:pPr>
              <w:ind w:firstLine="0"/>
              <w:rPr>
                <w:sz w:val="24"/>
              </w:rPr>
            </w:pPr>
            <w:r>
              <w:rPr>
                <w:sz w:val="24"/>
              </w:rPr>
              <w:t>J</w:t>
            </w:r>
            <w:r w:rsidR="00B56C2F">
              <w:rPr>
                <w:sz w:val="24"/>
              </w:rPr>
              <w:t>ComboBox</w:t>
            </w:r>
          </w:p>
        </w:tc>
        <w:tc>
          <w:tcPr>
            <w:tcW w:w="2160" w:type="dxa"/>
            <w:vAlign w:val="center"/>
          </w:tcPr>
          <w:p w:rsidR="00B56C2F" w:rsidRDefault="00B56C2F" w:rsidP="002D235F">
            <w:pPr>
              <w:ind w:firstLine="0"/>
              <w:rPr>
                <w:sz w:val="24"/>
              </w:rPr>
            </w:pPr>
            <w:r>
              <w:rPr>
                <w:sz w:val="24"/>
              </w:rPr>
              <w:t>ActionPerformed</w:t>
            </w:r>
          </w:p>
        </w:tc>
        <w:tc>
          <w:tcPr>
            <w:tcW w:w="5670" w:type="dxa"/>
            <w:vAlign w:val="center"/>
          </w:tcPr>
          <w:p w:rsidR="00B56C2F" w:rsidRDefault="00B56C2F" w:rsidP="00876A75">
            <w:pPr>
              <w:ind w:firstLine="0"/>
              <w:rPr>
                <w:sz w:val="24"/>
              </w:rPr>
            </w:pPr>
            <w:r>
              <w:rPr>
                <w:sz w:val="24"/>
              </w:rPr>
              <w:t xml:space="preserve">Xảy ra khi </w:t>
            </w:r>
            <w:r w:rsidR="00A87EC7">
              <w:rPr>
                <w:sz w:val="24"/>
              </w:rPr>
              <w:t xml:space="preserve">có sự </w:t>
            </w:r>
            <w:r>
              <w:rPr>
                <w:sz w:val="24"/>
              </w:rPr>
              <w:t xml:space="preserve">lựa chọn phần tử </w:t>
            </w:r>
            <w:r w:rsidR="00B44742">
              <w:rPr>
                <w:sz w:val="24"/>
              </w:rPr>
              <w:t>được thực hiện</w:t>
            </w:r>
            <w:r w:rsidR="00F17507">
              <w:rPr>
                <w:sz w:val="24"/>
              </w:rPr>
              <w:t>.</w:t>
            </w:r>
          </w:p>
        </w:tc>
      </w:tr>
      <w:tr w:rsidR="007B57DE" w:rsidRPr="0009362A" w:rsidTr="00A16646">
        <w:tc>
          <w:tcPr>
            <w:tcW w:w="1728" w:type="dxa"/>
            <w:vAlign w:val="center"/>
          </w:tcPr>
          <w:p w:rsidR="007B57DE" w:rsidRDefault="003C6E10" w:rsidP="002D235F">
            <w:pPr>
              <w:ind w:firstLine="0"/>
              <w:rPr>
                <w:sz w:val="24"/>
              </w:rPr>
            </w:pPr>
            <w:r>
              <w:rPr>
                <w:sz w:val="24"/>
              </w:rPr>
              <w:t>J</w:t>
            </w:r>
            <w:r w:rsidR="007B57DE">
              <w:rPr>
                <w:sz w:val="24"/>
              </w:rPr>
              <w:t>List</w:t>
            </w:r>
          </w:p>
        </w:tc>
        <w:tc>
          <w:tcPr>
            <w:tcW w:w="2160" w:type="dxa"/>
            <w:vAlign w:val="center"/>
          </w:tcPr>
          <w:p w:rsidR="007B57DE" w:rsidRDefault="007558FD" w:rsidP="002D235F">
            <w:pPr>
              <w:ind w:firstLine="0"/>
              <w:rPr>
                <w:sz w:val="24"/>
              </w:rPr>
            </w:pPr>
            <w:r>
              <w:rPr>
                <w:sz w:val="24"/>
              </w:rPr>
              <w:t>ValueChanged</w:t>
            </w:r>
          </w:p>
        </w:tc>
        <w:tc>
          <w:tcPr>
            <w:tcW w:w="5670" w:type="dxa"/>
            <w:vAlign w:val="center"/>
          </w:tcPr>
          <w:p w:rsidR="007B57DE" w:rsidRDefault="007558FD" w:rsidP="00876A75">
            <w:pPr>
              <w:ind w:firstLine="0"/>
              <w:rPr>
                <w:sz w:val="24"/>
              </w:rPr>
            </w:pPr>
            <w:r>
              <w:rPr>
                <w:sz w:val="24"/>
              </w:rPr>
              <w:t>Xảy ra khi có sự lựa chọn phần tử thay đổi</w:t>
            </w:r>
          </w:p>
        </w:tc>
      </w:tr>
      <w:tr w:rsidR="0051564E" w:rsidRPr="0009362A" w:rsidTr="00A16646">
        <w:tc>
          <w:tcPr>
            <w:tcW w:w="1728" w:type="dxa"/>
            <w:vAlign w:val="center"/>
          </w:tcPr>
          <w:p w:rsidR="00BA2A26" w:rsidRDefault="0051564E" w:rsidP="002D235F">
            <w:pPr>
              <w:ind w:firstLine="0"/>
              <w:rPr>
                <w:sz w:val="24"/>
              </w:rPr>
            </w:pPr>
            <w:r>
              <w:rPr>
                <w:sz w:val="24"/>
              </w:rPr>
              <w:t>TextField</w:t>
            </w:r>
            <w:r w:rsidR="00C921A7">
              <w:rPr>
                <w:sz w:val="24"/>
              </w:rPr>
              <w:t>/</w:t>
            </w:r>
          </w:p>
          <w:p w:rsidR="0051564E" w:rsidRDefault="00C921A7" w:rsidP="002D235F">
            <w:pPr>
              <w:ind w:firstLine="0"/>
              <w:rPr>
                <w:sz w:val="24"/>
              </w:rPr>
            </w:pPr>
            <w:r>
              <w:rPr>
                <w:sz w:val="24"/>
              </w:rPr>
              <w:t>PasswordField</w:t>
            </w:r>
          </w:p>
        </w:tc>
        <w:tc>
          <w:tcPr>
            <w:tcW w:w="2160" w:type="dxa"/>
            <w:vAlign w:val="center"/>
          </w:tcPr>
          <w:p w:rsidR="0051564E" w:rsidRDefault="0051564E" w:rsidP="002D235F">
            <w:pPr>
              <w:ind w:firstLine="0"/>
              <w:rPr>
                <w:sz w:val="24"/>
              </w:rPr>
            </w:pPr>
            <w:r>
              <w:rPr>
                <w:sz w:val="24"/>
              </w:rPr>
              <w:t>ActionPerformed</w:t>
            </w:r>
          </w:p>
        </w:tc>
        <w:tc>
          <w:tcPr>
            <w:tcW w:w="5670" w:type="dxa"/>
            <w:vAlign w:val="center"/>
          </w:tcPr>
          <w:p w:rsidR="0051564E" w:rsidRDefault="0051564E" w:rsidP="00876A75">
            <w:pPr>
              <w:ind w:firstLine="0"/>
              <w:rPr>
                <w:sz w:val="24"/>
              </w:rPr>
            </w:pPr>
            <w:r>
              <w:rPr>
                <w:sz w:val="24"/>
              </w:rPr>
              <w:t>Sự kiện xảy ra khi con trỏ chuột đang ở vùng nhập liệu của TextField mà nhấn phím Enter.</w:t>
            </w:r>
          </w:p>
        </w:tc>
      </w:tr>
    </w:tbl>
    <w:p w:rsidR="00F66F53" w:rsidRPr="00F66F53" w:rsidRDefault="00F66F53" w:rsidP="002D235F"/>
    <w:p w:rsidR="004843CA" w:rsidRDefault="004843CA">
      <w:pPr>
        <w:spacing w:after="120" w:line="240" w:lineRule="auto"/>
        <w:ind w:left="1440" w:firstLine="0"/>
        <w:contextualSpacing w:val="0"/>
        <w:jc w:val="center"/>
        <w:rPr>
          <w:rFonts w:eastAsiaTheme="majorEastAsia" w:cstheme="majorBidi"/>
          <w:b/>
          <w:bCs/>
          <w:szCs w:val="28"/>
          <w:lang w:val="it-IT"/>
        </w:rPr>
      </w:pPr>
      <w:r>
        <w:rPr>
          <w:lang w:val="it-IT"/>
        </w:rPr>
        <w:br w:type="page"/>
      </w:r>
    </w:p>
    <w:p w:rsidR="00345CE9" w:rsidRPr="00B4720E" w:rsidRDefault="00345CE9" w:rsidP="009B62BA">
      <w:pPr>
        <w:pStyle w:val="Heading1"/>
        <w:rPr>
          <w:lang w:val="it-IT"/>
        </w:rPr>
      </w:pPr>
      <w:bookmarkStart w:id="74" w:name="_Toc436137963"/>
      <w:r w:rsidRPr="00B4720E">
        <w:rPr>
          <w:lang w:val="it-IT"/>
        </w:rPr>
        <w:lastRenderedPageBreak/>
        <w:t>CHƯƠNG 4.</w:t>
      </w:r>
      <w:bookmarkEnd w:id="74"/>
    </w:p>
    <w:p w:rsidR="00B4720E" w:rsidRDefault="00345CE9" w:rsidP="00621FC5">
      <w:pPr>
        <w:pStyle w:val="Heading1"/>
        <w:rPr>
          <w:lang w:val="it-IT"/>
        </w:rPr>
      </w:pPr>
      <w:bookmarkStart w:id="75" w:name="_Toc436137964"/>
      <w:r w:rsidRPr="00B4720E">
        <w:rPr>
          <w:lang w:val="it-IT"/>
        </w:rPr>
        <w:t>LẬP TRÌNH CƠ SỞ DỮ LIỆU VỚI JDBC</w:t>
      </w:r>
      <w:bookmarkEnd w:id="75"/>
    </w:p>
    <w:p w:rsidR="008C6FCA" w:rsidRPr="00621FC5" w:rsidRDefault="00D1169E" w:rsidP="00594F6E">
      <w:pPr>
        <w:pStyle w:val="ListParagraph"/>
        <w:numPr>
          <w:ilvl w:val="0"/>
          <w:numId w:val="8"/>
        </w:numPr>
        <w:rPr>
          <w:b/>
          <w:lang w:val="it-IT"/>
        </w:rPr>
      </w:pPr>
      <w:r>
        <w:rPr>
          <w:b/>
          <w:lang w:val="it-IT"/>
        </w:rPr>
        <w:t>Lập trình cơ sở dữ liệu</w:t>
      </w:r>
    </w:p>
    <w:p w:rsidR="008523C6" w:rsidRDefault="001F4DD2" w:rsidP="007B19E2">
      <w:pPr>
        <w:rPr>
          <w:lang w:val="it-IT"/>
        </w:rPr>
      </w:pPr>
      <w:r w:rsidRPr="001F4DD2">
        <w:rPr>
          <w:lang w:val="it-IT"/>
        </w:rPr>
        <w:t>JDBC là viết tắt của Java Database Conectivit. JDBC là chuẩn kết nối cơ sở dữ liệu với các ứng dụng viết bằng ngôn ngữ</w:t>
      </w:r>
      <w:r w:rsidR="009A1046">
        <w:rPr>
          <w:lang w:val="it-IT"/>
        </w:rPr>
        <w:t xml:space="preserve"> java. N</w:t>
      </w:r>
      <w:r w:rsidRPr="001F4DD2">
        <w:rPr>
          <w:lang w:val="it-IT"/>
        </w:rPr>
        <w:t>ói cách khác, JDBC là trung gian giúp chương trình và cơ sở dữ liệu có thể làm việc với nhau.</w:t>
      </w:r>
    </w:p>
    <w:p w:rsidR="00DB631F" w:rsidRDefault="00206BFF" w:rsidP="007B19E2">
      <w:pPr>
        <w:rPr>
          <w:lang w:val="it-IT"/>
        </w:rPr>
      </w:pPr>
      <w:r w:rsidRPr="00206BFF">
        <w:rPr>
          <w:lang w:val="it-IT"/>
        </w:rPr>
        <w:t>Khác với các chuẩn kết nối bằng thư viện ADO hay ADO.NET của .NET, JDBC không được xây dựng sẵn các Driver kết nối tới các RDBMS (hệ quản trị csdl). JDBC ứng với từng hệ quản trị csdl mà sẽ sử dụng các driver khác nhau, do đó, tính mềm dẻo của csdl JDBC rất cao, có thể tương thích với hầu hết các RDBMS.</w:t>
      </w:r>
    </w:p>
    <w:p w:rsidR="00206BFF" w:rsidRPr="00756F4C" w:rsidRDefault="00206BFF" w:rsidP="007B19E2">
      <w:pPr>
        <w:rPr>
          <w:lang w:val="it-IT"/>
        </w:rPr>
      </w:pPr>
      <w:r w:rsidRPr="00206BFF">
        <w:rPr>
          <w:lang w:val="it-IT"/>
        </w:rPr>
        <w:t>JDBC và Java nói chung đều có đặc điểm là không có nhiều các lớp công nghệ (class) được xây dựng sẵn, mà bù lại, Java định ra nhiều Interface, từ đó các hãng, các tổ chức open source sẽ Implements các Interface này … do đó, dù nhiều công nghệ được phát triển, nhưng Java vẫn có tính thống nhất chung…</w:t>
      </w:r>
    </w:p>
    <w:p w:rsidR="00795934" w:rsidRPr="00492DBC" w:rsidRDefault="003B0193" w:rsidP="00594F6E">
      <w:pPr>
        <w:pStyle w:val="Heading2"/>
        <w:numPr>
          <w:ilvl w:val="1"/>
          <w:numId w:val="8"/>
        </w:numPr>
      </w:pPr>
      <w:bookmarkStart w:id="76" w:name="_Toc436137965"/>
      <w:r w:rsidRPr="00572054">
        <w:t>Kiến trúc củ</w:t>
      </w:r>
      <w:r w:rsidR="00DF28C2">
        <w:t>a JDBC</w:t>
      </w:r>
      <w:bookmarkEnd w:id="76"/>
    </w:p>
    <w:p w:rsidR="001F4DD2" w:rsidRDefault="00795934" w:rsidP="006451B8">
      <w:pPr>
        <w:jc w:val="center"/>
        <w:rPr>
          <w:b/>
          <w:szCs w:val="26"/>
          <w:lang w:val="it-IT"/>
        </w:rPr>
      </w:pPr>
      <w:r>
        <w:rPr>
          <w:b/>
          <w:noProof/>
          <w:szCs w:val="26"/>
        </w:rPr>
        <w:drawing>
          <wp:inline distT="0" distB="0" distL="0" distR="0">
            <wp:extent cx="3228239" cy="2645112"/>
            <wp:effectExtent l="19050" t="0" r="0" b="0"/>
            <wp:docPr id="2" name="Picture 1" descr="C:\Users\ILuuQuangICT\Desktop\JDBC-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uQuangICT\Desktop\JDBC-Architecture.gif"/>
                    <pic:cNvPicPr>
                      <a:picLocks noChangeAspect="1" noChangeArrowheads="1"/>
                    </pic:cNvPicPr>
                  </pic:nvPicPr>
                  <pic:blipFill>
                    <a:blip r:embed="rId52"/>
                    <a:srcRect/>
                    <a:stretch>
                      <a:fillRect/>
                    </a:stretch>
                  </pic:blipFill>
                  <pic:spPr bwMode="auto">
                    <a:xfrm>
                      <a:off x="0" y="0"/>
                      <a:ext cx="3228239" cy="2645112"/>
                    </a:xfrm>
                    <a:prstGeom prst="rect">
                      <a:avLst/>
                    </a:prstGeom>
                    <a:noFill/>
                    <a:ln w="9525">
                      <a:noFill/>
                      <a:miter lim="800000"/>
                      <a:headEnd/>
                      <a:tailEnd/>
                    </a:ln>
                  </pic:spPr>
                </pic:pic>
              </a:graphicData>
            </a:graphic>
          </wp:inline>
        </w:drawing>
      </w:r>
    </w:p>
    <w:p w:rsidR="00795934" w:rsidRDefault="00795934" w:rsidP="007B19E2">
      <w:pPr>
        <w:rPr>
          <w:b/>
          <w:szCs w:val="26"/>
          <w:lang w:val="it-IT"/>
        </w:rPr>
      </w:pPr>
    </w:p>
    <w:p w:rsidR="001B77B8" w:rsidRPr="001B77B8" w:rsidRDefault="001B77B8" w:rsidP="007B19E2">
      <w:pPr>
        <w:rPr>
          <w:b/>
          <w:szCs w:val="26"/>
          <w:lang w:val="it-IT"/>
        </w:rPr>
      </w:pPr>
      <w:r>
        <w:rPr>
          <w:shd w:val="clear" w:color="auto" w:fill="FCFCFF"/>
        </w:rPr>
        <w:t>Trong Java có 2 l</w:t>
      </w:r>
      <w:r>
        <w:rPr>
          <w:rFonts w:cs="Times New Roman"/>
          <w:shd w:val="clear" w:color="auto" w:fill="FCFCFF"/>
        </w:rPr>
        <w:t>ớ</w:t>
      </w:r>
      <w:r>
        <w:rPr>
          <w:shd w:val="clear" w:color="auto" w:fill="FCFCFF"/>
        </w:rPr>
        <w:t>p ch</w:t>
      </w:r>
      <w:r>
        <w:rPr>
          <w:rFonts w:cs="Times New Roman"/>
          <w:shd w:val="clear" w:color="auto" w:fill="FCFCFF"/>
        </w:rPr>
        <w:t>ủ</w:t>
      </w:r>
      <w:r>
        <w:rPr>
          <w:shd w:val="clear" w:color="auto" w:fill="FCFCFF"/>
        </w:rPr>
        <w:t xml:space="preserve"> y</w:t>
      </w:r>
      <w:r>
        <w:rPr>
          <w:rFonts w:cs="Times New Roman"/>
          <w:shd w:val="clear" w:color="auto" w:fill="FCFCFF"/>
        </w:rPr>
        <w:t>ế</w:t>
      </w:r>
      <w:r>
        <w:rPr>
          <w:shd w:val="clear" w:color="auto" w:fill="FCFCFF"/>
        </w:rPr>
        <w:t>u ch</w:t>
      </w:r>
      <w:r>
        <w:rPr>
          <w:rFonts w:cs="Times New Roman"/>
          <w:shd w:val="clear" w:color="auto" w:fill="FCFCFF"/>
        </w:rPr>
        <w:t>ị</w:t>
      </w:r>
      <w:r>
        <w:rPr>
          <w:shd w:val="clear" w:color="auto" w:fill="FCFCFF"/>
        </w:rPr>
        <w:t>u trách nhi</w:t>
      </w:r>
      <w:r>
        <w:rPr>
          <w:rFonts w:cs="Times New Roman"/>
          <w:shd w:val="clear" w:color="auto" w:fill="FCFCFF"/>
        </w:rPr>
        <w:t>ệ</w:t>
      </w:r>
      <w:r>
        <w:rPr>
          <w:shd w:val="clear" w:color="auto" w:fill="FCFCFF"/>
        </w:rPr>
        <w:t>m v</w:t>
      </w:r>
      <w:r>
        <w:rPr>
          <w:rFonts w:cs="Times New Roman"/>
          <w:shd w:val="clear" w:color="auto" w:fill="FCFCFF"/>
        </w:rPr>
        <w:t>ề</w:t>
      </w:r>
      <w:r>
        <w:rPr>
          <w:shd w:val="clear" w:color="auto" w:fill="FCFCFF"/>
        </w:rPr>
        <w:t xml:space="preserve"> thi</w:t>
      </w:r>
      <w:r>
        <w:rPr>
          <w:rFonts w:cs="Times New Roman"/>
          <w:shd w:val="clear" w:color="auto" w:fill="FCFCFF"/>
        </w:rPr>
        <w:t>ế</w:t>
      </w:r>
      <w:r>
        <w:rPr>
          <w:shd w:val="clear" w:color="auto" w:fill="FCFCFF"/>
        </w:rPr>
        <w:t>t l</w:t>
      </w:r>
      <w:r>
        <w:rPr>
          <w:rFonts w:cs="Times New Roman"/>
          <w:shd w:val="clear" w:color="auto" w:fill="FCFCFF"/>
        </w:rPr>
        <w:t>ậ</w:t>
      </w:r>
      <w:r>
        <w:rPr>
          <w:shd w:val="clear" w:color="auto" w:fill="FCFCFF"/>
        </w:rPr>
        <w:t>p k</w:t>
      </w:r>
      <w:r>
        <w:rPr>
          <w:rFonts w:cs="Times New Roman"/>
          <w:shd w:val="clear" w:color="auto" w:fill="FCFCFF"/>
        </w:rPr>
        <w:t>ế</w:t>
      </w:r>
      <w:r>
        <w:rPr>
          <w:shd w:val="clear" w:color="auto" w:fill="FCFCFF"/>
        </w:rPr>
        <w:t>t n</w:t>
      </w:r>
      <w:r>
        <w:rPr>
          <w:rFonts w:cs="Times New Roman"/>
          <w:shd w:val="clear" w:color="auto" w:fill="FCFCFF"/>
        </w:rPr>
        <w:t>ố</w:t>
      </w:r>
      <w:r>
        <w:rPr>
          <w:shd w:val="clear" w:color="auto" w:fill="FCFCFF"/>
        </w:rPr>
        <w:t>i đ</w:t>
      </w:r>
      <w:r>
        <w:rPr>
          <w:rFonts w:cs="Times New Roman"/>
          <w:shd w:val="clear" w:color="auto" w:fill="FCFCFF"/>
        </w:rPr>
        <w:t>ế</w:t>
      </w:r>
      <w:r>
        <w:rPr>
          <w:shd w:val="clear" w:color="auto" w:fill="FCFCFF"/>
        </w:rPr>
        <w:t>n m</w:t>
      </w:r>
      <w:r>
        <w:rPr>
          <w:rFonts w:cs="Times New Roman"/>
          <w:shd w:val="clear" w:color="auto" w:fill="FCFCFF"/>
        </w:rPr>
        <w:t>ộ</w:t>
      </w:r>
      <w:r>
        <w:rPr>
          <w:shd w:val="clear" w:color="auto" w:fill="FCFCFF"/>
        </w:rPr>
        <w:t>t c</w:t>
      </w:r>
      <w:r>
        <w:rPr>
          <w:rFonts w:cs="Times New Roman"/>
          <w:shd w:val="clear" w:color="auto" w:fill="FCFCFF"/>
        </w:rPr>
        <w:t>ơ</w:t>
      </w:r>
      <w:r>
        <w:rPr>
          <w:rFonts w:cs="Georgia"/>
          <w:shd w:val="clear" w:color="auto" w:fill="FCFCFF"/>
        </w:rPr>
        <w:t xml:space="preserve"> s</w:t>
      </w:r>
      <w:r>
        <w:rPr>
          <w:rFonts w:cs="Times New Roman"/>
          <w:shd w:val="clear" w:color="auto" w:fill="FCFCFF"/>
        </w:rPr>
        <w:t>ở</w:t>
      </w:r>
      <w:r>
        <w:rPr>
          <w:shd w:val="clear" w:color="auto" w:fill="FCFCFF"/>
        </w:rPr>
        <w:t xml:space="preserve"> d</w:t>
      </w:r>
      <w:r>
        <w:rPr>
          <w:rFonts w:cs="Times New Roman"/>
          <w:shd w:val="clear" w:color="auto" w:fill="FCFCFF"/>
        </w:rPr>
        <w:t>ữ</w:t>
      </w:r>
      <w:r>
        <w:rPr>
          <w:shd w:val="clear" w:color="auto" w:fill="FCFCFF"/>
        </w:rPr>
        <w:t xml:space="preserve"> li</w:t>
      </w:r>
      <w:r>
        <w:rPr>
          <w:rFonts w:cs="Times New Roman"/>
          <w:shd w:val="clear" w:color="auto" w:fill="FCFCFF"/>
        </w:rPr>
        <w:t>ệ</w:t>
      </w:r>
      <w:r>
        <w:rPr>
          <w:shd w:val="clear" w:color="auto" w:fill="FCFCFF"/>
        </w:rPr>
        <w:t>u.</w:t>
      </w:r>
    </w:p>
    <w:p w:rsidR="001B77B8" w:rsidRPr="001B77B8" w:rsidRDefault="001B77B8" w:rsidP="007B19E2">
      <w:pPr>
        <w:rPr>
          <w:b/>
          <w:szCs w:val="26"/>
          <w:lang w:val="it-IT"/>
        </w:rPr>
      </w:pPr>
      <w:r>
        <w:rPr>
          <w:shd w:val="clear" w:color="auto" w:fill="FCFCFF"/>
        </w:rPr>
        <w:lastRenderedPageBreak/>
        <w:t>L</w:t>
      </w:r>
      <w:r>
        <w:rPr>
          <w:rFonts w:cs="Times New Roman"/>
          <w:shd w:val="clear" w:color="auto" w:fill="FCFCFF"/>
        </w:rPr>
        <w:t>ớ</w:t>
      </w:r>
      <w:r>
        <w:rPr>
          <w:shd w:val="clear" w:color="auto" w:fill="FCFCFF"/>
        </w:rPr>
        <w:t>p đ</w:t>
      </w:r>
      <w:r>
        <w:rPr>
          <w:rFonts w:cs="Times New Roman"/>
          <w:shd w:val="clear" w:color="auto" w:fill="FCFCFF"/>
        </w:rPr>
        <w:t>ầ</w:t>
      </w:r>
      <w:r>
        <w:rPr>
          <w:shd w:val="clear" w:color="auto" w:fill="FCFCFF"/>
        </w:rPr>
        <w:t xml:space="preserve">u tiên là </w:t>
      </w:r>
      <w:r w:rsidRPr="00FB7C44">
        <w:rPr>
          <w:i/>
          <w:shd w:val="clear" w:color="auto" w:fill="FCFCFF"/>
        </w:rPr>
        <w:t>DriverManager</w:t>
      </w:r>
      <w:r>
        <w:rPr>
          <w:shd w:val="clear" w:color="auto" w:fill="FCFCFF"/>
        </w:rPr>
        <w:t>. Đó là m</w:t>
      </w:r>
      <w:r>
        <w:rPr>
          <w:rFonts w:cs="Times New Roman"/>
          <w:shd w:val="clear" w:color="auto" w:fill="FCFCFF"/>
        </w:rPr>
        <w:t>ộ</w:t>
      </w:r>
      <w:r>
        <w:rPr>
          <w:shd w:val="clear" w:color="auto" w:fill="FCFCFF"/>
        </w:rPr>
        <w:t>t trong r</w:t>
      </w:r>
      <w:r>
        <w:rPr>
          <w:rFonts w:cs="Times New Roman"/>
          <w:shd w:val="clear" w:color="auto" w:fill="FCFCFF"/>
        </w:rPr>
        <w:t>ấ</w:t>
      </w:r>
      <w:r>
        <w:rPr>
          <w:shd w:val="clear" w:color="auto" w:fill="FCFCFF"/>
        </w:rPr>
        <w:t>t ít các l</w:t>
      </w:r>
      <w:r>
        <w:rPr>
          <w:rFonts w:cs="Times New Roman"/>
          <w:shd w:val="clear" w:color="auto" w:fill="FCFCFF"/>
        </w:rPr>
        <w:t>ớ</w:t>
      </w:r>
      <w:r>
        <w:rPr>
          <w:shd w:val="clear" w:color="auto" w:fill="FCFCFF"/>
        </w:rPr>
        <w:t>p th</w:t>
      </w:r>
      <w:r>
        <w:rPr>
          <w:rFonts w:cs="Times New Roman"/>
          <w:shd w:val="clear" w:color="auto" w:fill="FCFCFF"/>
        </w:rPr>
        <w:t>ự</w:t>
      </w:r>
      <w:r>
        <w:rPr>
          <w:shd w:val="clear" w:color="auto" w:fill="FCFCFF"/>
        </w:rPr>
        <w:t>c s</w:t>
      </w:r>
      <w:r>
        <w:rPr>
          <w:rFonts w:cs="Times New Roman"/>
          <w:shd w:val="clear" w:color="auto" w:fill="FCFCFF"/>
        </w:rPr>
        <w:t>ự</w:t>
      </w:r>
      <w:r>
        <w:rPr>
          <w:shd w:val="clear" w:color="auto" w:fill="FCFCFF"/>
        </w:rPr>
        <w:t xml:space="preserve"> do JDBC API cung c</w:t>
      </w:r>
      <w:r>
        <w:rPr>
          <w:rFonts w:cs="Times New Roman"/>
          <w:shd w:val="clear" w:color="auto" w:fill="FCFCFF"/>
        </w:rPr>
        <w:t>ấ</w:t>
      </w:r>
      <w:r>
        <w:rPr>
          <w:shd w:val="clear" w:color="auto" w:fill="FCFCFF"/>
        </w:rPr>
        <w:t xml:space="preserve">p. </w:t>
      </w:r>
      <w:r w:rsidRPr="006D5ECB">
        <w:rPr>
          <w:i/>
          <w:shd w:val="clear" w:color="auto" w:fill="FCFCFF"/>
        </w:rPr>
        <w:t>DriverManager</w:t>
      </w:r>
      <w:r>
        <w:rPr>
          <w:shd w:val="clear" w:color="auto" w:fill="FCFCFF"/>
        </w:rPr>
        <w:t xml:space="preserve"> ch</w:t>
      </w:r>
      <w:r>
        <w:rPr>
          <w:rFonts w:cs="Times New Roman"/>
          <w:shd w:val="clear" w:color="auto" w:fill="FCFCFF"/>
        </w:rPr>
        <w:t>ị</w:t>
      </w:r>
      <w:r>
        <w:rPr>
          <w:shd w:val="clear" w:color="auto" w:fill="FCFCFF"/>
        </w:rPr>
        <w:t>u trách nhi</w:t>
      </w:r>
      <w:r>
        <w:rPr>
          <w:rFonts w:cs="Times New Roman"/>
          <w:shd w:val="clear" w:color="auto" w:fill="FCFCFF"/>
        </w:rPr>
        <w:t>ệ</w:t>
      </w:r>
      <w:r>
        <w:rPr>
          <w:shd w:val="clear" w:color="auto" w:fill="FCFCFF"/>
        </w:rPr>
        <w:t>m qu</w:t>
      </w:r>
      <w:r>
        <w:rPr>
          <w:rFonts w:cs="Times New Roman"/>
          <w:shd w:val="clear" w:color="auto" w:fill="FCFCFF"/>
        </w:rPr>
        <w:t>ả</w:t>
      </w:r>
      <w:r>
        <w:rPr>
          <w:shd w:val="clear" w:color="auto" w:fill="FCFCFF"/>
        </w:rPr>
        <w:t>n lý m</w:t>
      </w:r>
      <w:r>
        <w:rPr>
          <w:rFonts w:cs="Times New Roman"/>
          <w:shd w:val="clear" w:color="auto" w:fill="FCFCFF"/>
        </w:rPr>
        <w:t>ộ</w:t>
      </w:r>
      <w:r>
        <w:rPr>
          <w:shd w:val="clear" w:color="auto" w:fill="FCFCFF"/>
        </w:rPr>
        <w:t>t nhóm (pool) các driver đã đăng kí, mà th</w:t>
      </w:r>
      <w:r>
        <w:rPr>
          <w:rFonts w:cs="Times New Roman"/>
          <w:shd w:val="clear" w:color="auto" w:fill="FCFCFF"/>
        </w:rPr>
        <w:t>ự</w:t>
      </w:r>
      <w:r>
        <w:rPr>
          <w:shd w:val="clear" w:color="auto" w:fill="FCFCFF"/>
        </w:rPr>
        <w:t>c ch</w:t>
      </w:r>
      <w:r>
        <w:rPr>
          <w:rFonts w:cs="Times New Roman"/>
          <w:shd w:val="clear" w:color="auto" w:fill="FCFCFF"/>
        </w:rPr>
        <w:t>ấ</w:t>
      </w:r>
      <w:r>
        <w:rPr>
          <w:shd w:val="clear" w:color="auto" w:fill="FCFCFF"/>
        </w:rPr>
        <w:t>t là là tr</w:t>
      </w:r>
      <w:r>
        <w:rPr>
          <w:rFonts w:cs="Times New Roman"/>
          <w:shd w:val="clear" w:color="auto" w:fill="FCFCFF"/>
        </w:rPr>
        <w:t>ừ</w:t>
      </w:r>
      <w:r>
        <w:rPr>
          <w:shd w:val="clear" w:color="auto" w:fill="FCFCFF"/>
        </w:rPr>
        <w:t>u t</w:t>
      </w:r>
      <w:r>
        <w:rPr>
          <w:rFonts w:cs="Times New Roman"/>
          <w:shd w:val="clear" w:color="auto" w:fill="FCFCFF"/>
        </w:rPr>
        <w:t>ượ</w:t>
      </w:r>
      <w:r>
        <w:rPr>
          <w:shd w:val="clear" w:color="auto" w:fill="FCFCFF"/>
        </w:rPr>
        <w:t>ng hóa các chi ti</w:t>
      </w:r>
      <w:r>
        <w:rPr>
          <w:rFonts w:cs="Times New Roman"/>
          <w:shd w:val="clear" w:color="auto" w:fill="FCFCFF"/>
        </w:rPr>
        <w:t>ế</w:t>
      </w:r>
      <w:r>
        <w:rPr>
          <w:shd w:val="clear" w:color="auto" w:fill="FCFCFF"/>
        </w:rPr>
        <w:t>t v</w:t>
      </w:r>
      <w:r>
        <w:rPr>
          <w:rFonts w:cs="Times New Roman"/>
          <w:shd w:val="clear" w:color="auto" w:fill="FCFCFF"/>
        </w:rPr>
        <w:t>ề</w:t>
      </w:r>
      <w:r>
        <w:rPr>
          <w:shd w:val="clear" w:color="auto" w:fill="FCFCFF"/>
        </w:rPr>
        <w:t xml:space="preserve"> vi</w:t>
      </w:r>
      <w:r>
        <w:rPr>
          <w:rFonts w:cs="Times New Roman"/>
          <w:shd w:val="clear" w:color="auto" w:fill="FCFCFF"/>
        </w:rPr>
        <w:t>ệ</w:t>
      </w:r>
      <w:r>
        <w:rPr>
          <w:shd w:val="clear" w:color="auto" w:fill="FCFCFF"/>
        </w:rPr>
        <w:t>c s</w:t>
      </w:r>
      <w:r>
        <w:rPr>
          <w:rFonts w:cs="Times New Roman"/>
          <w:shd w:val="clear" w:color="auto" w:fill="FCFCFF"/>
        </w:rPr>
        <w:t>ử</w:t>
      </w:r>
      <w:r>
        <w:rPr>
          <w:shd w:val="clear" w:color="auto" w:fill="FCFCFF"/>
        </w:rPr>
        <w:t xml:space="preserve"> d</w:t>
      </w:r>
      <w:r>
        <w:rPr>
          <w:rFonts w:cs="Times New Roman"/>
          <w:shd w:val="clear" w:color="auto" w:fill="FCFCFF"/>
        </w:rPr>
        <w:t>ụ</w:t>
      </w:r>
      <w:r>
        <w:rPr>
          <w:shd w:val="clear" w:color="auto" w:fill="FCFCFF"/>
        </w:rPr>
        <w:t>ng m</w:t>
      </w:r>
      <w:r>
        <w:rPr>
          <w:rFonts w:cs="Times New Roman"/>
          <w:shd w:val="clear" w:color="auto" w:fill="FCFCFF"/>
        </w:rPr>
        <w:t>ộ</w:t>
      </w:r>
      <w:r>
        <w:rPr>
          <w:shd w:val="clear" w:color="auto" w:fill="FCFCFF"/>
        </w:rPr>
        <w:t>t driver, cho nên l</w:t>
      </w:r>
      <w:r>
        <w:rPr>
          <w:rFonts w:cs="Times New Roman"/>
          <w:shd w:val="clear" w:color="auto" w:fill="FCFCFF"/>
        </w:rPr>
        <w:t>ậ</w:t>
      </w:r>
      <w:r>
        <w:rPr>
          <w:shd w:val="clear" w:color="auto" w:fill="FCFCFF"/>
        </w:rPr>
        <w:t>p trình viên không c</w:t>
      </w:r>
      <w:r>
        <w:rPr>
          <w:rFonts w:cs="Times New Roman"/>
          <w:shd w:val="clear" w:color="auto" w:fill="FCFCFF"/>
        </w:rPr>
        <w:t>ầ</w:t>
      </w:r>
      <w:r>
        <w:rPr>
          <w:shd w:val="clear" w:color="auto" w:fill="FCFCFF"/>
        </w:rPr>
        <w:t>n ph</w:t>
      </w:r>
      <w:r>
        <w:rPr>
          <w:rFonts w:cs="Times New Roman"/>
          <w:shd w:val="clear" w:color="auto" w:fill="FCFCFF"/>
        </w:rPr>
        <w:t>ả</w:t>
      </w:r>
      <w:r>
        <w:rPr>
          <w:shd w:val="clear" w:color="auto" w:fill="FCFCFF"/>
        </w:rPr>
        <w:t>i làm vi</w:t>
      </w:r>
      <w:r>
        <w:rPr>
          <w:rFonts w:cs="Times New Roman"/>
          <w:shd w:val="clear" w:color="auto" w:fill="FCFCFF"/>
        </w:rPr>
        <w:t>ệ</w:t>
      </w:r>
      <w:r>
        <w:rPr>
          <w:shd w:val="clear" w:color="auto" w:fill="FCFCFF"/>
        </w:rPr>
        <w:t>c tr</w:t>
      </w:r>
      <w:r>
        <w:rPr>
          <w:rFonts w:cs="Times New Roman"/>
          <w:shd w:val="clear" w:color="auto" w:fill="FCFCFF"/>
        </w:rPr>
        <w:t>ự</w:t>
      </w:r>
      <w:r>
        <w:rPr>
          <w:shd w:val="clear" w:color="auto" w:fill="FCFCFF"/>
        </w:rPr>
        <w:t>c ti</w:t>
      </w:r>
      <w:r>
        <w:rPr>
          <w:rFonts w:cs="Times New Roman"/>
          <w:shd w:val="clear" w:color="auto" w:fill="FCFCFF"/>
        </w:rPr>
        <w:t>ế</w:t>
      </w:r>
      <w:r>
        <w:rPr>
          <w:shd w:val="clear" w:color="auto" w:fill="FCFCFF"/>
        </w:rPr>
        <w:t>p v</w:t>
      </w:r>
      <w:r>
        <w:rPr>
          <w:rFonts w:cs="Times New Roman"/>
          <w:shd w:val="clear" w:color="auto" w:fill="FCFCFF"/>
        </w:rPr>
        <w:t>ớ</w:t>
      </w:r>
      <w:r>
        <w:rPr>
          <w:shd w:val="clear" w:color="auto" w:fill="FCFCFF"/>
        </w:rPr>
        <w:t>i driver đó.</w:t>
      </w:r>
    </w:p>
    <w:p w:rsidR="001B77B8" w:rsidRPr="001B77B8" w:rsidRDefault="001B77B8" w:rsidP="007B19E2">
      <w:pPr>
        <w:rPr>
          <w:b/>
          <w:szCs w:val="26"/>
          <w:lang w:val="it-IT"/>
        </w:rPr>
      </w:pPr>
      <w:r>
        <w:rPr>
          <w:shd w:val="clear" w:color="auto" w:fill="FCFCFF"/>
        </w:rPr>
        <w:t>L</w:t>
      </w:r>
      <w:r>
        <w:rPr>
          <w:rFonts w:cs="Times New Roman"/>
          <w:shd w:val="clear" w:color="auto" w:fill="FCFCFF"/>
        </w:rPr>
        <w:t>ớ</w:t>
      </w:r>
      <w:r>
        <w:rPr>
          <w:shd w:val="clear" w:color="auto" w:fill="FCFCFF"/>
        </w:rPr>
        <w:t>p th</w:t>
      </w:r>
      <w:r>
        <w:rPr>
          <w:rFonts w:cs="Times New Roman"/>
          <w:shd w:val="clear" w:color="auto" w:fill="FCFCFF"/>
        </w:rPr>
        <w:t>ứ</w:t>
      </w:r>
      <w:r>
        <w:rPr>
          <w:shd w:val="clear" w:color="auto" w:fill="FCFCFF"/>
        </w:rPr>
        <w:t xml:space="preserve"> 2 là m</w:t>
      </w:r>
      <w:r>
        <w:rPr>
          <w:rFonts w:cs="Times New Roman"/>
          <w:shd w:val="clear" w:color="auto" w:fill="FCFCFF"/>
        </w:rPr>
        <w:t>ộ</w:t>
      </w:r>
      <w:r>
        <w:rPr>
          <w:shd w:val="clear" w:color="auto" w:fill="FCFCFF"/>
        </w:rPr>
        <w:t>t l</w:t>
      </w:r>
      <w:r>
        <w:rPr>
          <w:rFonts w:cs="Times New Roman"/>
          <w:shd w:val="clear" w:color="auto" w:fill="FCFCFF"/>
        </w:rPr>
        <w:t>ớ</w:t>
      </w:r>
      <w:r>
        <w:rPr>
          <w:shd w:val="clear" w:color="auto" w:fill="FCFCFF"/>
        </w:rPr>
        <w:t xml:space="preserve">p </w:t>
      </w:r>
      <w:r w:rsidRPr="00FB7C44">
        <w:rPr>
          <w:i/>
          <w:shd w:val="clear" w:color="auto" w:fill="FCFCFF"/>
        </w:rPr>
        <w:t>JDBC Driver</w:t>
      </w:r>
      <w:r>
        <w:rPr>
          <w:shd w:val="clear" w:color="auto" w:fill="FCFCFF"/>
        </w:rPr>
        <w:t xml:space="preserve"> th</w:t>
      </w:r>
      <w:r>
        <w:rPr>
          <w:rFonts w:cs="Times New Roman"/>
          <w:shd w:val="clear" w:color="auto" w:fill="FCFCFF"/>
        </w:rPr>
        <w:t>ự</w:t>
      </w:r>
      <w:r>
        <w:rPr>
          <w:shd w:val="clear" w:color="auto" w:fill="FCFCFF"/>
        </w:rPr>
        <w:t>c s</w:t>
      </w:r>
      <w:r>
        <w:rPr>
          <w:rFonts w:cs="Times New Roman"/>
          <w:shd w:val="clear" w:color="auto" w:fill="FCFCFF"/>
        </w:rPr>
        <w:t>ự</w:t>
      </w:r>
      <w:r>
        <w:rPr>
          <w:shd w:val="clear" w:color="auto" w:fill="FCFCFF"/>
        </w:rPr>
        <w:t>. Nó đ</w:t>
      </w:r>
      <w:r>
        <w:rPr>
          <w:rFonts w:cs="Times New Roman"/>
          <w:shd w:val="clear" w:color="auto" w:fill="FCFCFF"/>
        </w:rPr>
        <w:t>ượ</w:t>
      </w:r>
      <w:r>
        <w:rPr>
          <w:shd w:val="clear" w:color="auto" w:fill="FCFCFF"/>
        </w:rPr>
        <w:t>c cung c</w:t>
      </w:r>
      <w:r>
        <w:rPr>
          <w:rFonts w:cs="Times New Roman"/>
          <w:shd w:val="clear" w:color="auto" w:fill="FCFCFF"/>
        </w:rPr>
        <w:t>ấ</w:t>
      </w:r>
      <w:r>
        <w:rPr>
          <w:shd w:val="clear" w:color="auto" w:fill="FCFCFF"/>
        </w:rPr>
        <w:t>p b</w:t>
      </w:r>
      <w:r>
        <w:rPr>
          <w:rFonts w:cs="Times New Roman"/>
          <w:shd w:val="clear" w:color="auto" w:fill="FCFCFF"/>
        </w:rPr>
        <w:t>ở</w:t>
      </w:r>
      <w:r>
        <w:rPr>
          <w:shd w:val="clear" w:color="auto" w:fill="FCFCFF"/>
        </w:rPr>
        <w:t>i các nhà s</w:t>
      </w:r>
      <w:r>
        <w:rPr>
          <w:rFonts w:cs="Times New Roman"/>
          <w:shd w:val="clear" w:color="auto" w:fill="FCFCFF"/>
        </w:rPr>
        <w:t>ả</w:t>
      </w:r>
      <w:r>
        <w:rPr>
          <w:shd w:val="clear" w:color="auto" w:fill="FCFCFF"/>
        </w:rPr>
        <w:t>n xu</w:t>
      </w:r>
      <w:r>
        <w:rPr>
          <w:rFonts w:cs="Times New Roman"/>
          <w:shd w:val="clear" w:color="auto" w:fill="FCFCFF"/>
        </w:rPr>
        <w:t>ấ</w:t>
      </w:r>
      <w:r>
        <w:rPr>
          <w:shd w:val="clear" w:color="auto" w:fill="FCFCFF"/>
        </w:rPr>
        <w:t>t ph</w:t>
      </w:r>
      <w:r>
        <w:rPr>
          <w:rFonts w:cs="Times New Roman"/>
          <w:shd w:val="clear" w:color="auto" w:fill="FCFCFF"/>
        </w:rPr>
        <w:t>ầ</w:t>
      </w:r>
      <w:r>
        <w:rPr>
          <w:shd w:val="clear" w:color="auto" w:fill="FCFCFF"/>
        </w:rPr>
        <w:t>n m</w:t>
      </w:r>
      <w:r>
        <w:rPr>
          <w:rFonts w:cs="Times New Roman"/>
          <w:shd w:val="clear" w:color="auto" w:fill="FCFCFF"/>
        </w:rPr>
        <w:t>ề</w:t>
      </w:r>
      <w:r>
        <w:rPr>
          <w:shd w:val="clear" w:color="auto" w:fill="FCFCFF"/>
        </w:rPr>
        <w:t>m đ</w:t>
      </w:r>
      <w:r>
        <w:rPr>
          <w:rFonts w:cs="Times New Roman"/>
          <w:shd w:val="clear" w:color="auto" w:fill="FCFCFF"/>
        </w:rPr>
        <w:t>ộ</w:t>
      </w:r>
      <w:r>
        <w:rPr>
          <w:shd w:val="clear" w:color="auto" w:fill="FCFCFF"/>
        </w:rPr>
        <w:t>c l</w:t>
      </w:r>
      <w:r>
        <w:rPr>
          <w:rFonts w:cs="Times New Roman"/>
          <w:shd w:val="clear" w:color="auto" w:fill="FCFCFF"/>
        </w:rPr>
        <w:t>ậ</w:t>
      </w:r>
      <w:r>
        <w:rPr>
          <w:shd w:val="clear" w:color="auto" w:fill="FCFCFF"/>
        </w:rPr>
        <w:t>p. L</w:t>
      </w:r>
      <w:r>
        <w:rPr>
          <w:rFonts w:cs="Times New Roman"/>
          <w:shd w:val="clear" w:color="auto" w:fill="FCFCFF"/>
        </w:rPr>
        <w:t>ớ</w:t>
      </w:r>
      <w:r>
        <w:rPr>
          <w:shd w:val="clear" w:color="auto" w:fill="FCFCFF"/>
        </w:rPr>
        <w:t xml:space="preserve">p </w:t>
      </w:r>
      <w:r w:rsidRPr="00FB7C44">
        <w:rPr>
          <w:i/>
          <w:shd w:val="clear" w:color="auto" w:fill="FCFCFF"/>
        </w:rPr>
        <w:t>JDBC Driver</w:t>
      </w:r>
      <w:r>
        <w:rPr>
          <w:shd w:val="clear" w:color="auto" w:fill="FCFCFF"/>
        </w:rPr>
        <w:t xml:space="preserve"> ch</w:t>
      </w:r>
      <w:r>
        <w:rPr>
          <w:rFonts w:cs="Times New Roman"/>
          <w:shd w:val="clear" w:color="auto" w:fill="FCFCFF"/>
        </w:rPr>
        <w:t>ị</w:t>
      </w:r>
      <w:r>
        <w:rPr>
          <w:shd w:val="clear" w:color="auto" w:fill="FCFCFF"/>
        </w:rPr>
        <w:t>u trách nhi</w:t>
      </w:r>
      <w:r>
        <w:rPr>
          <w:rFonts w:cs="Times New Roman"/>
          <w:shd w:val="clear" w:color="auto" w:fill="FCFCFF"/>
        </w:rPr>
        <w:t>ệ</w:t>
      </w:r>
      <w:r>
        <w:rPr>
          <w:shd w:val="clear" w:color="auto" w:fill="FCFCFF"/>
        </w:rPr>
        <w:t>m thi</w:t>
      </w:r>
      <w:r>
        <w:rPr>
          <w:rFonts w:cs="Times New Roman"/>
          <w:shd w:val="clear" w:color="auto" w:fill="FCFCFF"/>
        </w:rPr>
        <w:t>ế</w:t>
      </w:r>
      <w:r>
        <w:rPr>
          <w:shd w:val="clear" w:color="auto" w:fill="FCFCFF"/>
        </w:rPr>
        <w:t>t l</w:t>
      </w:r>
      <w:r>
        <w:rPr>
          <w:rFonts w:cs="Times New Roman"/>
          <w:shd w:val="clear" w:color="auto" w:fill="FCFCFF"/>
        </w:rPr>
        <w:t>ậ</w:t>
      </w:r>
      <w:r>
        <w:rPr>
          <w:shd w:val="clear" w:color="auto" w:fill="FCFCFF"/>
        </w:rPr>
        <w:t>p đ</w:t>
      </w:r>
      <w:r>
        <w:rPr>
          <w:rFonts w:cs="Times New Roman"/>
          <w:shd w:val="clear" w:color="auto" w:fill="FCFCFF"/>
        </w:rPr>
        <w:t>ườ</w:t>
      </w:r>
      <w:r>
        <w:rPr>
          <w:shd w:val="clear" w:color="auto" w:fill="FCFCFF"/>
        </w:rPr>
        <w:t>ng k</w:t>
      </w:r>
      <w:r>
        <w:rPr>
          <w:rFonts w:cs="Times New Roman"/>
          <w:shd w:val="clear" w:color="auto" w:fill="FCFCFF"/>
        </w:rPr>
        <w:t>ế</w:t>
      </w:r>
      <w:r>
        <w:rPr>
          <w:shd w:val="clear" w:color="auto" w:fill="FCFCFF"/>
        </w:rPr>
        <w:t>t n</w:t>
      </w:r>
      <w:r>
        <w:rPr>
          <w:rFonts w:cs="Times New Roman"/>
          <w:shd w:val="clear" w:color="auto" w:fill="FCFCFF"/>
        </w:rPr>
        <w:t>ố</w:t>
      </w:r>
      <w:r>
        <w:rPr>
          <w:shd w:val="clear" w:color="auto" w:fill="FCFCFF"/>
        </w:rPr>
        <w:t>i c</w:t>
      </w:r>
      <w:r>
        <w:rPr>
          <w:rFonts w:cs="Times New Roman"/>
          <w:shd w:val="clear" w:color="auto" w:fill="FCFCFF"/>
        </w:rPr>
        <w:t>ơ</w:t>
      </w:r>
      <w:r>
        <w:rPr>
          <w:rFonts w:cs="Georgia"/>
          <w:shd w:val="clear" w:color="auto" w:fill="FCFCFF"/>
        </w:rPr>
        <w:t xml:space="preserve"> s</w:t>
      </w:r>
      <w:r>
        <w:rPr>
          <w:rFonts w:cs="Times New Roman"/>
          <w:shd w:val="clear" w:color="auto" w:fill="FCFCFF"/>
        </w:rPr>
        <w:t>ở</w:t>
      </w:r>
      <w:r>
        <w:rPr>
          <w:shd w:val="clear" w:color="auto" w:fill="FCFCFF"/>
        </w:rPr>
        <w:t xml:space="preserve"> d</w:t>
      </w:r>
      <w:r>
        <w:rPr>
          <w:rFonts w:cs="Times New Roman"/>
          <w:shd w:val="clear" w:color="auto" w:fill="FCFCFF"/>
        </w:rPr>
        <w:t>ữ</w:t>
      </w:r>
      <w:r>
        <w:rPr>
          <w:shd w:val="clear" w:color="auto" w:fill="FCFCFF"/>
        </w:rPr>
        <w:t xml:space="preserve"> li</w:t>
      </w:r>
      <w:r>
        <w:rPr>
          <w:rFonts w:cs="Times New Roman"/>
          <w:shd w:val="clear" w:color="auto" w:fill="FCFCFF"/>
        </w:rPr>
        <w:t>ệ</w:t>
      </w:r>
      <w:r>
        <w:rPr>
          <w:shd w:val="clear" w:color="auto" w:fill="FCFCFF"/>
        </w:rPr>
        <w:t>u và x</w:t>
      </w:r>
      <w:r>
        <w:rPr>
          <w:rFonts w:cs="Times New Roman"/>
          <w:shd w:val="clear" w:color="auto" w:fill="FCFCFF"/>
        </w:rPr>
        <w:t>ử</w:t>
      </w:r>
      <w:r>
        <w:rPr>
          <w:shd w:val="clear" w:color="auto" w:fill="FCFCFF"/>
        </w:rPr>
        <w:t xml:space="preserve"> lý t</w:t>
      </w:r>
      <w:r>
        <w:rPr>
          <w:rFonts w:cs="Times New Roman"/>
          <w:shd w:val="clear" w:color="auto" w:fill="FCFCFF"/>
        </w:rPr>
        <w:t>ấ</w:t>
      </w:r>
      <w:r>
        <w:rPr>
          <w:shd w:val="clear" w:color="auto" w:fill="FCFCFF"/>
        </w:rPr>
        <w:t>t c</w:t>
      </w:r>
      <w:r>
        <w:rPr>
          <w:rFonts w:cs="Times New Roman"/>
          <w:shd w:val="clear" w:color="auto" w:fill="FCFCFF"/>
        </w:rPr>
        <w:t>ả</w:t>
      </w:r>
      <w:r>
        <w:rPr>
          <w:shd w:val="clear" w:color="auto" w:fill="FCFCFF"/>
        </w:rPr>
        <w:t xml:space="preserve"> các giao ti</w:t>
      </w:r>
      <w:r>
        <w:rPr>
          <w:rFonts w:cs="Times New Roman"/>
          <w:shd w:val="clear" w:color="auto" w:fill="FCFCFF"/>
        </w:rPr>
        <w:t>ế</w:t>
      </w:r>
      <w:r>
        <w:rPr>
          <w:shd w:val="clear" w:color="auto" w:fill="FCFCFF"/>
        </w:rPr>
        <w:t>p v</w:t>
      </w:r>
      <w:r>
        <w:rPr>
          <w:rFonts w:cs="Times New Roman"/>
          <w:shd w:val="clear" w:color="auto" w:fill="FCFCFF"/>
        </w:rPr>
        <w:t>ớ</w:t>
      </w:r>
      <w:r>
        <w:rPr>
          <w:shd w:val="clear" w:color="auto" w:fill="FCFCFF"/>
        </w:rPr>
        <w:t>i c</w:t>
      </w:r>
      <w:r>
        <w:rPr>
          <w:rFonts w:cs="Times New Roman"/>
          <w:shd w:val="clear" w:color="auto" w:fill="FCFCFF"/>
        </w:rPr>
        <w:t>ơ</w:t>
      </w:r>
      <w:r>
        <w:rPr>
          <w:rFonts w:cs="Georgia"/>
          <w:shd w:val="clear" w:color="auto" w:fill="FCFCFF"/>
        </w:rPr>
        <w:t xml:space="preserve"> s</w:t>
      </w:r>
      <w:r>
        <w:rPr>
          <w:rFonts w:cs="Times New Roman"/>
          <w:shd w:val="clear" w:color="auto" w:fill="FCFCFF"/>
        </w:rPr>
        <w:t>ở</w:t>
      </w:r>
      <w:r>
        <w:rPr>
          <w:shd w:val="clear" w:color="auto" w:fill="FCFCFF"/>
        </w:rPr>
        <w:t xml:space="preserve"> d</w:t>
      </w:r>
      <w:r>
        <w:rPr>
          <w:rFonts w:cs="Times New Roman"/>
          <w:shd w:val="clear" w:color="auto" w:fill="FCFCFF"/>
        </w:rPr>
        <w:t>ữ</w:t>
      </w:r>
      <w:r>
        <w:rPr>
          <w:shd w:val="clear" w:color="auto" w:fill="FCFCFF"/>
        </w:rPr>
        <w:t xml:space="preserve"> li</w:t>
      </w:r>
      <w:r>
        <w:rPr>
          <w:rFonts w:cs="Times New Roman"/>
          <w:shd w:val="clear" w:color="auto" w:fill="FCFCFF"/>
        </w:rPr>
        <w:t>ệ</w:t>
      </w:r>
      <w:r>
        <w:rPr>
          <w:shd w:val="clear" w:color="auto" w:fill="FCFCFF"/>
        </w:rPr>
        <w:t xml:space="preserve">u đó. Các </w:t>
      </w:r>
      <w:r w:rsidRPr="000A137D">
        <w:rPr>
          <w:i/>
          <w:shd w:val="clear" w:color="auto" w:fill="FCFCFF"/>
        </w:rPr>
        <w:t xml:space="preserve">JDBC </w:t>
      </w:r>
      <w:r w:rsidR="00F775BD" w:rsidRPr="000A137D">
        <w:rPr>
          <w:i/>
          <w:shd w:val="clear" w:color="auto" w:fill="FCFCFF"/>
        </w:rPr>
        <w:t>D</w:t>
      </w:r>
      <w:r w:rsidRPr="000A137D">
        <w:rPr>
          <w:i/>
          <w:shd w:val="clear" w:color="auto" w:fill="FCFCFF"/>
        </w:rPr>
        <w:t>river</w:t>
      </w:r>
      <w:r>
        <w:rPr>
          <w:shd w:val="clear" w:color="auto" w:fill="FCFCFF"/>
        </w:rPr>
        <w:t xml:space="preserve"> chia thành 4 ki</w:t>
      </w:r>
      <w:r>
        <w:rPr>
          <w:rFonts w:cs="Times New Roman"/>
          <w:shd w:val="clear" w:color="auto" w:fill="FCFCFF"/>
        </w:rPr>
        <w:t>ể</w:t>
      </w:r>
      <w:r>
        <w:rPr>
          <w:shd w:val="clear" w:color="auto" w:fill="FCFCFF"/>
        </w:rPr>
        <w:t>u khác nhau. Chúng ta s</w:t>
      </w:r>
      <w:r>
        <w:rPr>
          <w:rFonts w:cs="Times New Roman"/>
          <w:shd w:val="clear" w:color="auto" w:fill="FCFCFF"/>
        </w:rPr>
        <w:t>ẽ</w:t>
      </w:r>
      <w:r>
        <w:rPr>
          <w:shd w:val="clear" w:color="auto" w:fill="FCFCFF"/>
        </w:rPr>
        <w:t xml:space="preserve"> chia nó ra làm 2 ph</w:t>
      </w:r>
      <w:r>
        <w:rPr>
          <w:rFonts w:cs="Times New Roman"/>
          <w:shd w:val="clear" w:color="auto" w:fill="FCFCFF"/>
        </w:rPr>
        <w:t>ầ</w:t>
      </w:r>
      <w:r>
        <w:rPr>
          <w:shd w:val="clear" w:color="auto" w:fill="FCFCFF"/>
        </w:rPr>
        <w:t>n:</w:t>
      </w:r>
    </w:p>
    <w:p w:rsidR="001B77B8" w:rsidRPr="001B77B8" w:rsidRDefault="005D1D5F" w:rsidP="007B19E2">
      <w:pPr>
        <w:rPr>
          <w:b/>
          <w:szCs w:val="26"/>
          <w:lang w:val="it-IT"/>
        </w:rPr>
      </w:pPr>
      <w:r>
        <w:rPr>
          <w:shd w:val="clear" w:color="auto" w:fill="FCFCFF"/>
        </w:rPr>
        <w:t>JDBC API (các gói java.sql và</w:t>
      </w:r>
      <w:r w:rsidR="001B77B8">
        <w:rPr>
          <w:shd w:val="clear" w:color="auto" w:fill="FCFCFF"/>
        </w:rPr>
        <w:t xml:space="preserve"> javax.sql )</w:t>
      </w:r>
    </w:p>
    <w:p w:rsidR="00072716" w:rsidRPr="00072716" w:rsidRDefault="001B77B8" w:rsidP="007B19E2">
      <w:pPr>
        <w:rPr>
          <w:b/>
          <w:szCs w:val="26"/>
          <w:lang w:val="it-IT"/>
        </w:rPr>
      </w:pPr>
      <w:r>
        <w:rPr>
          <w:shd w:val="clear" w:color="auto" w:fill="FCFCFF"/>
        </w:rPr>
        <w:t>Các ki</w:t>
      </w:r>
      <w:r>
        <w:rPr>
          <w:rFonts w:cs="Times New Roman"/>
          <w:shd w:val="clear" w:color="auto" w:fill="FCFCFF"/>
        </w:rPr>
        <w:t>ể</w:t>
      </w:r>
      <w:r>
        <w:rPr>
          <w:shd w:val="clear" w:color="auto" w:fill="FCFCFF"/>
        </w:rPr>
        <w:t>u JDBC Driver JDBC API, JDBC API có s</w:t>
      </w:r>
      <w:r>
        <w:rPr>
          <w:rFonts w:cs="Times New Roman"/>
          <w:shd w:val="clear" w:color="auto" w:fill="FCFCFF"/>
        </w:rPr>
        <w:t>ẵ</w:t>
      </w:r>
      <w:r>
        <w:rPr>
          <w:shd w:val="clear" w:color="auto" w:fill="FCFCFF"/>
        </w:rPr>
        <w:t xml:space="preserve">n trong các gói java.sql và javax.sql. </w:t>
      </w:r>
    </w:p>
    <w:p w:rsidR="001B77B8" w:rsidRPr="001B77B8" w:rsidRDefault="001B77B8" w:rsidP="007B19E2">
      <w:pPr>
        <w:rPr>
          <w:b/>
          <w:szCs w:val="26"/>
          <w:lang w:val="it-IT"/>
        </w:rPr>
      </w:pPr>
      <w:r>
        <w:rPr>
          <w:shd w:val="clear" w:color="auto" w:fill="FCFCFF"/>
        </w:rPr>
        <w:t>Sau đây là các l</w:t>
      </w:r>
      <w:r>
        <w:rPr>
          <w:rFonts w:cs="Times New Roman"/>
          <w:shd w:val="clear" w:color="auto" w:fill="FCFCFF"/>
        </w:rPr>
        <w:t>ớ</w:t>
      </w:r>
      <w:r>
        <w:rPr>
          <w:shd w:val="clear" w:color="auto" w:fill="FCFCFF"/>
        </w:rPr>
        <w:t>p JDBC, các giao di</w:t>
      </w:r>
      <w:r>
        <w:rPr>
          <w:rFonts w:cs="Times New Roman"/>
          <w:shd w:val="clear" w:color="auto" w:fill="FCFCFF"/>
        </w:rPr>
        <w:t>ệ</w:t>
      </w:r>
      <w:r>
        <w:rPr>
          <w:shd w:val="clear" w:color="auto" w:fill="FCFCFF"/>
        </w:rPr>
        <w:t>n và các l</w:t>
      </w:r>
      <w:r>
        <w:rPr>
          <w:rFonts w:cs="Times New Roman"/>
          <w:shd w:val="clear" w:color="auto" w:fill="FCFCFF"/>
        </w:rPr>
        <w:t>ỗ</w:t>
      </w:r>
      <w:r>
        <w:rPr>
          <w:shd w:val="clear" w:color="auto" w:fill="FCFCFF"/>
        </w:rPr>
        <w:t>i ngo</w:t>
      </w:r>
      <w:r>
        <w:rPr>
          <w:rFonts w:cs="Times New Roman"/>
          <w:shd w:val="clear" w:color="auto" w:fill="FCFCFF"/>
        </w:rPr>
        <w:t>ạ</w:t>
      </w:r>
      <w:r>
        <w:rPr>
          <w:shd w:val="clear" w:color="auto" w:fill="FCFCFF"/>
        </w:rPr>
        <w:t>i l</w:t>
      </w:r>
      <w:r>
        <w:rPr>
          <w:rFonts w:cs="Times New Roman"/>
          <w:shd w:val="clear" w:color="auto" w:fill="FCFCFF"/>
        </w:rPr>
        <w:t>ệ</w:t>
      </w:r>
      <w:r>
        <w:rPr>
          <w:shd w:val="clear" w:color="auto" w:fill="FCFCFF"/>
        </w:rPr>
        <w:t xml:space="preserve"> quan tr</w:t>
      </w:r>
      <w:r>
        <w:rPr>
          <w:rFonts w:cs="Times New Roman"/>
          <w:shd w:val="clear" w:color="auto" w:fill="FCFCFF"/>
        </w:rPr>
        <w:t>ọ</w:t>
      </w:r>
      <w:r>
        <w:rPr>
          <w:shd w:val="clear" w:color="auto" w:fill="FCFCFF"/>
        </w:rPr>
        <w:t xml:space="preserve">ng trong gói </w:t>
      </w:r>
      <w:r w:rsidRPr="00C964A6">
        <w:rPr>
          <w:b/>
          <w:i/>
          <w:shd w:val="clear" w:color="auto" w:fill="FCFCFF"/>
        </w:rPr>
        <w:t>java.</w:t>
      </w:r>
      <w:r w:rsidR="002833B7" w:rsidRPr="00C964A6">
        <w:rPr>
          <w:b/>
          <w:i/>
          <w:shd w:val="clear" w:color="auto" w:fill="FCFCFF"/>
        </w:rPr>
        <w:t>s</w:t>
      </w:r>
      <w:r w:rsidRPr="00C964A6">
        <w:rPr>
          <w:b/>
          <w:i/>
          <w:shd w:val="clear" w:color="auto" w:fill="FCFCFF"/>
        </w:rPr>
        <w:t>ql</w:t>
      </w:r>
      <w:r>
        <w:rPr>
          <w:shd w:val="clear" w:color="auto" w:fill="FCFCFF"/>
        </w:rPr>
        <w:t>:</w:t>
      </w:r>
    </w:p>
    <w:p w:rsidR="001B77B8" w:rsidRPr="001B77B8" w:rsidRDefault="001B77B8" w:rsidP="007B19E2">
      <w:pPr>
        <w:rPr>
          <w:b/>
          <w:szCs w:val="26"/>
          <w:lang w:val="it-IT"/>
        </w:rPr>
      </w:pPr>
      <w:r w:rsidRPr="001B77B8">
        <w:rPr>
          <w:i/>
          <w:shd w:val="clear" w:color="auto" w:fill="FCFCFF"/>
        </w:rPr>
        <w:t>DriverManager</w:t>
      </w:r>
      <w:r w:rsidRPr="001B77B8">
        <w:rPr>
          <w:shd w:val="clear" w:color="auto" w:fill="FCFCFF"/>
        </w:rPr>
        <w:t xml:space="preserve"> - N</w:t>
      </w:r>
      <w:r w:rsidRPr="001B77B8">
        <w:rPr>
          <w:rFonts w:cs="Times New Roman"/>
          <w:shd w:val="clear" w:color="auto" w:fill="FCFCFF"/>
        </w:rPr>
        <w:t>ạ</w:t>
      </w:r>
      <w:r w:rsidRPr="001B77B8">
        <w:rPr>
          <w:shd w:val="clear" w:color="auto" w:fill="FCFCFF"/>
        </w:rPr>
        <w:t>p các JDBC driver vào trong b</w:t>
      </w:r>
      <w:r w:rsidRPr="001B77B8">
        <w:rPr>
          <w:rFonts w:cs="Times New Roman"/>
          <w:shd w:val="clear" w:color="auto" w:fill="FCFCFF"/>
        </w:rPr>
        <w:t>ộ</w:t>
      </w:r>
      <w:r w:rsidRPr="001B77B8">
        <w:rPr>
          <w:shd w:val="clear" w:color="auto" w:fill="FCFCFF"/>
        </w:rPr>
        <w:t xml:space="preserve"> nh</w:t>
      </w:r>
      <w:r w:rsidRPr="001B77B8">
        <w:rPr>
          <w:rFonts w:cs="Times New Roman"/>
          <w:shd w:val="clear" w:color="auto" w:fill="FCFCFF"/>
        </w:rPr>
        <w:t>ớ</w:t>
      </w:r>
      <w:r w:rsidRPr="001B77B8">
        <w:rPr>
          <w:shd w:val="clear" w:color="auto" w:fill="FCFCFF"/>
        </w:rPr>
        <w:t>. Có th</w:t>
      </w:r>
      <w:r w:rsidRPr="001B77B8">
        <w:rPr>
          <w:rFonts w:cs="Times New Roman"/>
          <w:shd w:val="clear" w:color="auto" w:fill="FCFCFF"/>
        </w:rPr>
        <w:t>ể</w:t>
      </w:r>
      <w:r w:rsidRPr="001B77B8">
        <w:rPr>
          <w:shd w:val="clear" w:color="auto" w:fill="FCFCFF"/>
        </w:rPr>
        <w:t xml:space="preserve"> s</w:t>
      </w:r>
      <w:r w:rsidRPr="001B77B8">
        <w:rPr>
          <w:rFonts w:cs="Times New Roman"/>
          <w:shd w:val="clear" w:color="auto" w:fill="FCFCFF"/>
        </w:rPr>
        <w:t>ử</w:t>
      </w:r>
      <w:r w:rsidRPr="001B77B8">
        <w:rPr>
          <w:shd w:val="clear" w:color="auto" w:fill="FCFCFF"/>
        </w:rPr>
        <w:t xml:space="preserve"> d</w:t>
      </w:r>
      <w:r w:rsidRPr="001B77B8">
        <w:rPr>
          <w:rFonts w:cs="Times New Roman"/>
          <w:shd w:val="clear" w:color="auto" w:fill="FCFCFF"/>
        </w:rPr>
        <w:t>ụ</w:t>
      </w:r>
      <w:r w:rsidRPr="001B77B8">
        <w:rPr>
          <w:shd w:val="clear" w:color="auto" w:fill="FCFCFF"/>
        </w:rPr>
        <w:t>ng nó đ</w:t>
      </w:r>
      <w:r w:rsidRPr="001B77B8">
        <w:rPr>
          <w:rFonts w:cs="Times New Roman"/>
          <w:shd w:val="clear" w:color="auto" w:fill="FCFCFF"/>
        </w:rPr>
        <w:t>ể</w:t>
      </w:r>
      <w:r w:rsidRPr="001B77B8">
        <w:rPr>
          <w:shd w:val="clear" w:color="auto" w:fill="FCFCFF"/>
        </w:rPr>
        <w:t xml:space="preserve"> m</w:t>
      </w:r>
      <w:r w:rsidRPr="001B77B8">
        <w:rPr>
          <w:rFonts w:cs="Times New Roman"/>
          <w:shd w:val="clear" w:color="auto" w:fill="FCFCFF"/>
        </w:rPr>
        <w:t>ở</w:t>
      </w:r>
      <w:r w:rsidRPr="001B77B8">
        <w:rPr>
          <w:shd w:val="clear" w:color="auto" w:fill="FCFCFF"/>
        </w:rPr>
        <w:t xml:space="preserve"> các k</w:t>
      </w:r>
      <w:r w:rsidRPr="001B77B8">
        <w:rPr>
          <w:rFonts w:cs="Times New Roman"/>
          <w:shd w:val="clear" w:color="auto" w:fill="FCFCFF"/>
        </w:rPr>
        <w:t>ế</w:t>
      </w:r>
      <w:r w:rsidRPr="001B77B8">
        <w:rPr>
          <w:shd w:val="clear" w:color="auto" w:fill="FCFCFF"/>
        </w:rPr>
        <w:t>t n</w:t>
      </w:r>
      <w:r w:rsidRPr="001B77B8">
        <w:rPr>
          <w:rFonts w:cs="Times New Roman"/>
          <w:shd w:val="clear" w:color="auto" w:fill="FCFCFF"/>
        </w:rPr>
        <w:t>ố</w:t>
      </w:r>
      <w:r w:rsidRPr="001B77B8">
        <w:rPr>
          <w:shd w:val="clear" w:color="auto" w:fill="FCFCFF"/>
        </w:rPr>
        <w:t>i t</w:t>
      </w:r>
      <w:r w:rsidRPr="001B77B8">
        <w:rPr>
          <w:rFonts w:cs="Times New Roman"/>
          <w:shd w:val="clear" w:color="auto" w:fill="FCFCFF"/>
        </w:rPr>
        <w:t>ớ</w:t>
      </w:r>
      <w:r w:rsidRPr="001B77B8">
        <w:rPr>
          <w:shd w:val="clear" w:color="auto" w:fill="FCFCFF"/>
        </w:rPr>
        <w:t>i m</w:t>
      </w:r>
      <w:r w:rsidRPr="001B77B8">
        <w:rPr>
          <w:rFonts w:cs="Times New Roman"/>
          <w:shd w:val="clear" w:color="auto" w:fill="FCFCFF"/>
        </w:rPr>
        <w:t>ộ</w:t>
      </w:r>
      <w:r w:rsidRPr="001B77B8">
        <w:rPr>
          <w:shd w:val="clear" w:color="auto" w:fill="FCFCFF"/>
        </w:rPr>
        <w:t>t ngu</w:t>
      </w:r>
      <w:r w:rsidRPr="001B77B8">
        <w:rPr>
          <w:rFonts w:cs="Times New Roman"/>
          <w:shd w:val="clear" w:color="auto" w:fill="FCFCFF"/>
        </w:rPr>
        <w:t>ồ</w:t>
      </w:r>
      <w:r w:rsidRPr="001B77B8">
        <w:rPr>
          <w:shd w:val="clear" w:color="auto" w:fill="FCFCFF"/>
        </w:rPr>
        <w:t>n d</w:t>
      </w:r>
      <w:r w:rsidRPr="001B77B8">
        <w:rPr>
          <w:rFonts w:cs="Times New Roman"/>
          <w:shd w:val="clear" w:color="auto" w:fill="FCFCFF"/>
        </w:rPr>
        <w:t>ữ</w:t>
      </w:r>
      <w:r w:rsidRPr="001B77B8">
        <w:rPr>
          <w:shd w:val="clear" w:color="auto" w:fill="FCFCFF"/>
        </w:rPr>
        <w:t xml:space="preserve"> li</w:t>
      </w:r>
      <w:r w:rsidRPr="001B77B8">
        <w:rPr>
          <w:rFonts w:cs="Times New Roman"/>
          <w:shd w:val="clear" w:color="auto" w:fill="FCFCFF"/>
        </w:rPr>
        <w:t>ệ</w:t>
      </w:r>
      <w:r w:rsidRPr="001B77B8">
        <w:rPr>
          <w:shd w:val="clear" w:color="auto" w:fill="FCFCFF"/>
        </w:rPr>
        <w:t>u.</w:t>
      </w:r>
    </w:p>
    <w:p w:rsidR="001B77B8" w:rsidRPr="001B77B8" w:rsidRDefault="001B77B8" w:rsidP="007B19E2">
      <w:pPr>
        <w:rPr>
          <w:b/>
          <w:szCs w:val="26"/>
          <w:lang w:val="it-IT"/>
        </w:rPr>
      </w:pPr>
      <w:r w:rsidRPr="00DB1B7A">
        <w:rPr>
          <w:i/>
          <w:shd w:val="clear" w:color="auto" w:fill="FCFCFF"/>
        </w:rPr>
        <w:t>Connection</w:t>
      </w:r>
      <w:r w:rsidRPr="001B77B8">
        <w:rPr>
          <w:shd w:val="clear" w:color="auto" w:fill="FCFCFF"/>
        </w:rPr>
        <w:t xml:space="preserve"> - Bi</w:t>
      </w:r>
      <w:r w:rsidRPr="001B77B8">
        <w:rPr>
          <w:rFonts w:cs="Times New Roman"/>
          <w:shd w:val="clear" w:color="auto" w:fill="FCFCFF"/>
        </w:rPr>
        <w:t>ể</w:t>
      </w:r>
      <w:r w:rsidRPr="001B77B8">
        <w:rPr>
          <w:shd w:val="clear" w:color="auto" w:fill="FCFCFF"/>
        </w:rPr>
        <w:t>u th</w:t>
      </w:r>
      <w:r w:rsidRPr="001B77B8">
        <w:rPr>
          <w:rFonts w:cs="Times New Roman"/>
          <w:shd w:val="clear" w:color="auto" w:fill="FCFCFF"/>
        </w:rPr>
        <w:t>ị</w:t>
      </w:r>
      <w:r w:rsidRPr="001B77B8">
        <w:rPr>
          <w:shd w:val="clear" w:color="auto" w:fill="FCFCFF"/>
        </w:rPr>
        <w:t xml:space="preserve"> m</w:t>
      </w:r>
      <w:r w:rsidRPr="001B77B8">
        <w:rPr>
          <w:rFonts w:cs="Times New Roman"/>
          <w:shd w:val="clear" w:color="auto" w:fill="FCFCFF"/>
        </w:rPr>
        <w:t>ộ</w:t>
      </w:r>
      <w:r w:rsidRPr="001B77B8">
        <w:rPr>
          <w:shd w:val="clear" w:color="auto" w:fill="FCFCFF"/>
        </w:rPr>
        <w:t>t k</w:t>
      </w:r>
      <w:r w:rsidRPr="001B77B8">
        <w:rPr>
          <w:rFonts w:cs="Times New Roman"/>
          <w:shd w:val="clear" w:color="auto" w:fill="FCFCFF"/>
        </w:rPr>
        <w:t>ế</w:t>
      </w:r>
      <w:r w:rsidRPr="001B77B8">
        <w:rPr>
          <w:shd w:val="clear" w:color="auto" w:fill="FCFCFF"/>
        </w:rPr>
        <w:t>t n</w:t>
      </w:r>
      <w:r w:rsidRPr="001B77B8">
        <w:rPr>
          <w:rFonts w:cs="Times New Roman"/>
          <w:shd w:val="clear" w:color="auto" w:fill="FCFCFF"/>
        </w:rPr>
        <w:t>ố</w:t>
      </w:r>
      <w:r w:rsidRPr="001B77B8">
        <w:rPr>
          <w:shd w:val="clear" w:color="auto" w:fill="FCFCFF"/>
        </w:rPr>
        <w:t>i đ</w:t>
      </w:r>
      <w:r w:rsidRPr="001B77B8">
        <w:rPr>
          <w:rFonts w:cs="Times New Roman"/>
          <w:shd w:val="clear" w:color="auto" w:fill="FCFCFF"/>
        </w:rPr>
        <w:t>ế</w:t>
      </w:r>
      <w:r w:rsidRPr="001B77B8">
        <w:rPr>
          <w:shd w:val="clear" w:color="auto" w:fill="FCFCFF"/>
        </w:rPr>
        <w:t>n m</w:t>
      </w:r>
      <w:r w:rsidRPr="001B77B8">
        <w:rPr>
          <w:rFonts w:cs="Times New Roman"/>
          <w:shd w:val="clear" w:color="auto" w:fill="FCFCFF"/>
        </w:rPr>
        <w:t>ộ</w:t>
      </w:r>
      <w:r w:rsidRPr="001B77B8">
        <w:rPr>
          <w:shd w:val="clear" w:color="auto" w:fill="FCFCFF"/>
        </w:rPr>
        <w:t>t ngu</w:t>
      </w:r>
      <w:r w:rsidRPr="001B77B8">
        <w:rPr>
          <w:rFonts w:cs="Times New Roman"/>
          <w:shd w:val="clear" w:color="auto" w:fill="FCFCFF"/>
        </w:rPr>
        <w:t>ồ</w:t>
      </w:r>
      <w:r w:rsidRPr="001B77B8">
        <w:rPr>
          <w:shd w:val="clear" w:color="auto" w:fill="FCFCFF"/>
        </w:rPr>
        <w:t>n d</w:t>
      </w:r>
      <w:r w:rsidRPr="001B77B8">
        <w:rPr>
          <w:rFonts w:cs="Times New Roman"/>
          <w:shd w:val="clear" w:color="auto" w:fill="FCFCFF"/>
        </w:rPr>
        <w:t>ữ</w:t>
      </w:r>
      <w:r w:rsidRPr="001B77B8">
        <w:rPr>
          <w:shd w:val="clear" w:color="auto" w:fill="FCFCFF"/>
        </w:rPr>
        <w:t xml:space="preserve"> li</w:t>
      </w:r>
      <w:r w:rsidRPr="001B77B8">
        <w:rPr>
          <w:rFonts w:cs="Times New Roman"/>
          <w:shd w:val="clear" w:color="auto" w:fill="FCFCFF"/>
        </w:rPr>
        <w:t>ệ</w:t>
      </w:r>
      <w:r w:rsidRPr="001B77B8">
        <w:rPr>
          <w:shd w:val="clear" w:color="auto" w:fill="FCFCFF"/>
        </w:rPr>
        <w:t>u. Đ</w:t>
      </w:r>
      <w:r w:rsidRPr="001B77B8">
        <w:rPr>
          <w:rFonts w:cs="Times New Roman"/>
          <w:shd w:val="clear" w:color="auto" w:fill="FCFCFF"/>
        </w:rPr>
        <w:t>ượ</w:t>
      </w:r>
      <w:r w:rsidRPr="001B77B8">
        <w:rPr>
          <w:shd w:val="clear" w:color="auto" w:fill="FCFCFF"/>
        </w:rPr>
        <w:t>c dùng đ</w:t>
      </w:r>
      <w:r w:rsidRPr="001B77B8">
        <w:rPr>
          <w:rFonts w:cs="Times New Roman"/>
          <w:shd w:val="clear" w:color="auto" w:fill="FCFCFF"/>
        </w:rPr>
        <w:t>ể</w:t>
      </w:r>
      <w:r w:rsidRPr="001B77B8">
        <w:rPr>
          <w:shd w:val="clear" w:color="auto" w:fill="FCFCFF"/>
        </w:rPr>
        <w:t xml:space="preserve"> t</w:t>
      </w:r>
      <w:r w:rsidRPr="001B77B8">
        <w:rPr>
          <w:rFonts w:cs="Times New Roman"/>
          <w:shd w:val="clear" w:color="auto" w:fill="FCFCFF"/>
        </w:rPr>
        <w:t>ạ</w:t>
      </w:r>
      <w:r w:rsidRPr="001B77B8">
        <w:rPr>
          <w:shd w:val="clear" w:color="auto" w:fill="FCFCFF"/>
        </w:rPr>
        <w:t>o ra các đ</w:t>
      </w:r>
      <w:r w:rsidRPr="001B77B8">
        <w:rPr>
          <w:rFonts w:cs="Times New Roman"/>
          <w:shd w:val="clear" w:color="auto" w:fill="FCFCFF"/>
        </w:rPr>
        <w:t>ố</w:t>
      </w:r>
      <w:r w:rsidRPr="001B77B8">
        <w:rPr>
          <w:shd w:val="clear" w:color="auto" w:fill="FCFCFF"/>
        </w:rPr>
        <w:t>i t</w:t>
      </w:r>
      <w:r w:rsidRPr="001B77B8">
        <w:rPr>
          <w:rFonts w:cs="Times New Roman"/>
          <w:shd w:val="clear" w:color="auto" w:fill="FCFCFF"/>
        </w:rPr>
        <w:t>ượ</w:t>
      </w:r>
      <w:r w:rsidRPr="001B77B8">
        <w:rPr>
          <w:shd w:val="clear" w:color="auto" w:fill="FCFCFF"/>
        </w:rPr>
        <w:t>ng Statement, PreparedStatement và CallableStatement.</w:t>
      </w:r>
      <w:r>
        <w:rPr>
          <w:shd w:val="clear" w:color="auto" w:fill="FCFCFF"/>
        </w:rPr>
        <w:t xml:space="preserve"> </w:t>
      </w:r>
      <w:r w:rsidRPr="001B77B8">
        <w:rPr>
          <w:shd w:val="clear" w:color="auto" w:fill="FCFCFF"/>
        </w:rPr>
        <w:t>Statement - Bi</w:t>
      </w:r>
      <w:r w:rsidRPr="001B77B8">
        <w:rPr>
          <w:rFonts w:cs="Times New Roman"/>
          <w:shd w:val="clear" w:color="auto" w:fill="FCFCFF"/>
        </w:rPr>
        <w:t>ể</w:t>
      </w:r>
      <w:r w:rsidRPr="001B77B8">
        <w:rPr>
          <w:shd w:val="clear" w:color="auto" w:fill="FCFCFF"/>
        </w:rPr>
        <w:t>u di</w:t>
      </w:r>
      <w:r w:rsidRPr="001B77B8">
        <w:rPr>
          <w:rFonts w:cs="Times New Roman"/>
          <w:shd w:val="clear" w:color="auto" w:fill="FCFCFF"/>
        </w:rPr>
        <w:t>ễ</w:t>
      </w:r>
      <w:r w:rsidRPr="001B77B8">
        <w:rPr>
          <w:shd w:val="clear" w:color="auto" w:fill="FCFCFF"/>
        </w:rPr>
        <w:t>n m</w:t>
      </w:r>
      <w:r w:rsidRPr="001B77B8">
        <w:rPr>
          <w:rFonts w:cs="Times New Roman"/>
          <w:shd w:val="clear" w:color="auto" w:fill="FCFCFF"/>
        </w:rPr>
        <w:t>ộ</w:t>
      </w:r>
      <w:r w:rsidRPr="001B77B8">
        <w:rPr>
          <w:shd w:val="clear" w:color="auto" w:fill="FCFCFF"/>
        </w:rPr>
        <w:t>t l</w:t>
      </w:r>
      <w:r w:rsidRPr="001B77B8">
        <w:rPr>
          <w:rFonts w:cs="Times New Roman"/>
          <w:shd w:val="clear" w:color="auto" w:fill="FCFCFF"/>
        </w:rPr>
        <w:t>ệ</w:t>
      </w:r>
      <w:r w:rsidRPr="001B77B8">
        <w:rPr>
          <w:shd w:val="clear" w:color="auto" w:fill="FCFCFF"/>
        </w:rPr>
        <w:t>nh SQL tĩnh. Có th</w:t>
      </w:r>
      <w:r w:rsidRPr="001B77B8">
        <w:rPr>
          <w:rFonts w:cs="Times New Roman"/>
          <w:shd w:val="clear" w:color="auto" w:fill="FCFCFF"/>
        </w:rPr>
        <w:t>ể</w:t>
      </w:r>
      <w:r w:rsidRPr="001B77B8">
        <w:rPr>
          <w:shd w:val="clear" w:color="auto" w:fill="FCFCFF"/>
        </w:rPr>
        <w:t xml:space="preserve"> s</w:t>
      </w:r>
      <w:r w:rsidRPr="001B77B8">
        <w:rPr>
          <w:rFonts w:cs="Times New Roman"/>
          <w:shd w:val="clear" w:color="auto" w:fill="FCFCFF"/>
        </w:rPr>
        <w:t>ử</w:t>
      </w:r>
      <w:r w:rsidRPr="001B77B8">
        <w:rPr>
          <w:shd w:val="clear" w:color="auto" w:fill="FCFCFF"/>
        </w:rPr>
        <w:t xml:space="preserve"> d</w:t>
      </w:r>
      <w:r w:rsidRPr="001B77B8">
        <w:rPr>
          <w:rFonts w:cs="Times New Roman"/>
          <w:shd w:val="clear" w:color="auto" w:fill="FCFCFF"/>
        </w:rPr>
        <w:t>ụ</w:t>
      </w:r>
      <w:r w:rsidRPr="001B77B8">
        <w:rPr>
          <w:shd w:val="clear" w:color="auto" w:fill="FCFCFF"/>
        </w:rPr>
        <w:t>ng nó đ</w:t>
      </w:r>
      <w:r w:rsidRPr="001B77B8">
        <w:rPr>
          <w:rFonts w:cs="Times New Roman"/>
          <w:shd w:val="clear" w:color="auto" w:fill="FCFCFF"/>
        </w:rPr>
        <w:t>ể</w:t>
      </w:r>
      <w:r w:rsidRPr="001B77B8">
        <w:rPr>
          <w:shd w:val="clear" w:color="auto" w:fill="FCFCFF"/>
        </w:rPr>
        <w:t xml:space="preserve"> thu v</w:t>
      </w:r>
      <w:r w:rsidRPr="001B77B8">
        <w:rPr>
          <w:rFonts w:cs="Times New Roman"/>
          <w:shd w:val="clear" w:color="auto" w:fill="FCFCFF"/>
        </w:rPr>
        <w:t>ề</w:t>
      </w:r>
      <w:r w:rsidRPr="001B77B8">
        <w:rPr>
          <w:shd w:val="clear" w:color="auto" w:fill="FCFCFF"/>
        </w:rPr>
        <w:t xml:space="preserve"> đ</w:t>
      </w:r>
      <w:r w:rsidRPr="001B77B8">
        <w:rPr>
          <w:rFonts w:cs="Times New Roman"/>
          <w:shd w:val="clear" w:color="auto" w:fill="FCFCFF"/>
        </w:rPr>
        <w:t>ố</w:t>
      </w:r>
      <w:r w:rsidRPr="001B77B8">
        <w:rPr>
          <w:shd w:val="clear" w:color="auto" w:fill="FCFCFF"/>
        </w:rPr>
        <w:t>i t</w:t>
      </w:r>
      <w:r w:rsidRPr="001B77B8">
        <w:rPr>
          <w:rFonts w:cs="Times New Roman"/>
          <w:shd w:val="clear" w:color="auto" w:fill="FCFCFF"/>
        </w:rPr>
        <w:t>ượ</w:t>
      </w:r>
      <w:r w:rsidRPr="001B77B8">
        <w:rPr>
          <w:shd w:val="clear" w:color="auto" w:fill="FCFCFF"/>
        </w:rPr>
        <w:t>ng ResultSet.</w:t>
      </w:r>
    </w:p>
    <w:p w:rsidR="00587F25" w:rsidRPr="00587F25" w:rsidRDefault="001B77B8" w:rsidP="007B19E2">
      <w:pPr>
        <w:rPr>
          <w:b/>
          <w:szCs w:val="26"/>
          <w:lang w:val="it-IT"/>
        </w:rPr>
      </w:pPr>
      <w:r w:rsidRPr="00445047">
        <w:rPr>
          <w:i/>
          <w:shd w:val="clear" w:color="auto" w:fill="FCFCFF"/>
        </w:rPr>
        <w:t>PreparedStatement</w:t>
      </w:r>
      <w:r w:rsidRPr="001B77B8">
        <w:rPr>
          <w:shd w:val="clear" w:color="auto" w:fill="FCFCFF"/>
        </w:rPr>
        <w:t xml:space="preserve"> - M</w:t>
      </w:r>
      <w:r w:rsidRPr="001B77B8">
        <w:rPr>
          <w:rFonts w:cs="Times New Roman"/>
          <w:shd w:val="clear" w:color="auto" w:fill="FCFCFF"/>
        </w:rPr>
        <w:t>ộ</w:t>
      </w:r>
      <w:r w:rsidRPr="001B77B8">
        <w:rPr>
          <w:shd w:val="clear" w:color="auto" w:fill="FCFCFF"/>
        </w:rPr>
        <w:t>t gi</w:t>
      </w:r>
      <w:r w:rsidRPr="001B77B8">
        <w:rPr>
          <w:rFonts w:cs="Times New Roman"/>
          <w:shd w:val="clear" w:color="auto" w:fill="FCFCFF"/>
        </w:rPr>
        <w:t>ả</w:t>
      </w:r>
      <w:r w:rsidRPr="001B77B8">
        <w:rPr>
          <w:shd w:val="clear" w:color="auto" w:fill="FCFCFF"/>
        </w:rPr>
        <w:t>i pháp thay th</w:t>
      </w:r>
      <w:r w:rsidRPr="001B77B8">
        <w:rPr>
          <w:rFonts w:cs="Times New Roman"/>
          <w:shd w:val="clear" w:color="auto" w:fill="FCFCFF"/>
        </w:rPr>
        <w:t>ế</w:t>
      </w:r>
      <w:r w:rsidRPr="001B77B8">
        <w:rPr>
          <w:shd w:val="clear" w:color="auto" w:fill="FCFCFF"/>
        </w:rPr>
        <w:t xml:space="preserve"> ho</w:t>
      </w:r>
      <w:r w:rsidRPr="001B77B8">
        <w:rPr>
          <w:rFonts w:cs="Times New Roman"/>
          <w:shd w:val="clear" w:color="auto" w:fill="FCFCFF"/>
        </w:rPr>
        <w:t>ạ</w:t>
      </w:r>
      <w:r w:rsidRPr="001B77B8">
        <w:rPr>
          <w:shd w:val="clear" w:color="auto" w:fill="FCFCFF"/>
        </w:rPr>
        <w:t>t đ</w:t>
      </w:r>
      <w:r w:rsidRPr="001B77B8">
        <w:rPr>
          <w:rFonts w:cs="Times New Roman"/>
          <w:shd w:val="clear" w:color="auto" w:fill="FCFCFF"/>
        </w:rPr>
        <w:t>ộ</w:t>
      </w:r>
      <w:r w:rsidRPr="001B77B8">
        <w:rPr>
          <w:shd w:val="clear" w:color="auto" w:fill="FCFCFF"/>
        </w:rPr>
        <w:t>ng t</w:t>
      </w:r>
      <w:r w:rsidRPr="001B77B8">
        <w:rPr>
          <w:rFonts w:cs="Times New Roman"/>
          <w:shd w:val="clear" w:color="auto" w:fill="FCFCFF"/>
        </w:rPr>
        <w:t>ố</w:t>
      </w:r>
      <w:r w:rsidRPr="001B77B8">
        <w:rPr>
          <w:shd w:val="clear" w:color="auto" w:fill="FCFCFF"/>
        </w:rPr>
        <w:t>t h</w:t>
      </w:r>
      <w:r w:rsidRPr="001B77B8">
        <w:rPr>
          <w:rFonts w:cs="Times New Roman"/>
          <w:shd w:val="clear" w:color="auto" w:fill="FCFCFF"/>
        </w:rPr>
        <w:t>ơ</w:t>
      </w:r>
      <w:r w:rsidRPr="001B77B8">
        <w:rPr>
          <w:rFonts w:cs="Georgia"/>
          <w:shd w:val="clear" w:color="auto" w:fill="FCFCFF"/>
        </w:rPr>
        <w:t>n đ</w:t>
      </w:r>
      <w:r w:rsidRPr="001B77B8">
        <w:rPr>
          <w:rFonts w:cs="Times New Roman"/>
          <w:shd w:val="clear" w:color="auto" w:fill="FCFCFF"/>
        </w:rPr>
        <w:t>ố</w:t>
      </w:r>
      <w:r w:rsidRPr="001B77B8">
        <w:rPr>
          <w:shd w:val="clear" w:color="auto" w:fill="FCFCFF"/>
        </w:rPr>
        <w:t>i t</w:t>
      </w:r>
      <w:r w:rsidRPr="001B77B8">
        <w:rPr>
          <w:rFonts w:cs="Times New Roman"/>
          <w:shd w:val="clear" w:color="auto" w:fill="FCFCFF"/>
        </w:rPr>
        <w:t>ượ</w:t>
      </w:r>
      <w:r w:rsidRPr="001B77B8">
        <w:rPr>
          <w:shd w:val="clear" w:color="auto" w:fill="FCFCFF"/>
        </w:rPr>
        <w:t>ng Statement, th</w:t>
      </w:r>
      <w:r w:rsidRPr="001B77B8">
        <w:rPr>
          <w:rFonts w:cs="Times New Roman"/>
          <w:shd w:val="clear" w:color="auto" w:fill="FCFCFF"/>
        </w:rPr>
        <w:t>ự</w:t>
      </w:r>
      <w:r w:rsidRPr="001B77B8">
        <w:rPr>
          <w:shd w:val="clear" w:color="auto" w:fill="FCFCFF"/>
        </w:rPr>
        <w:t>c thi m</w:t>
      </w:r>
      <w:r w:rsidRPr="001B77B8">
        <w:rPr>
          <w:rFonts w:cs="Times New Roman"/>
          <w:shd w:val="clear" w:color="auto" w:fill="FCFCFF"/>
        </w:rPr>
        <w:t>ộ</w:t>
      </w:r>
      <w:r w:rsidRPr="001B77B8">
        <w:rPr>
          <w:shd w:val="clear" w:color="auto" w:fill="FCFCFF"/>
        </w:rPr>
        <w:t>t câu l</w:t>
      </w:r>
      <w:r w:rsidRPr="001B77B8">
        <w:rPr>
          <w:rFonts w:cs="Times New Roman"/>
          <w:shd w:val="clear" w:color="auto" w:fill="FCFCFF"/>
        </w:rPr>
        <w:t>ệ</w:t>
      </w:r>
      <w:r w:rsidRPr="001B77B8">
        <w:rPr>
          <w:shd w:val="clear" w:color="auto" w:fill="FCFCFF"/>
        </w:rPr>
        <w:t>nh SQL đã đ</w:t>
      </w:r>
      <w:r w:rsidRPr="001B77B8">
        <w:rPr>
          <w:rFonts w:cs="Times New Roman"/>
          <w:shd w:val="clear" w:color="auto" w:fill="FCFCFF"/>
        </w:rPr>
        <w:t>ượ</w:t>
      </w:r>
      <w:r w:rsidRPr="001B77B8">
        <w:rPr>
          <w:shd w:val="clear" w:color="auto" w:fill="FCFCFF"/>
        </w:rPr>
        <w:t>c biên d</w:t>
      </w:r>
      <w:r w:rsidRPr="001B77B8">
        <w:rPr>
          <w:rFonts w:cs="Times New Roman"/>
          <w:shd w:val="clear" w:color="auto" w:fill="FCFCFF"/>
        </w:rPr>
        <w:t>ị</w:t>
      </w:r>
      <w:r w:rsidRPr="001B77B8">
        <w:rPr>
          <w:shd w:val="clear" w:color="auto" w:fill="FCFCFF"/>
        </w:rPr>
        <w:t>ch tr</w:t>
      </w:r>
      <w:r w:rsidRPr="001B77B8">
        <w:rPr>
          <w:rFonts w:cs="Times New Roman"/>
          <w:shd w:val="clear" w:color="auto" w:fill="FCFCFF"/>
        </w:rPr>
        <w:t>ướ</w:t>
      </w:r>
      <w:r w:rsidRPr="001B77B8">
        <w:rPr>
          <w:shd w:val="clear" w:color="auto" w:fill="FCFCFF"/>
        </w:rPr>
        <w:t>c.</w:t>
      </w:r>
    </w:p>
    <w:p w:rsidR="00DB4028" w:rsidRPr="00DB4028" w:rsidRDefault="001B77B8" w:rsidP="007B19E2">
      <w:pPr>
        <w:rPr>
          <w:b/>
          <w:szCs w:val="26"/>
          <w:lang w:val="it-IT"/>
        </w:rPr>
      </w:pPr>
      <w:r w:rsidRPr="00587F25">
        <w:rPr>
          <w:i/>
          <w:shd w:val="clear" w:color="auto" w:fill="FCFCFF"/>
        </w:rPr>
        <w:t>CallableStatement</w:t>
      </w:r>
      <w:r w:rsidRPr="001B77B8">
        <w:rPr>
          <w:shd w:val="clear" w:color="auto" w:fill="FCFCFF"/>
        </w:rPr>
        <w:t xml:space="preserve"> – bi</w:t>
      </w:r>
      <w:r w:rsidRPr="001B77B8">
        <w:rPr>
          <w:rFonts w:cs="Times New Roman"/>
          <w:shd w:val="clear" w:color="auto" w:fill="FCFCFF"/>
        </w:rPr>
        <w:t>ể</w:t>
      </w:r>
      <w:r w:rsidRPr="001B77B8">
        <w:rPr>
          <w:shd w:val="clear" w:color="auto" w:fill="FCFCFF"/>
        </w:rPr>
        <w:t>u di</w:t>
      </w:r>
      <w:r w:rsidRPr="001B77B8">
        <w:rPr>
          <w:rFonts w:cs="Times New Roman"/>
          <w:shd w:val="clear" w:color="auto" w:fill="FCFCFF"/>
        </w:rPr>
        <w:t>ễ</w:t>
      </w:r>
      <w:r w:rsidRPr="001B77B8">
        <w:rPr>
          <w:shd w:val="clear" w:color="auto" w:fill="FCFCFF"/>
        </w:rPr>
        <w:t>n m</w:t>
      </w:r>
      <w:r w:rsidRPr="001B77B8">
        <w:rPr>
          <w:rFonts w:cs="Times New Roman"/>
          <w:shd w:val="clear" w:color="auto" w:fill="FCFCFF"/>
        </w:rPr>
        <w:t>ộ</w:t>
      </w:r>
      <w:r w:rsidRPr="001B77B8">
        <w:rPr>
          <w:shd w:val="clear" w:color="auto" w:fill="FCFCFF"/>
        </w:rPr>
        <w:t>t th</w:t>
      </w:r>
      <w:r w:rsidRPr="001B77B8">
        <w:rPr>
          <w:rFonts w:cs="Times New Roman"/>
          <w:shd w:val="clear" w:color="auto" w:fill="FCFCFF"/>
        </w:rPr>
        <w:t>ủ</w:t>
      </w:r>
      <w:r w:rsidRPr="001B77B8">
        <w:rPr>
          <w:shd w:val="clear" w:color="auto" w:fill="FCFCFF"/>
        </w:rPr>
        <w:t xml:space="preserve"> t</w:t>
      </w:r>
      <w:r w:rsidRPr="001B77B8">
        <w:rPr>
          <w:rFonts w:cs="Times New Roman"/>
          <w:shd w:val="clear" w:color="auto" w:fill="FCFCFF"/>
        </w:rPr>
        <w:t>ụ</w:t>
      </w:r>
      <w:r w:rsidRPr="001B77B8">
        <w:rPr>
          <w:shd w:val="clear" w:color="auto" w:fill="FCFCFF"/>
        </w:rPr>
        <w:t>c đ</w:t>
      </w:r>
      <w:r w:rsidRPr="001B77B8">
        <w:rPr>
          <w:rFonts w:cs="Times New Roman"/>
          <w:shd w:val="clear" w:color="auto" w:fill="FCFCFF"/>
        </w:rPr>
        <w:t>ượ</w:t>
      </w:r>
      <w:r w:rsidRPr="001B77B8">
        <w:rPr>
          <w:shd w:val="clear" w:color="auto" w:fill="FCFCFF"/>
        </w:rPr>
        <w:t>c l</w:t>
      </w:r>
      <w:r w:rsidRPr="001B77B8">
        <w:rPr>
          <w:rFonts w:cs="Times New Roman"/>
          <w:shd w:val="clear" w:color="auto" w:fill="FCFCFF"/>
        </w:rPr>
        <w:t>ư</w:t>
      </w:r>
      <w:r w:rsidRPr="001B77B8">
        <w:rPr>
          <w:rFonts w:cs="Georgia"/>
          <w:shd w:val="clear" w:color="auto" w:fill="FCFCFF"/>
        </w:rPr>
        <w:t>u tr</w:t>
      </w:r>
      <w:r w:rsidRPr="001B77B8">
        <w:rPr>
          <w:rFonts w:cs="Times New Roman"/>
          <w:shd w:val="clear" w:color="auto" w:fill="FCFCFF"/>
        </w:rPr>
        <w:t>ữ</w:t>
      </w:r>
      <w:r w:rsidRPr="001B77B8">
        <w:rPr>
          <w:shd w:val="clear" w:color="auto" w:fill="FCFCFF"/>
        </w:rPr>
        <w:t>. Có th</w:t>
      </w:r>
      <w:r w:rsidRPr="001B77B8">
        <w:rPr>
          <w:rFonts w:cs="Times New Roman"/>
          <w:shd w:val="clear" w:color="auto" w:fill="FCFCFF"/>
        </w:rPr>
        <w:t>ể</w:t>
      </w:r>
      <w:r w:rsidRPr="001B77B8">
        <w:rPr>
          <w:shd w:val="clear" w:color="auto" w:fill="FCFCFF"/>
        </w:rPr>
        <w:t xml:space="preserve"> đ</w:t>
      </w:r>
      <w:r w:rsidRPr="001B77B8">
        <w:rPr>
          <w:rFonts w:cs="Times New Roman"/>
          <w:shd w:val="clear" w:color="auto" w:fill="FCFCFF"/>
        </w:rPr>
        <w:t>ượ</w:t>
      </w:r>
      <w:r w:rsidRPr="001B77B8">
        <w:rPr>
          <w:shd w:val="clear" w:color="auto" w:fill="FCFCFF"/>
        </w:rPr>
        <w:t>c s</w:t>
      </w:r>
      <w:r w:rsidRPr="001B77B8">
        <w:rPr>
          <w:rFonts w:cs="Times New Roman"/>
          <w:shd w:val="clear" w:color="auto" w:fill="FCFCFF"/>
        </w:rPr>
        <w:t>ử</w:t>
      </w:r>
      <w:r w:rsidRPr="001B77B8">
        <w:rPr>
          <w:shd w:val="clear" w:color="auto" w:fill="FCFCFF"/>
        </w:rPr>
        <w:t xml:space="preserve"> d</w:t>
      </w:r>
      <w:r w:rsidRPr="001B77B8">
        <w:rPr>
          <w:rFonts w:cs="Times New Roman"/>
          <w:shd w:val="clear" w:color="auto" w:fill="FCFCFF"/>
        </w:rPr>
        <w:t>ụ</w:t>
      </w:r>
      <w:r w:rsidRPr="001B77B8">
        <w:rPr>
          <w:shd w:val="clear" w:color="auto" w:fill="FCFCFF"/>
        </w:rPr>
        <w:t>ng đ</w:t>
      </w:r>
      <w:r w:rsidRPr="001B77B8">
        <w:rPr>
          <w:rFonts w:cs="Times New Roman"/>
          <w:shd w:val="clear" w:color="auto" w:fill="FCFCFF"/>
        </w:rPr>
        <w:t>ể</w:t>
      </w:r>
      <w:r w:rsidRPr="001B77B8">
        <w:rPr>
          <w:shd w:val="clear" w:color="auto" w:fill="FCFCFF"/>
        </w:rPr>
        <w:t xml:space="preserve"> th</w:t>
      </w:r>
      <w:r w:rsidRPr="001B77B8">
        <w:rPr>
          <w:rFonts w:cs="Times New Roman"/>
          <w:shd w:val="clear" w:color="auto" w:fill="FCFCFF"/>
        </w:rPr>
        <w:t>ự</w:t>
      </w:r>
      <w:r w:rsidRPr="001B77B8">
        <w:rPr>
          <w:shd w:val="clear" w:color="auto" w:fill="FCFCFF"/>
        </w:rPr>
        <w:t>c thi các th</w:t>
      </w:r>
      <w:r w:rsidRPr="001B77B8">
        <w:rPr>
          <w:rFonts w:cs="Times New Roman"/>
          <w:shd w:val="clear" w:color="auto" w:fill="FCFCFF"/>
        </w:rPr>
        <w:t>ủ</w:t>
      </w:r>
      <w:r w:rsidRPr="001B77B8">
        <w:rPr>
          <w:shd w:val="clear" w:color="auto" w:fill="FCFCFF"/>
        </w:rPr>
        <w:t xml:space="preserve"> t</w:t>
      </w:r>
      <w:r w:rsidRPr="001B77B8">
        <w:rPr>
          <w:rFonts w:cs="Times New Roman"/>
          <w:shd w:val="clear" w:color="auto" w:fill="FCFCFF"/>
        </w:rPr>
        <w:t>ụ</w:t>
      </w:r>
      <w:r w:rsidRPr="001B77B8">
        <w:rPr>
          <w:shd w:val="clear" w:color="auto" w:fill="FCFCFF"/>
        </w:rPr>
        <w:t>c đ</w:t>
      </w:r>
      <w:r w:rsidRPr="001B77B8">
        <w:rPr>
          <w:rFonts w:cs="Times New Roman"/>
          <w:shd w:val="clear" w:color="auto" w:fill="FCFCFF"/>
        </w:rPr>
        <w:t>ượ</w:t>
      </w:r>
      <w:r w:rsidRPr="001B77B8">
        <w:rPr>
          <w:shd w:val="clear" w:color="auto" w:fill="FCFCFF"/>
        </w:rPr>
        <w:t>c l</w:t>
      </w:r>
      <w:r w:rsidRPr="001B77B8">
        <w:rPr>
          <w:rFonts w:cs="Times New Roman"/>
          <w:shd w:val="clear" w:color="auto" w:fill="FCFCFF"/>
        </w:rPr>
        <w:t>ư</w:t>
      </w:r>
      <w:r w:rsidRPr="001B77B8">
        <w:rPr>
          <w:rFonts w:cs="Georgia"/>
          <w:shd w:val="clear" w:color="auto" w:fill="FCFCFF"/>
        </w:rPr>
        <w:t>u tr</w:t>
      </w:r>
      <w:r w:rsidRPr="001B77B8">
        <w:rPr>
          <w:rFonts w:cs="Times New Roman"/>
          <w:shd w:val="clear" w:color="auto" w:fill="FCFCFF"/>
        </w:rPr>
        <w:t>ữ</w:t>
      </w:r>
      <w:r w:rsidRPr="001B77B8">
        <w:rPr>
          <w:shd w:val="clear" w:color="auto" w:fill="FCFCFF"/>
        </w:rPr>
        <w:t xml:space="preserve"> trong m</w:t>
      </w:r>
      <w:r w:rsidRPr="001B77B8">
        <w:rPr>
          <w:rFonts w:cs="Times New Roman"/>
          <w:shd w:val="clear" w:color="auto" w:fill="FCFCFF"/>
        </w:rPr>
        <w:t>ộ</w:t>
      </w:r>
      <w:r w:rsidRPr="001B77B8">
        <w:rPr>
          <w:shd w:val="clear" w:color="auto" w:fill="FCFCFF"/>
        </w:rPr>
        <w:t>t RDBMS có h</w:t>
      </w:r>
      <w:r w:rsidRPr="001B77B8">
        <w:rPr>
          <w:rFonts w:cs="Times New Roman"/>
          <w:shd w:val="clear" w:color="auto" w:fill="FCFCFF"/>
        </w:rPr>
        <w:t>ỗ</w:t>
      </w:r>
      <w:r w:rsidRPr="001B77B8">
        <w:rPr>
          <w:shd w:val="clear" w:color="auto" w:fill="FCFCFF"/>
        </w:rPr>
        <w:t xml:space="preserve"> tr</w:t>
      </w:r>
      <w:r w:rsidRPr="001B77B8">
        <w:rPr>
          <w:rFonts w:cs="Times New Roman"/>
          <w:shd w:val="clear" w:color="auto" w:fill="FCFCFF"/>
        </w:rPr>
        <w:t>ợ</w:t>
      </w:r>
      <w:r w:rsidRPr="001B77B8">
        <w:rPr>
          <w:shd w:val="clear" w:color="auto" w:fill="FCFCFF"/>
        </w:rPr>
        <w:t xml:space="preserve"> chúng.</w:t>
      </w:r>
    </w:p>
    <w:p w:rsidR="002C25F7" w:rsidRPr="002C25F7" w:rsidRDefault="001B77B8" w:rsidP="007B19E2">
      <w:pPr>
        <w:rPr>
          <w:b/>
          <w:szCs w:val="26"/>
          <w:lang w:val="it-IT"/>
        </w:rPr>
      </w:pPr>
      <w:r w:rsidRPr="00DB4028">
        <w:rPr>
          <w:i/>
          <w:shd w:val="clear" w:color="auto" w:fill="FCFCFF"/>
        </w:rPr>
        <w:t>ResultSet</w:t>
      </w:r>
      <w:r w:rsidRPr="001B77B8">
        <w:rPr>
          <w:shd w:val="clear" w:color="auto" w:fill="FCFCFF"/>
        </w:rPr>
        <w:t xml:space="preserve"> - bi</w:t>
      </w:r>
      <w:r w:rsidRPr="001B77B8">
        <w:rPr>
          <w:rFonts w:cs="Times New Roman"/>
          <w:shd w:val="clear" w:color="auto" w:fill="FCFCFF"/>
        </w:rPr>
        <w:t>ể</w:t>
      </w:r>
      <w:r w:rsidRPr="001B77B8">
        <w:rPr>
          <w:shd w:val="clear" w:color="auto" w:fill="FCFCFF"/>
        </w:rPr>
        <w:t>u di</w:t>
      </w:r>
      <w:r w:rsidRPr="001B77B8">
        <w:rPr>
          <w:rFonts w:cs="Times New Roman"/>
          <w:shd w:val="clear" w:color="auto" w:fill="FCFCFF"/>
        </w:rPr>
        <w:t>ễ</w:t>
      </w:r>
      <w:r w:rsidRPr="001B77B8">
        <w:rPr>
          <w:shd w:val="clear" w:color="auto" w:fill="FCFCFF"/>
        </w:rPr>
        <w:t>n m</w:t>
      </w:r>
      <w:r w:rsidRPr="001B77B8">
        <w:rPr>
          <w:rFonts w:cs="Times New Roman"/>
          <w:shd w:val="clear" w:color="auto" w:fill="FCFCFF"/>
        </w:rPr>
        <w:t>ộ</w:t>
      </w:r>
      <w:r w:rsidRPr="001B77B8">
        <w:rPr>
          <w:shd w:val="clear" w:color="auto" w:fill="FCFCFF"/>
        </w:rPr>
        <w:t>t t</w:t>
      </w:r>
      <w:r w:rsidRPr="001B77B8">
        <w:rPr>
          <w:rFonts w:cs="Times New Roman"/>
          <w:shd w:val="clear" w:color="auto" w:fill="FCFCFF"/>
        </w:rPr>
        <w:t>ậ</w:t>
      </w:r>
      <w:r w:rsidRPr="001B77B8">
        <w:rPr>
          <w:shd w:val="clear" w:color="auto" w:fill="FCFCFF"/>
        </w:rPr>
        <w:t>p k</w:t>
      </w:r>
      <w:r w:rsidRPr="001B77B8">
        <w:rPr>
          <w:rFonts w:cs="Times New Roman"/>
          <w:shd w:val="clear" w:color="auto" w:fill="FCFCFF"/>
        </w:rPr>
        <w:t>ế</w:t>
      </w:r>
      <w:r w:rsidRPr="001B77B8">
        <w:rPr>
          <w:shd w:val="clear" w:color="auto" w:fill="FCFCFF"/>
        </w:rPr>
        <w:t>t qu</w:t>
      </w:r>
      <w:r w:rsidRPr="001B77B8">
        <w:rPr>
          <w:rFonts w:cs="Times New Roman"/>
          <w:shd w:val="clear" w:color="auto" w:fill="FCFCFF"/>
        </w:rPr>
        <w:t>ả</w:t>
      </w:r>
      <w:r w:rsidRPr="001B77B8">
        <w:rPr>
          <w:shd w:val="clear" w:color="auto" w:fill="FCFCFF"/>
        </w:rPr>
        <w:t xml:space="preserve"> trong c</w:t>
      </w:r>
      <w:r w:rsidRPr="001B77B8">
        <w:rPr>
          <w:rFonts w:cs="Times New Roman"/>
          <w:shd w:val="clear" w:color="auto" w:fill="FCFCFF"/>
        </w:rPr>
        <w:t>ơ</w:t>
      </w:r>
      <w:r w:rsidRPr="001B77B8">
        <w:rPr>
          <w:rFonts w:cs="Georgia"/>
          <w:shd w:val="clear" w:color="auto" w:fill="FCFCFF"/>
        </w:rPr>
        <w:t xml:space="preserve"> s</w:t>
      </w:r>
      <w:r w:rsidRPr="001B77B8">
        <w:rPr>
          <w:rFonts w:cs="Times New Roman"/>
          <w:shd w:val="clear" w:color="auto" w:fill="FCFCFF"/>
        </w:rPr>
        <w:t>ở</w:t>
      </w:r>
      <w:r w:rsidRPr="001B77B8">
        <w:rPr>
          <w:shd w:val="clear" w:color="auto" w:fill="FCFCFF"/>
        </w:rPr>
        <w:t xml:space="preserve"> d</w:t>
      </w:r>
      <w:r w:rsidRPr="001B77B8">
        <w:rPr>
          <w:rFonts w:cs="Times New Roman"/>
          <w:shd w:val="clear" w:color="auto" w:fill="FCFCFF"/>
        </w:rPr>
        <w:t>ữ</w:t>
      </w:r>
      <w:r w:rsidRPr="001B77B8">
        <w:rPr>
          <w:shd w:val="clear" w:color="auto" w:fill="FCFCFF"/>
        </w:rPr>
        <w:t xml:space="preserve"> li</w:t>
      </w:r>
      <w:r w:rsidRPr="001B77B8">
        <w:rPr>
          <w:rFonts w:cs="Times New Roman"/>
          <w:shd w:val="clear" w:color="auto" w:fill="FCFCFF"/>
        </w:rPr>
        <w:t>ệ</w:t>
      </w:r>
      <w:r w:rsidRPr="001B77B8">
        <w:rPr>
          <w:shd w:val="clear" w:color="auto" w:fill="FCFCFF"/>
        </w:rPr>
        <w:t>u t</w:t>
      </w:r>
      <w:r w:rsidRPr="001B77B8">
        <w:rPr>
          <w:rFonts w:cs="Times New Roman"/>
          <w:shd w:val="clear" w:color="auto" w:fill="FCFCFF"/>
        </w:rPr>
        <w:t>ạ</w:t>
      </w:r>
      <w:r w:rsidRPr="001B77B8">
        <w:rPr>
          <w:shd w:val="clear" w:color="auto" w:fill="FCFCFF"/>
        </w:rPr>
        <w:t>o ra b</w:t>
      </w:r>
      <w:r w:rsidRPr="001B77B8">
        <w:rPr>
          <w:rFonts w:cs="Times New Roman"/>
          <w:shd w:val="clear" w:color="auto" w:fill="FCFCFF"/>
        </w:rPr>
        <w:t>ở</w:t>
      </w:r>
      <w:r w:rsidRPr="001B77B8">
        <w:rPr>
          <w:shd w:val="clear" w:color="auto" w:fill="FCFCFF"/>
        </w:rPr>
        <w:t>i vi</w:t>
      </w:r>
      <w:r w:rsidRPr="001B77B8">
        <w:rPr>
          <w:rFonts w:cs="Times New Roman"/>
          <w:shd w:val="clear" w:color="auto" w:fill="FCFCFF"/>
        </w:rPr>
        <w:t>ệ</w:t>
      </w:r>
      <w:r w:rsidRPr="001B77B8">
        <w:rPr>
          <w:shd w:val="clear" w:color="auto" w:fill="FCFCFF"/>
        </w:rPr>
        <w:t>c s</w:t>
      </w:r>
      <w:r w:rsidRPr="001B77B8">
        <w:rPr>
          <w:rFonts w:cs="Times New Roman"/>
          <w:shd w:val="clear" w:color="auto" w:fill="FCFCFF"/>
        </w:rPr>
        <w:t>ử</w:t>
      </w:r>
      <w:r w:rsidRPr="001B77B8">
        <w:rPr>
          <w:shd w:val="clear" w:color="auto" w:fill="FCFCFF"/>
        </w:rPr>
        <w:t xml:space="preserve"> d</w:t>
      </w:r>
      <w:r w:rsidRPr="001B77B8">
        <w:rPr>
          <w:rFonts w:cs="Times New Roman"/>
          <w:shd w:val="clear" w:color="auto" w:fill="FCFCFF"/>
        </w:rPr>
        <w:t>ụ</w:t>
      </w:r>
      <w:r w:rsidRPr="001B77B8">
        <w:rPr>
          <w:shd w:val="clear" w:color="auto" w:fill="FCFCFF"/>
        </w:rPr>
        <w:t>ng m</w:t>
      </w:r>
      <w:r w:rsidRPr="001B77B8">
        <w:rPr>
          <w:rFonts w:cs="Times New Roman"/>
          <w:shd w:val="clear" w:color="auto" w:fill="FCFCFF"/>
        </w:rPr>
        <w:t>ộ</w:t>
      </w:r>
      <w:r w:rsidRPr="001B77B8">
        <w:rPr>
          <w:shd w:val="clear" w:color="auto" w:fill="FCFCFF"/>
        </w:rPr>
        <w:t>t câu l</w:t>
      </w:r>
      <w:r w:rsidRPr="001B77B8">
        <w:rPr>
          <w:rFonts w:cs="Times New Roman"/>
          <w:shd w:val="clear" w:color="auto" w:fill="FCFCFF"/>
        </w:rPr>
        <w:t>ệ</w:t>
      </w:r>
      <w:r w:rsidRPr="001B77B8">
        <w:rPr>
          <w:shd w:val="clear" w:color="auto" w:fill="FCFCFF"/>
        </w:rPr>
        <w:t>nh SQL là SELECT.</w:t>
      </w:r>
    </w:p>
    <w:p w:rsidR="005D1D5F" w:rsidRPr="00230310" w:rsidRDefault="001B77B8" w:rsidP="007B19E2">
      <w:pPr>
        <w:rPr>
          <w:b/>
          <w:szCs w:val="26"/>
          <w:lang w:val="it-IT"/>
        </w:rPr>
      </w:pPr>
      <w:r w:rsidRPr="002C25F7">
        <w:rPr>
          <w:i/>
          <w:shd w:val="clear" w:color="auto" w:fill="FCFCFF"/>
        </w:rPr>
        <w:t>SQLException</w:t>
      </w:r>
      <w:r w:rsidRPr="001B77B8">
        <w:rPr>
          <w:shd w:val="clear" w:color="auto" w:fill="FCFCFF"/>
        </w:rPr>
        <w:t xml:space="preserve"> - m</w:t>
      </w:r>
      <w:r w:rsidRPr="001B77B8">
        <w:rPr>
          <w:rFonts w:cs="Times New Roman"/>
          <w:shd w:val="clear" w:color="auto" w:fill="FCFCFF"/>
        </w:rPr>
        <w:t>ộ</w:t>
      </w:r>
      <w:r w:rsidRPr="001B77B8">
        <w:rPr>
          <w:shd w:val="clear" w:color="auto" w:fill="FCFCFF"/>
        </w:rPr>
        <w:t>t l</w:t>
      </w:r>
      <w:r w:rsidRPr="001B77B8">
        <w:rPr>
          <w:rFonts w:cs="Times New Roman"/>
          <w:shd w:val="clear" w:color="auto" w:fill="FCFCFF"/>
        </w:rPr>
        <w:t>ớ</w:t>
      </w:r>
      <w:r w:rsidRPr="001B77B8">
        <w:rPr>
          <w:shd w:val="clear" w:color="auto" w:fill="FCFCFF"/>
        </w:rPr>
        <w:t>p x</w:t>
      </w:r>
      <w:r w:rsidRPr="001B77B8">
        <w:rPr>
          <w:rFonts w:cs="Times New Roman"/>
          <w:shd w:val="clear" w:color="auto" w:fill="FCFCFF"/>
        </w:rPr>
        <w:t>ử</w:t>
      </w:r>
      <w:r w:rsidRPr="001B77B8">
        <w:rPr>
          <w:shd w:val="clear" w:color="auto" w:fill="FCFCFF"/>
        </w:rPr>
        <w:t xml:space="preserve"> lý l</w:t>
      </w:r>
      <w:r w:rsidRPr="001B77B8">
        <w:rPr>
          <w:rFonts w:cs="Times New Roman"/>
          <w:shd w:val="clear" w:color="auto" w:fill="FCFCFF"/>
        </w:rPr>
        <w:t>ỗ</w:t>
      </w:r>
      <w:r w:rsidRPr="001B77B8">
        <w:rPr>
          <w:shd w:val="clear" w:color="auto" w:fill="FCFCFF"/>
        </w:rPr>
        <w:t>i ngo</w:t>
      </w:r>
      <w:r w:rsidRPr="001B77B8">
        <w:rPr>
          <w:rFonts w:cs="Times New Roman"/>
          <w:shd w:val="clear" w:color="auto" w:fill="FCFCFF"/>
        </w:rPr>
        <w:t>ạ</w:t>
      </w:r>
      <w:r w:rsidRPr="001B77B8">
        <w:rPr>
          <w:shd w:val="clear" w:color="auto" w:fill="FCFCFF"/>
        </w:rPr>
        <w:t>i l</w:t>
      </w:r>
      <w:r w:rsidRPr="001B77B8">
        <w:rPr>
          <w:rFonts w:cs="Times New Roman"/>
          <w:shd w:val="clear" w:color="auto" w:fill="FCFCFF"/>
        </w:rPr>
        <w:t>ệ</w:t>
      </w:r>
      <w:r w:rsidRPr="001B77B8">
        <w:rPr>
          <w:shd w:val="clear" w:color="auto" w:fill="FCFCFF"/>
        </w:rPr>
        <w:t xml:space="preserve"> ch</w:t>
      </w:r>
      <w:r w:rsidRPr="001B77B8">
        <w:rPr>
          <w:rFonts w:cs="Times New Roman"/>
          <w:shd w:val="clear" w:color="auto" w:fill="FCFCFF"/>
        </w:rPr>
        <w:t>ứ</w:t>
      </w:r>
      <w:r w:rsidRPr="001B77B8">
        <w:rPr>
          <w:shd w:val="clear" w:color="auto" w:fill="FCFCFF"/>
        </w:rPr>
        <w:t>a các l</w:t>
      </w:r>
      <w:r w:rsidRPr="001B77B8">
        <w:rPr>
          <w:rFonts w:cs="Times New Roman"/>
          <w:shd w:val="clear" w:color="auto" w:fill="FCFCFF"/>
        </w:rPr>
        <w:t>ỗ</w:t>
      </w:r>
      <w:r w:rsidRPr="001B77B8">
        <w:rPr>
          <w:shd w:val="clear" w:color="auto" w:fill="FCFCFF"/>
        </w:rPr>
        <w:t>i truy c</w:t>
      </w:r>
      <w:r w:rsidRPr="001B77B8">
        <w:rPr>
          <w:rFonts w:cs="Times New Roman"/>
          <w:shd w:val="clear" w:color="auto" w:fill="FCFCFF"/>
        </w:rPr>
        <w:t>ậ</w:t>
      </w:r>
      <w:r w:rsidRPr="001B77B8">
        <w:rPr>
          <w:shd w:val="clear" w:color="auto" w:fill="FCFCFF"/>
        </w:rPr>
        <w:t>p c</w:t>
      </w:r>
      <w:r w:rsidRPr="001B77B8">
        <w:rPr>
          <w:rFonts w:cs="Times New Roman"/>
          <w:shd w:val="clear" w:color="auto" w:fill="FCFCFF"/>
        </w:rPr>
        <w:t>ơ</w:t>
      </w:r>
      <w:r w:rsidRPr="001B77B8">
        <w:rPr>
          <w:rFonts w:cs="Georgia"/>
          <w:shd w:val="clear" w:color="auto" w:fill="FCFCFF"/>
        </w:rPr>
        <w:t xml:space="preserve"> s</w:t>
      </w:r>
      <w:r w:rsidRPr="001B77B8">
        <w:rPr>
          <w:rFonts w:cs="Times New Roman"/>
          <w:shd w:val="clear" w:color="auto" w:fill="FCFCFF"/>
        </w:rPr>
        <w:t>ở</w:t>
      </w:r>
      <w:r w:rsidRPr="001B77B8">
        <w:rPr>
          <w:shd w:val="clear" w:color="auto" w:fill="FCFCFF"/>
        </w:rPr>
        <w:t xml:space="preserve"> d</w:t>
      </w:r>
      <w:r w:rsidRPr="001B77B8">
        <w:rPr>
          <w:rFonts w:cs="Times New Roman"/>
          <w:shd w:val="clear" w:color="auto" w:fill="FCFCFF"/>
        </w:rPr>
        <w:t>ữ</w:t>
      </w:r>
      <w:r w:rsidRPr="001B77B8">
        <w:rPr>
          <w:shd w:val="clear" w:color="auto" w:fill="FCFCFF"/>
        </w:rPr>
        <w:t xml:space="preserve"> li</w:t>
      </w:r>
      <w:r w:rsidRPr="001B77B8">
        <w:rPr>
          <w:rFonts w:cs="Times New Roman"/>
          <w:shd w:val="clear" w:color="auto" w:fill="FCFCFF"/>
        </w:rPr>
        <w:t>ệ</w:t>
      </w:r>
      <w:r w:rsidRPr="001B77B8">
        <w:rPr>
          <w:shd w:val="clear" w:color="auto" w:fill="FCFCFF"/>
        </w:rPr>
        <w:t>u.</w:t>
      </w:r>
    </w:p>
    <w:p w:rsidR="00230310" w:rsidRPr="0039714D" w:rsidRDefault="00230310" w:rsidP="007B19E2">
      <w:pPr>
        <w:rPr>
          <w:b/>
          <w:szCs w:val="26"/>
          <w:lang w:val="it-IT"/>
        </w:rPr>
      </w:pPr>
    </w:p>
    <w:p w:rsidR="00496135" w:rsidRPr="003119C2" w:rsidRDefault="0039714D" w:rsidP="007B19E2">
      <w:pPr>
        <w:rPr>
          <w:b/>
          <w:szCs w:val="26"/>
          <w:lang w:val="it-IT"/>
        </w:rPr>
      </w:pPr>
      <w:r w:rsidRPr="001B77B8">
        <w:rPr>
          <w:shd w:val="clear" w:color="auto" w:fill="FCFCFF"/>
        </w:rPr>
        <w:t>Gói th</w:t>
      </w:r>
      <w:r w:rsidRPr="001B77B8">
        <w:rPr>
          <w:rFonts w:cs="Times New Roman"/>
          <w:shd w:val="clear" w:color="auto" w:fill="FCFCFF"/>
        </w:rPr>
        <w:t>ứ</w:t>
      </w:r>
      <w:r w:rsidRPr="001B77B8">
        <w:rPr>
          <w:shd w:val="clear" w:color="auto" w:fill="FCFCFF"/>
        </w:rPr>
        <w:t xml:space="preserve"> hai, </w:t>
      </w:r>
      <w:r w:rsidRPr="0084427B">
        <w:rPr>
          <w:b/>
          <w:i/>
          <w:shd w:val="clear" w:color="auto" w:fill="FCFCFF"/>
        </w:rPr>
        <w:t>javax.sql</w:t>
      </w:r>
      <w:r w:rsidRPr="001B77B8">
        <w:rPr>
          <w:shd w:val="clear" w:color="auto" w:fill="FCFCFF"/>
        </w:rPr>
        <w:t xml:space="preserve"> là m</w:t>
      </w:r>
      <w:r w:rsidRPr="001B77B8">
        <w:rPr>
          <w:rFonts w:cs="Times New Roman"/>
          <w:shd w:val="clear" w:color="auto" w:fill="FCFCFF"/>
        </w:rPr>
        <w:t>ộ</w:t>
      </w:r>
      <w:r w:rsidRPr="001B77B8">
        <w:rPr>
          <w:shd w:val="clear" w:color="auto" w:fill="FCFCFF"/>
        </w:rPr>
        <w:t>t b</w:t>
      </w:r>
      <w:r w:rsidRPr="001B77B8">
        <w:rPr>
          <w:rFonts w:cs="Times New Roman"/>
          <w:shd w:val="clear" w:color="auto" w:fill="FCFCFF"/>
        </w:rPr>
        <w:t>ộ</w:t>
      </w:r>
      <w:r w:rsidRPr="001B77B8">
        <w:rPr>
          <w:shd w:val="clear" w:color="auto" w:fill="FCFCFF"/>
        </w:rPr>
        <w:t xml:space="preserve"> ph</w:t>
      </w:r>
      <w:r w:rsidRPr="001B77B8">
        <w:rPr>
          <w:rFonts w:cs="Times New Roman"/>
          <w:shd w:val="clear" w:color="auto" w:fill="FCFCFF"/>
        </w:rPr>
        <w:t>ậ</w:t>
      </w:r>
      <w:r w:rsidRPr="001B77B8">
        <w:rPr>
          <w:shd w:val="clear" w:color="auto" w:fill="FCFCFF"/>
        </w:rPr>
        <w:t>n c</w:t>
      </w:r>
      <w:r w:rsidRPr="001B77B8">
        <w:rPr>
          <w:rFonts w:cs="Times New Roman"/>
          <w:shd w:val="clear" w:color="auto" w:fill="FCFCFF"/>
        </w:rPr>
        <w:t>ủ</w:t>
      </w:r>
      <w:r>
        <w:rPr>
          <w:shd w:val="clear" w:color="auto" w:fill="FCFCFF"/>
        </w:rPr>
        <w:t xml:space="preserve">a </w:t>
      </w:r>
      <w:r w:rsidRPr="0046573B">
        <w:rPr>
          <w:i/>
          <w:shd w:val="clear" w:color="auto" w:fill="FCFCFF"/>
        </w:rPr>
        <w:t>J2SE 1.4</w:t>
      </w:r>
      <w:r>
        <w:rPr>
          <w:shd w:val="clear" w:color="auto" w:fill="FCFCFF"/>
        </w:rPr>
        <w:t xml:space="preserve"> và </w:t>
      </w:r>
      <w:r w:rsidRPr="003F37AE">
        <w:rPr>
          <w:i/>
          <w:shd w:val="clear" w:color="auto" w:fill="FCFCFF"/>
        </w:rPr>
        <w:t>J2EE 1.3</w:t>
      </w:r>
      <w:r>
        <w:rPr>
          <w:shd w:val="clear" w:color="auto" w:fill="FCFCFF"/>
        </w:rPr>
        <w:t xml:space="preserve">. </w:t>
      </w:r>
      <w:r w:rsidRPr="0084427B">
        <w:rPr>
          <w:shd w:val="clear" w:color="auto" w:fill="FCFCFF"/>
        </w:rPr>
        <w:t>Nó b</w:t>
      </w:r>
      <w:r w:rsidRPr="0084427B">
        <w:rPr>
          <w:rFonts w:cs="Times New Roman"/>
          <w:shd w:val="clear" w:color="auto" w:fill="FCFCFF"/>
        </w:rPr>
        <w:t>ổ</w:t>
      </w:r>
      <w:r w:rsidRPr="0084427B">
        <w:rPr>
          <w:shd w:val="clear" w:color="auto" w:fill="FCFCFF"/>
        </w:rPr>
        <w:t xml:space="preserve"> sung các tính năng sau đây vào JDBC đ</w:t>
      </w:r>
      <w:r w:rsidRPr="0084427B">
        <w:rPr>
          <w:rFonts w:cs="Times New Roman"/>
          <w:shd w:val="clear" w:color="auto" w:fill="FCFCFF"/>
        </w:rPr>
        <w:t>ể</w:t>
      </w:r>
      <w:r w:rsidRPr="0084427B">
        <w:rPr>
          <w:shd w:val="clear" w:color="auto" w:fill="FCFCFF"/>
        </w:rPr>
        <w:t xml:space="preserve"> h</w:t>
      </w:r>
      <w:r w:rsidRPr="0084427B">
        <w:rPr>
          <w:rFonts w:cs="Times New Roman"/>
          <w:shd w:val="clear" w:color="auto" w:fill="FCFCFF"/>
        </w:rPr>
        <w:t>ỗ</w:t>
      </w:r>
      <w:r w:rsidRPr="0084427B">
        <w:rPr>
          <w:shd w:val="clear" w:color="auto" w:fill="FCFCFF"/>
        </w:rPr>
        <w:t xml:space="preserve"> tr</w:t>
      </w:r>
      <w:r w:rsidRPr="0084427B">
        <w:rPr>
          <w:rFonts w:cs="Times New Roman"/>
          <w:shd w:val="clear" w:color="auto" w:fill="FCFCFF"/>
        </w:rPr>
        <w:t>ợ</w:t>
      </w:r>
      <w:r w:rsidRPr="0084427B">
        <w:rPr>
          <w:shd w:val="clear" w:color="auto" w:fill="FCFCFF"/>
        </w:rPr>
        <w:t xml:space="preserve"> thêm cho các tính năng đã có trong gói java.sql</w:t>
      </w:r>
      <w:r>
        <w:rPr>
          <w:shd w:val="clear" w:color="auto" w:fill="FCFCFF"/>
        </w:rPr>
        <w:t>:</w:t>
      </w:r>
    </w:p>
    <w:p w:rsidR="003119C2" w:rsidRPr="003119C2" w:rsidRDefault="001B77B8" w:rsidP="007B19E2">
      <w:pPr>
        <w:rPr>
          <w:b/>
          <w:szCs w:val="26"/>
          <w:lang w:val="it-IT"/>
        </w:rPr>
      </w:pPr>
      <w:r w:rsidRPr="002E2F33">
        <w:rPr>
          <w:i/>
          <w:shd w:val="clear" w:color="auto" w:fill="FCFCFF"/>
        </w:rPr>
        <w:lastRenderedPageBreak/>
        <w:t>DataSource</w:t>
      </w:r>
      <w:r w:rsidRPr="002E2F33">
        <w:rPr>
          <w:shd w:val="clear" w:color="auto" w:fill="FCFCFF"/>
        </w:rPr>
        <w:t xml:space="preserve"> - Tr</w:t>
      </w:r>
      <w:r w:rsidRPr="002E2F33">
        <w:rPr>
          <w:rFonts w:cs="Times New Roman"/>
          <w:shd w:val="clear" w:color="auto" w:fill="FCFCFF"/>
        </w:rPr>
        <w:t>ừ</w:t>
      </w:r>
      <w:r w:rsidRPr="002E2F33">
        <w:rPr>
          <w:shd w:val="clear" w:color="auto" w:fill="FCFCFF"/>
        </w:rPr>
        <w:t>u t</w:t>
      </w:r>
      <w:r w:rsidRPr="002E2F33">
        <w:rPr>
          <w:rFonts w:cs="Times New Roman"/>
          <w:shd w:val="clear" w:color="auto" w:fill="FCFCFF"/>
        </w:rPr>
        <w:t>ượ</w:t>
      </w:r>
      <w:r w:rsidRPr="002E2F33">
        <w:rPr>
          <w:shd w:val="clear" w:color="auto" w:fill="FCFCFF"/>
        </w:rPr>
        <w:t>ng hóa m</w:t>
      </w:r>
      <w:r w:rsidRPr="002E2F33">
        <w:rPr>
          <w:rFonts w:cs="Times New Roman"/>
          <w:shd w:val="clear" w:color="auto" w:fill="FCFCFF"/>
        </w:rPr>
        <w:t>ộ</w:t>
      </w:r>
      <w:r w:rsidRPr="002E2F33">
        <w:rPr>
          <w:shd w:val="clear" w:color="auto" w:fill="FCFCFF"/>
        </w:rPr>
        <w:t>t ngu</w:t>
      </w:r>
      <w:r w:rsidRPr="002E2F33">
        <w:rPr>
          <w:rFonts w:cs="Times New Roman"/>
          <w:shd w:val="clear" w:color="auto" w:fill="FCFCFF"/>
        </w:rPr>
        <w:t>ồ</w:t>
      </w:r>
      <w:r w:rsidRPr="002E2F33">
        <w:rPr>
          <w:shd w:val="clear" w:color="auto" w:fill="FCFCFF"/>
        </w:rPr>
        <w:t>n d</w:t>
      </w:r>
      <w:r w:rsidRPr="002E2F33">
        <w:rPr>
          <w:rFonts w:cs="Times New Roman"/>
          <w:shd w:val="clear" w:color="auto" w:fill="FCFCFF"/>
        </w:rPr>
        <w:t>ữ</w:t>
      </w:r>
      <w:r w:rsidRPr="002E2F33">
        <w:rPr>
          <w:shd w:val="clear" w:color="auto" w:fill="FCFCFF"/>
        </w:rPr>
        <w:t xml:space="preserve"> li</w:t>
      </w:r>
      <w:r w:rsidRPr="002E2F33">
        <w:rPr>
          <w:rFonts w:cs="Times New Roman"/>
          <w:shd w:val="clear" w:color="auto" w:fill="FCFCFF"/>
        </w:rPr>
        <w:t>ệ</w:t>
      </w:r>
      <w:r w:rsidRPr="002E2F33">
        <w:rPr>
          <w:shd w:val="clear" w:color="auto" w:fill="FCFCFF"/>
        </w:rPr>
        <w:t>u. Đ</w:t>
      </w:r>
      <w:r w:rsidRPr="002E2F33">
        <w:rPr>
          <w:rFonts w:cs="Times New Roman"/>
          <w:shd w:val="clear" w:color="auto" w:fill="FCFCFF"/>
        </w:rPr>
        <w:t>ố</w:t>
      </w:r>
      <w:r w:rsidRPr="002E2F33">
        <w:rPr>
          <w:shd w:val="clear" w:color="auto" w:fill="FCFCFF"/>
        </w:rPr>
        <w:t>i t</w:t>
      </w:r>
      <w:r w:rsidRPr="002E2F33">
        <w:rPr>
          <w:rFonts w:cs="Times New Roman"/>
          <w:shd w:val="clear" w:color="auto" w:fill="FCFCFF"/>
        </w:rPr>
        <w:t>ượ</w:t>
      </w:r>
      <w:r w:rsidRPr="002E2F33">
        <w:rPr>
          <w:shd w:val="clear" w:color="auto" w:fill="FCFCFF"/>
        </w:rPr>
        <w:t>ng này có th</w:t>
      </w:r>
      <w:r w:rsidRPr="002E2F33">
        <w:rPr>
          <w:rFonts w:cs="Times New Roman"/>
          <w:shd w:val="clear" w:color="auto" w:fill="FCFCFF"/>
        </w:rPr>
        <w:t>ể</w:t>
      </w:r>
      <w:r w:rsidRPr="002E2F33">
        <w:rPr>
          <w:shd w:val="clear" w:color="auto" w:fill="FCFCFF"/>
        </w:rPr>
        <w:t xml:space="preserve"> s</w:t>
      </w:r>
      <w:r w:rsidRPr="002E2F33">
        <w:rPr>
          <w:rFonts w:cs="Times New Roman"/>
          <w:shd w:val="clear" w:color="auto" w:fill="FCFCFF"/>
        </w:rPr>
        <w:t>ử</w:t>
      </w:r>
      <w:r w:rsidRPr="002E2F33">
        <w:rPr>
          <w:shd w:val="clear" w:color="auto" w:fill="FCFCFF"/>
        </w:rPr>
        <w:t xml:space="preserve"> d</w:t>
      </w:r>
      <w:r w:rsidRPr="002E2F33">
        <w:rPr>
          <w:rFonts w:cs="Times New Roman"/>
          <w:shd w:val="clear" w:color="auto" w:fill="FCFCFF"/>
        </w:rPr>
        <w:t>ụ</w:t>
      </w:r>
      <w:r w:rsidRPr="002E2F33">
        <w:rPr>
          <w:shd w:val="clear" w:color="auto" w:fill="FCFCFF"/>
        </w:rPr>
        <w:t>ng th</w:t>
      </w:r>
      <w:r w:rsidRPr="002E2F33">
        <w:rPr>
          <w:rFonts w:cs="Times New Roman"/>
          <w:shd w:val="clear" w:color="auto" w:fill="FCFCFF"/>
        </w:rPr>
        <w:t>ế</w:t>
      </w:r>
      <w:r w:rsidRPr="002E2F33">
        <w:rPr>
          <w:shd w:val="clear" w:color="auto" w:fill="FCFCFF"/>
        </w:rPr>
        <w:t xml:space="preserve"> cho 8. </w:t>
      </w:r>
      <w:r w:rsidRPr="002E2F33">
        <w:rPr>
          <w:i/>
          <w:shd w:val="clear" w:color="auto" w:fill="FCFCFF"/>
        </w:rPr>
        <w:t>DriverManager</w:t>
      </w:r>
      <w:r w:rsidRPr="002E2F33">
        <w:rPr>
          <w:shd w:val="clear" w:color="auto" w:fill="FCFCFF"/>
        </w:rPr>
        <w:t xml:space="preserve"> đ</w:t>
      </w:r>
      <w:r w:rsidRPr="002E2F33">
        <w:rPr>
          <w:rFonts w:cs="Times New Roman"/>
          <w:shd w:val="clear" w:color="auto" w:fill="FCFCFF"/>
        </w:rPr>
        <w:t>ể</w:t>
      </w:r>
      <w:r w:rsidRPr="002E2F33">
        <w:rPr>
          <w:shd w:val="clear" w:color="auto" w:fill="FCFCFF"/>
        </w:rPr>
        <w:t xml:space="preserve"> t</w:t>
      </w:r>
      <w:r w:rsidRPr="002E2F33">
        <w:rPr>
          <w:rFonts w:cs="Times New Roman"/>
          <w:shd w:val="clear" w:color="auto" w:fill="FCFCFF"/>
        </w:rPr>
        <w:t>ạ</w:t>
      </w:r>
      <w:r w:rsidRPr="002E2F33">
        <w:rPr>
          <w:shd w:val="clear" w:color="auto" w:fill="FCFCFF"/>
        </w:rPr>
        <w:t>o ra m</w:t>
      </w:r>
      <w:r w:rsidRPr="002E2F33">
        <w:rPr>
          <w:rFonts w:cs="Times New Roman"/>
          <w:shd w:val="clear" w:color="auto" w:fill="FCFCFF"/>
        </w:rPr>
        <w:t>ộ</w:t>
      </w:r>
      <w:r w:rsidRPr="002E2F33">
        <w:rPr>
          <w:shd w:val="clear" w:color="auto" w:fill="FCFCFF"/>
        </w:rPr>
        <w:t>t cách có hi</w:t>
      </w:r>
      <w:r w:rsidRPr="002E2F33">
        <w:rPr>
          <w:rFonts w:cs="Times New Roman"/>
          <w:shd w:val="clear" w:color="auto" w:fill="FCFCFF"/>
        </w:rPr>
        <w:t>ệ</w:t>
      </w:r>
      <w:r w:rsidRPr="002E2F33">
        <w:rPr>
          <w:shd w:val="clear" w:color="auto" w:fill="FCFCFF"/>
        </w:rPr>
        <w:t>u qu</w:t>
      </w:r>
      <w:r w:rsidRPr="002E2F33">
        <w:rPr>
          <w:rFonts w:cs="Times New Roman"/>
          <w:shd w:val="clear" w:color="auto" w:fill="FCFCFF"/>
        </w:rPr>
        <w:t>ả</w:t>
      </w:r>
      <w:r w:rsidRPr="002E2F33">
        <w:rPr>
          <w:shd w:val="clear" w:color="auto" w:fill="FCFCFF"/>
        </w:rPr>
        <w:t xml:space="preserve"> các k</w:t>
      </w:r>
      <w:r w:rsidRPr="002E2F33">
        <w:rPr>
          <w:rFonts w:cs="Times New Roman"/>
          <w:shd w:val="clear" w:color="auto" w:fill="FCFCFF"/>
        </w:rPr>
        <w:t>ế</w:t>
      </w:r>
      <w:r w:rsidRPr="002E2F33">
        <w:rPr>
          <w:shd w:val="clear" w:color="auto" w:fill="FCFCFF"/>
        </w:rPr>
        <w:t>t n</w:t>
      </w:r>
      <w:r w:rsidRPr="002E2F33">
        <w:rPr>
          <w:rFonts w:cs="Times New Roman"/>
          <w:shd w:val="clear" w:color="auto" w:fill="FCFCFF"/>
        </w:rPr>
        <w:t>ố</w:t>
      </w:r>
      <w:r w:rsidRPr="002E2F33">
        <w:rPr>
          <w:shd w:val="clear" w:color="auto" w:fill="FCFCFF"/>
        </w:rPr>
        <w:t>i c</w:t>
      </w:r>
      <w:r w:rsidRPr="002E2F33">
        <w:rPr>
          <w:rFonts w:cs="Times New Roman"/>
          <w:shd w:val="clear" w:color="auto" w:fill="FCFCFF"/>
        </w:rPr>
        <w:t>ơ</w:t>
      </w:r>
      <w:r w:rsidRPr="002E2F33">
        <w:rPr>
          <w:rFonts w:cs="Georgia"/>
          <w:shd w:val="clear" w:color="auto" w:fill="FCFCFF"/>
        </w:rPr>
        <w:t xml:space="preserve"> s</w:t>
      </w:r>
      <w:r w:rsidRPr="002E2F33">
        <w:rPr>
          <w:rFonts w:cs="Times New Roman"/>
          <w:shd w:val="clear" w:color="auto" w:fill="FCFCFF"/>
        </w:rPr>
        <w:t>ở</w:t>
      </w:r>
      <w:r w:rsidRPr="002E2F33">
        <w:rPr>
          <w:shd w:val="clear" w:color="auto" w:fill="FCFCFF"/>
        </w:rPr>
        <w:t xml:space="preserve"> d</w:t>
      </w:r>
      <w:r w:rsidRPr="002E2F33">
        <w:rPr>
          <w:rFonts w:cs="Times New Roman"/>
          <w:shd w:val="clear" w:color="auto" w:fill="FCFCFF"/>
        </w:rPr>
        <w:t>ữ</w:t>
      </w:r>
      <w:r w:rsidRPr="002E2F33">
        <w:rPr>
          <w:shd w:val="clear" w:color="auto" w:fill="FCFCFF"/>
        </w:rPr>
        <w:t xml:space="preserve"> li</w:t>
      </w:r>
      <w:r w:rsidRPr="002E2F33">
        <w:rPr>
          <w:rFonts w:cs="Times New Roman"/>
          <w:shd w:val="clear" w:color="auto" w:fill="FCFCFF"/>
        </w:rPr>
        <w:t>ệ</w:t>
      </w:r>
      <w:r w:rsidRPr="002E2F33">
        <w:rPr>
          <w:shd w:val="clear" w:color="auto" w:fill="FCFCFF"/>
        </w:rPr>
        <w:t>u (có kh</w:t>
      </w:r>
      <w:r w:rsidRPr="002E2F33">
        <w:rPr>
          <w:rFonts w:cs="Times New Roman"/>
          <w:shd w:val="clear" w:color="auto" w:fill="FCFCFF"/>
        </w:rPr>
        <w:t>ả</w:t>
      </w:r>
      <w:r w:rsidRPr="002E2F33">
        <w:rPr>
          <w:shd w:val="clear" w:color="auto" w:fill="FCFCFF"/>
        </w:rPr>
        <w:t xml:space="preserve"> năng s</w:t>
      </w:r>
      <w:r w:rsidRPr="002E2F33">
        <w:rPr>
          <w:rFonts w:cs="Times New Roman"/>
          <w:shd w:val="clear" w:color="auto" w:fill="FCFCFF"/>
        </w:rPr>
        <w:t>ử</w:t>
      </w:r>
      <w:r w:rsidRPr="002E2F33">
        <w:rPr>
          <w:shd w:val="clear" w:color="auto" w:fill="FCFCFF"/>
        </w:rPr>
        <w:t xml:space="preserve"> d</w:t>
      </w:r>
      <w:r w:rsidRPr="002E2F33">
        <w:rPr>
          <w:rFonts w:cs="Times New Roman"/>
          <w:shd w:val="clear" w:color="auto" w:fill="FCFCFF"/>
        </w:rPr>
        <w:t>ụ</w:t>
      </w:r>
      <w:r w:rsidRPr="002E2F33">
        <w:rPr>
          <w:shd w:val="clear" w:color="auto" w:fill="FCFCFF"/>
        </w:rPr>
        <w:t>ng vi</w:t>
      </w:r>
      <w:r w:rsidRPr="002E2F33">
        <w:rPr>
          <w:rFonts w:cs="Times New Roman"/>
          <w:shd w:val="clear" w:color="auto" w:fill="FCFCFF"/>
        </w:rPr>
        <w:t>ệ</w:t>
      </w:r>
      <w:r w:rsidRPr="002E2F33">
        <w:rPr>
          <w:shd w:val="clear" w:color="auto" w:fill="FCFCFF"/>
        </w:rPr>
        <w:t>c ch</w:t>
      </w:r>
      <w:r w:rsidRPr="002E2F33">
        <w:rPr>
          <w:rFonts w:cs="Times New Roman"/>
          <w:shd w:val="clear" w:color="auto" w:fill="FCFCFF"/>
        </w:rPr>
        <w:t>ứ</w:t>
      </w:r>
      <w:r w:rsidRPr="002E2F33">
        <w:rPr>
          <w:shd w:val="clear" w:color="auto" w:fill="FCFCFF"/>
        </w:rPr>
        <w:t>a/phân chia các đ</w:t>
      </w:r>
      <w:r w:rsidRPr="002E2F33">
        <w:rPr>
          <w:rFonts w:cs="Times New Roman"/>
          <w:shd w:val="clear" w:color="auto" w:fill="FCFCFF"/>
        </w:rPr>
        <w:t>ườ</w:t>
      </w:r>
      <w:r w:rsidRPr="002E2F33">
        <w:rPr>
          <w:shd w:val="clear" w:color="auto" w:fill="FCFCFF"/>
        </w:rPr>
        <w:t>ng k</w:t>
      </w:r>
      <w:r w:rsidRPr="002E2F33">
        <w:rPr>
          <w:rFonts w:cs="Times New Roman"/>
          <w:shd w:val="clear" w:color="auto" w:fill="FCFCFF"/>
        </w:rPr>
        <w:t>ế</w:t>
      </w:r>
      <w:r w:rsidRPr="002E2F33">
        <w:rPr>
          <w:shd w:val="clear" w:color="auto" w:fill="FCFCFF"/>
        </w:rPr>
        <w:t>t n</w:t>
      </w:r>
      <w:r w:rsidRPr="002E2F33">
        <w:rPr>
          <w:rFonts w:cs="Times New Roman"/>
          <w:shd w:val="clear" w:color="auto" w:fill="FCFCFF"/>
        </w:rPr>
        <w:t>ố</w:t>
      </w:r>
      <w:r w:rsidRPr="002E2F33">
        <w:rPr>
          <w:shd w:val="clear" w:color="auto" w:fill="FCFCFF"/>
        </w:rPr>
        <w:t>i ng</w:t>
      </w:r>
      <w:r w:rsidRPr="002E2F33">
        <w:rPr>
          <w:rFonts w:cs="Times New Roman"/>
          <w:shd w:val="clear" w:color="auto" w:fill="FCFCFF"/>
        </w:rPr>
        <w:t>ầ</w:t>
      </w:r>
      <w:r w:rsidRPr="002E2F33">
        <w:rPr>
          <w:shd w:val="clear" w:color="auto" w:fill="FCFCFF"/>
        </w:rPr>
        <w:t>m).</w:t>
      </w:r>
      <w:r w:rsidR="002E2F33">
        <w:rPr>
          <w:shd w:val="clear" w:color="auto" w:fill="FCFCFF"/>
        </w:rPr>
        <w:t xml:space="preserve"> </w:t>
      </w:r>
      <w:r w:rsidRPr="002E2F33">
        <w:rPr>
          <w:shd w:val="clear" w:color="auto" w:fill="FCFCFF"/>
        </w:rPr>
        <w:t>T</w:t>
      </w:r>
      <w:r w:rsidRPr="002E2F33">
        <w:rPr>
          <w:rFonts w:cs="Times New Roman"/>
          <w:shd w:val="clear" w:color="auto" w:fill="FCFCFF"/>
        </w:rPr>
        <w:t>ạ</w:t>
      </w:r>
      <w:r w:rsidRPr="002E2F33">
        <w:rPr>
          <w:shd w:val="clear" w:color="auto" w:fill="FCFCFF"/>
        </w:rPr>
        <w:t>o s</w:t>
      </w:r>
      <w:r w:rsidRPr="002E2F33">
        <w:rPr>
          <w:rFonts w:cs="Times New Roman"/>
          <w:shd w:val="clear" w:color="auto" w:fill="FCFCFF"/>
        </w:rPr>
        <w:t>ẵ</w:t>
      </w:r>
      <w:r w:rsidRPr="002E2F33">
        <w:rPr>
          <w:shd w:val="clear" w:color="auto" w:fill="FCFCFF"/>
        </w:rPr>
        <w:t>n c</w:t>
      </w:r>
      <w:r w:rsidRPr="002E2F33">
        <w:rPr>
          <w:rFonts w:cs="Times New Roman"/>
          <w:shd w:val="clear" w:color="auto" w:fill="FCFCFF"/>
        </w:rPr>
        <w:t>ơ</w:t>
      </w:r>
      <w:r w:rsidRPr="002E2F33">
        <w:rPr>
          <w:rFonts w:cs="Georgia"/>
          <w:shd w:val="clear" w:color="auto" w:fill="FCFCFF"/>
        </w:rPr>
        <w:t xml:space="preserve"> ch</w:t>
      </w:r>
      <w:r w:rsidRPr="002E2F33">
        <w:rPr>
          <w:rFonts w:cs="Times New Roman"/>
          <w:shd w:val="clear" w:color="auto" w:fill="FCFCFF"/>
        </w:rPr>
        <w:t>ế</w:t>
      </w:r>
      <w:r w:rsidRPr="002E2F33">
        <w:rPr>
          <w:shd w:val="clear" w:color="auto" w:fill="FCFCFF"/>
        </w:rPr>
        <w:t xml:space="preserve"> phân chia đ</w:t>
      </w:r>
      <w:r w:rsidRPr="002E2F33">
        <w:rPr>
          <w:rFonts w:cs="Times New Roman"/>
          <w:shd w:val="clear" w:color="auto" w:fill="FCFCFF"/>
        </w:rPr>
        <w:t>ườ</w:t>
      </w:r>
      <w:r w:rsidRPr="002E2F33">
        <w:rPr>
          <w:shd w:val="clear" w:color="auto" w:fill="FCFCFF"/>
        </w:rPr>
        <w:t>ng k</w:t>
      </w:r>
      <w:r w:rsidRPr="002E2F33">
        <w:rPr>
          <w:rFonts w:cs="Times New Roman"/>
          <w:shd w:val="clear" w:color="auto" w:fill="FCFCFF"/>
        </w:rPr>
        <w:t>ế</w:t>
      </w:r>
      <w:r w:rsidRPr="002E2F33">
        <w:rPr>
          <w:shd w:val="clear" w:color="auto" w:fill="FCFCFF"/>
        </w:rPr>
        <w:t>t n</w:t>
      </w:r>
      <w:r w:rsidRPr="002E2F33">
        <w:rPr>
          <w:rFonts w:cs="Times New Roman"/>
          <w:shd w:val="clear" w:color="auto" w:fill="FCFCFF"/>
        </w:rPr>
        <w:t>ố</w:t>
      </w:r>
      <w:r w:rsidRPr="002E2F33">
        <w:rPr>
          <w:shd w:val="clear" w:color="auto" w:fill="FCFCFF"/>
        </w:rPr>
        <w:t>i (built-in connection pooling).</w:t>
      </w:r>
    </w:p>
    <w:p w:rsidR="001B77B8" w:rsidRPr="003119C2" w:rsidRDefault="001B77B8" w:rsidP="007B19E2">
      <w:pPr>
        <w:rPr>
          <w:b/>
          <w:szCs w:val="26"/>
          <w:lang w:val="it-IT"/>
        </w:rPr>
      </w:pPr>
      <w:r w:rsidRPr="003119C2">
        <w:rPr>
          <w:i/>
          <w:shd w:val="clear" w:color="auto" w:fill="FCFCFF"/>
        </w:rPr>
        <w:t>XADataSource, XAConnection</w:t>
      </w:r>
      <w:r w:rsidR="00947C47" w:rsidRPr="003119C2">
        <w:rPr>
          <w:shd w:val="clear" w:color="auto" w:fill="FCFCFF"/>
        </w:rPr>
        <w:t xml:space="preserve"> – Cho phép/h</w:t>
      </w:r>
      <w:r w:rsidRPr="003119C2">
        <w:rPr>
          <w:rFonts w:cs="Times New Roman"/>
          <w:shd w:val="clear" w:color="auto" w:fill="FCFCFF"/>
        </w:rPr>
        <w:t>ỗ</w:t>
      </w:r>
      <w:r w:rsidRPr="003119C2">
        <w:rPr>
          <w:shd w:val="clear" w:color="auto" w:fill="FCFCFF"/>
        </w:rPr>
        <w:t xml:space="preserve"> tr</w:t>
      </w:r>
      <w:r w:rsidRPr="003119C2">
        <w:rPr>
          <w:rFonts w:cs="Times New Roman"/>
          <w:shd w:val="clear" w:color="auto" w:fill="FCFCFF"/>
        </w:rPr>
        <w:t>ợ</w:t>
      </w:r>
      <w:r w:rsidRPr="003119C2">
        <w:rPr>
          <w:shd w:val="clear" w:color="auto" w:fill="FCFCFF"/>
        </w:rPr>
        <w:t xml:space="preserve"> các giao d</w:t>
      </w:r>
      <w:r w:rsidRPr="003119C2">
        <w:rPr>
          <w:rFonts w:cs="Times New Roman"/>
          <w:shd w:val="clear" w:color="auto" w:fill="FCFCFF"/>
        </w:rPr>
        <w:t>ị</w:t>
      </w:r>
      <w:r w:rsidRPr="003119C2">
        <w:rPr>
          <w:shd w:val="clear" w:color="auto" w:fill="FCFCFF"/>
        </w:rPr>
        <w:t>ch phân ph</w:t>
      </w:r>
      <w:r w:rsidRPr="003119C2">
        <w:rPr>
          <w:rFonts w:cs="Times New Roman"/>
          <w:shd w:val="clear" w:color="auto" w:fill="FCFCFF"/>
        </w:rPr>
        <w:t>ố</w:t>
      </w:r>
      <w:r w:rsidRPr="003119C2">
        <w:rPr>
          <w:shd w:val="clear" w:color="auto" w:fill="FCFCFF"/>
        </w:rPr>
        <w:t>i.</w:t>
      </w:r>
      <w:r w:rsidR="009A6934" w:rsidRPr="003119C2">
        <w:rPr>
          <w:shd w:val="clear" w:color="auto" w:fill="FCFCFF"/>
        </w:rPr>
        <w:t xml:space="preserve"> </w:t>
      </w:r>
      <w:r w:rsidRPr="003119C2">
        <w:rPr>
          <w:shd w:val="clear" w:color="auto" w:fill="FCFCFF"/>
        </w:rPr>
        <w:t>RowSet – Nó m</w:t>
      </w:r>
      <w:r w:rsidRPr="003119C2">
        <w:rPr>
          <w:rFonts w:cs="Times New Roman"/>
          <w:shd w:val="clear" w:color="auto" w:fill="FCFCFF"/>
        </w:rPr>
        <w:t>ở</w:t>
      </w:r>
      <w:r w:rsidRPr="003119C2">
        <w:rPr>
          <w:shd w:val="clear" w:color="auto" w:fill="FCFCFF"/>
        </w:rPr>
        <w:t xml:space="preserve"> r</w:t>
      </w:r>
      <w:r w:rsidRPr="003119C2">
        <w:rPr>
          <w:rFonts w:cs="Times New Roman"/>
          <w:shd w:val="clear" w:color="auto" w:fill="FCFCFF"/>
        </w:rPr>
        <w:t>ộ</w:t>
      </w:r>
      <w:r w:rsidRPr="003119C2">
        <w:rPr>
          <w:shd w:val="clear" w:color="auto" w:fill="FCFCFF"/>
        </w:rPr>
        <w:t>ng giao di</w:t>
      </w:r>
      <w:r w:rsidRPr="003119C2">
        <w:rPr>
          <w:rFonts w:cs="Times New Roman"/>
          <w:shd w:val="clear" w:color="auto" w:fill="FCFCFF"/>
        </w:rPr>
        <w:t>ệ</w:t>
      </w:r>
      <w:r w:rsidRPr="003119C2">
        <w:rPr>
          <w:shd w:val="clear" w:color="auto" w:fill="FCFCFF"/>
        </w:rPr>
        <w:t>n ResultSet đ</w:t>
      </w:r>
      <w:r w:rsidRPr="003119C2">
        <w:rPr>
          <w:rFonts w:cs="Times New Roman"/>
          <w:shd w:val="clear" w:color="auto" w:fill="FCFCFF"/>
        </w:rPr>
        <w:t>ể</w:t>
      </w:r>
      <w:r w:rsidRPr="003119C2">
        <w:rPr>
          <w:shd w:val="clear" w:color="auto" w:fill="FCFCFF"/>
        </w:rPr>
        <w:t xml:space="preserve"> tăng thêm s</w:t>
      </w:r>
      <w:r w:rsidRPr="003119C2">
        <w:rPr>
          <w:rFonts w:cs="Times New Roman"/>
          <w:shd w:val="clear" w:color="auto" w:fill="FCFCFF"/>
        </w:rPr>
        <w:t>ự</w:t>
      </w:r>
      <w:r w:rsidRPr="003119C2">
        <w:rPr>
          <w:shd w:val="clear" w:color="auto" w:fill="FCFCFF"/>
        </w:rPr>
        <w:t xml:space="preserve"> h</w:t>
      </w:r>
      <w:r w:rsidRPr="003119C2">
        <w:rPr>
          <w:rFonts w:cs="Times New Roman"/>
          <w:shd w:val="clear" w:color="auto" w:fill="FCFCFF"/>
        </w:rPr>
        <w:t>ỗ</w:t>
      </w:r>
      <w:r w:rsidRPr="003119C2">
        <w:rPr>
          <w:shd w:val="clear" w:color="auto" w:fill="FCFCFF"/>
        </w:rPr>
        <w:t xml:space="preserve"> tr</w:t>
      </w:r>
      <w:r w:rsidRPr="003119C2">
        <w:rPr>
          <w:rFonts w:cs="Times New Roman"/>
          <w:shd w:val="clear" w:color="auto" w:fill="FCFCFF"/>
        </w:rPr>
        <w:t>ợ</w:t>
      </w:r>
      <w:r w:rsidRPr="003119C2">
        <w:rPr>
          <w:shd w:val="clear" w:color="auto" w:fill="FCFCFF"/>
        </w:rPr>
        <w:t xml:space="preserve"> đ</w:t>
      </w:r>
      <w:r w:rsidRPr="003119C2">
        <w:rPr>
          <w:rFonts w:cs="Times New Roman"/>
          <w:shd w:val="clear" w:color="auto" w:fill="FCFCFF"/>
        </w:rPr>
        <w:t>ố</w:t>
      </w:r>
      <w:r w:rsidRPr="003119C2">
        <w:rPr>
          <w:shd w:val="clear" w:color="auto" w:fill="FCFCFF"/>
        </w:rPr>
        <w:t>i v</w:t>
      </w:r>
      <w:r w:rsidRPr="003119C2">
        <w:rPr>
          <w:rFonts w:cs="Times New Roman"/>
          <w:shd w:val="clear" w:color="auto" w:fill="FCFCFF"/>
        </w:rPr>
        <w:t>ớ</w:t>
      </w:r>
      <w:r w:rsidRPr="003119C2">
        <w:rPr>
          <w:shd w:val="clear" w:color="auto" w:fill="FCFCFF"/>
        </w:rPr>
        <w:t>i các t</w:t>
      </w:r>
      <w:r w:rsidRPr="003119C2">
        <w:rPr>
          <w:rFonts w:cs="Times New Roman"/>
          <w:shd w:val="clear" w:color="auto" w:fill="FCFCFF"/>
        </w:rPr>
        <w:t>ậ</w:t>
      </w:r>
      <w:r w:rsidRPr="003119C2">
        <w:rPr>
          <w:shd w:val="clear" w:color="auto" w:fill="FCFCFF"/>
        </w:rPr>
        <w:t>p k</w:t>
      </w:r>
      <w:r w:rsidRPr="003119C2">
        <w:rPr>
          <w:rFonts w:cs="Times New Roman"/>
          <w:shd w:val="clear" w:color="auto" w:fill="FCFCFF"/>
        </w:rPr>
        <w:t>ế</w:t>
      </w:r>
      <w:r w:rsidRPr="003119C2">
        <w:rPr>
          <w:shd w:val="clear" w:color="auto" w:fill="FCFCFF"/>
        </w:rPr>
        <w:t>t n</w:t>
      </w:r>
      <w:r w:rsidRPr="003119C2">
        <w:rPr>
          <w:rFonts w:cs="Times New Roman"/>
          <w:shd w:val="clear" w:color="auto" w:fill="FCFCFF"/>
        </w:rPr>
        <w:t>ố</w:t>
      </w:r>
      <w:r w:rsidRPr="003119C2">
        <w:rPr>
          <w:shd w:val="clear" w:color="auto" w:fill="FCFCFF"/>
        </w:rPr>
        <w:t>i b</w:t>
      </w:r>
      <w:r w:rsidRPr="003119C2">
        <w:rPr>
          <w:rFonts w:cs="Times New Roman"/>
          <w:shd w:val="clear" w:color="auto" w:fill="FCFCFF"/>
        </w:rPr>
        <w:t>ị</w:t>
      </w:r>
      <w:r w:rsidRPr="003119C2">
        <w:rPr>
          <w:shd w:val="clear" w:color="auto" w:fill="FCFCFF"/>
        </w:rPr>
        <w:t xml:space="preserve"> ng</w:t>
      </w:r>
      <w:r w:rsidRPr="003119C2">
        <w:rPr>
          <w:rFonts w:cs="Times New Roman"/>
          <w:shd w:val="clear" w:color="auto" w:fill="FCFCFF"/>
        </w:rPr>
        <w:t>ắ</w:t>
      </w:r>
      <w:r w:rsidRPr="003119C2">
        <w:rPr>
          <w:shd w:val="clear" w:color="auto" w:fill="FCFCFF"/>
        </w:rPr>
        <w:t>t.</w:t>
      </w:r>
    </w:p>
    <w:p w:rsidR="00D7009A" w:rsidRDefault="003B0193" w:rsidP="00594F6E">
      <w:pPr>
        <w:pStyle w:val="Heading2"/>
        <w:numPr>
          <w:ilvl w:val="1"/>
          <w:numId w:val="8"/>
        </w:numPr>
      </w:pPr>
      <w:bookmarkStart w:id="77" w:name="_Toc436137966"/>
      <w:r w:rsidRPr="00572054">
        <w:t>Các khái niệm cơ bản</w:t>
      </w:r>
      <w:bookmarkEnd w:id="77"/>
    </w:p>
    <w:p w:rsidR="00A651D8" w:rsidRDefault="00A651D8" w:rsidP="00594F6E">
      <w:pPr>
        <w:pStyle w:val="Heading3"/>
        <w:numPr>
          <w:ilvl w:val="2"/>
          <w:numId w:val="8"/>
        </w:numPr>
      </w:pPr>
      <w:bookmarkStart w:id="78" w:name="_Toc436137967"/>
      <w:r w:rsidRPr="00572054">
        <w:t>JDBC Driver</w:t>
      </w:r>
      <w:bookmarkEnd w:id="78"/>
    </w:p>
    <w:p w:rsidR="000241BE" w:rsidRDefault="009F0D39" w:rsidP="007B19E2">
      <w:pPr>
        <w:rPr>
          <w:shd w:val="clear" w:color="auto" w:fill="FCFCFF"/>
        </w:rPr>
      </w:pPr>
      <w:r>
        <w:rPr>
          <w:shd w:val="clear" w:color="auto" w:fill="FCFCFF"/>
        </w:rPr>
        <w:t>Như ta đã biết trong kiến trúc của JDBC, l</w:t>
      </w:r>
      <w:r>
        <w:rPr>
          <w:rFonts w:cs="Times New Roman"/>
          <w:shd w:val="clear" w:color="auto" w:fill="FCFCFF"/>
        </w:rPr>
        <w:t>ớ</w:t>
      </w:r>
      <w:r>
        <w:rPr>
          <w:shd w:val="clear" w:color="auto" w:fill="FCFCFF"/>
        </w:rPr>
        <w:t xml:space="preserve">p </w:t>
      </w:r>
      <w:r w:rsidRPr="00FB7C44">
        <w:rPr>
          <w:i/>
          <w:shd w:val="clear" w:color="auto" w:fill="FCFCFF"/>
        </w:rPr>
        <w:t>JDBC Driver</w:t>
      </w:r>
      <w:r>
        <w:rPr>
          <w:shd w:val="clear" w:color="auto" w:fill="FCFCFF"/>
        </w:rPr>
        <w:t xml:space="preserve"> ch</w:t>
      </w:r>
      <w:r>
        <w:rPr>
          <w:rFonts w:cs="Times New Roman"/>
          <w:shd w:val="clear" w:color="auto" w:fill="FCFCFF"/>
        </w:rPr>
        <w:t>ị</w:t>
      </w:r>
      <w:r>
        <w:rPr>
          <w:shd w:val="clear" w:color="auto" w:fill="FCFCFF"/>
        </w:rPr>
        <w:t>u trách nhi</w:t>
      </w:r>
      <w:r>
        <w:rPr>
          <w:rFonts w:cs="Times New Roman"/>
          <w:shd w:val="clear" w:color="auto" w:fill="FCFCFF"/>
        </w:rPr>
        <w:t>ệ</w:t>
      </w:r>
      <w:r>
        <w:rPr>
          <w:shd w:val="clear" w:color="auto" w:fill="FCFCFF"/>
        </w:rPr>
        <w:t>m thi</w:t>
      </w:r>
      <w:r>
        <w:rPr>
          <w:rFonts w:cs="Times New Roman"/>
          <w:shd w:val="clear" w:color="auto" w:fill="FCFCFF"/>
        </w:rPr>
        <w:t>ế</w:t>
      </w:r>
      <w:r>
        <w:rPr>
          <w:shd w:val="clear" w:color="auto" w:fill="FCFCFF"/>
        </w:rPr>
        <w:t>t l</w:t>
      </w:r>
      <w:r>
        <w:rPr>
          <w:rFonts w:cs="Times New Roman"/>
          <w:shd w:val="clear" w:color="auto" w:fill="FCFCFF"/>
        </w:rPr>
        <w:t>ậ</w:t>
      </w:r>
      <w:r>
        <w:rPr>
          <w:shd w:val="clear" w:color="auto" w:fill="FCFCFF"/>
        </w:rPr>
        <w:t>p đ</w:t>
      </w:r>
      <w:r>
        <w:rPr>
          <w:rFonts w:cs="Times New Roman"/>
          <w:shd w:val="clear" w:color="auto" w:fill="FCFCFF"/>
        </w:rPr>
        <w:t>ườ</w:t>
      </w:r>
      <w:r>
        <w:rPr>
          <w:shd w:val="clear" w:color="auto" w:fill="FCFCFF"/>
        </w:rPr>
        <w:t>ng k</w:t>
      </w:r>
      <w:r>
        <w:rPr>
          <w:rFonts w:cs="Times New Roman"/>
          <w:shd w:val="clear" w:color="auto" w:fill="FCFCFF"/>
        </w:rPr>
        <w:t>ế</w:t>
      </w:r>
      <w:r>
        <w:rPr>
          <w:shd w:val="clear" w:color="auto" w:fill="FCFCFF"/>
        </w:rPr>
        <w:t>t n</w:t>
      </w:r>
      <w:r>
        <w:rPr>
          <w:rFonts w:cs="Times New Roman"/>
          <w:shd w:val="clear" w:color="auto" w:fill="FCFCFF"/>
        </w:rPr>
        <w:t>ố</w:t>
      </w:r>
      <w:r>
        <w:rPr>
          <w:shd w:val="clear" w:color="auto" w:fill="FCFCFF"/>
        </w:rPr>
        <w:t>i c</w:t>
      </w:r>
      <w:r>
        <w:rPr>
          <w:rFonts w:cs="Times New Roman"/>
          <w:shd w:val="clear" w:color="auto" w:fill="FCFCFF"/>
        </w:rPr>
        <w:t>ơ</w:t>
      </w:r>
      <w:r>
        <w:rPr>
          <w:rFonts w:cs="Georgia"/>
          <w:shd w:val="clear" w:color="auto" w:fill="FCFCFF"/>
        </w:rPr>
        <w:t xml:space="preserve"> s</w:t>
      </w:r>
      <w:r>
        <w:rPr>
          <w:rFonts w:cs="Times New Roman"/>
          <w:shd w:val="clear" w:color="auto" w:fill="FCFCFF"/>
        </w:rPr>
        <w:t>ở</w:t>
      </w:r>
      <w:r>
        <w:rPr>
          <w:shd w:val="clear" w:color="auto" w:fill="FCFCFF"/>
        </w:rPr>
        <w:t xml:space="preserve"> d</w:t>
      </w:r>
      <w:r>
        <w:rPr>
          <w:rFonts w:cs="Times New Roman"/>
          <w:shd w:val="clear" w:color="auto" w:fill="FCFCFF"/>
        </w:rPr>
        <w:t>ữ</w:t>
      </w:r>
      <w:r>
        <w:rPr>
          <w:shd w:val="clear" w:color="auto" w:fill="FCFCFF"/>
        </w:rPr>
        <w:t xml:space="preserve"> li</w:t>
      </w:r>
      <w:r>
        <w:rPr>
          <w:rFonts w:cs="Times New Roman"/>
          <w:shd w:val="clear" w:color="auto" w:fill="FCFCFF"/>
        </w:rPr>
        <w:t>ệ</w:t>
      </w:r>
      <w:r>
        <w:rPr>
          <w:shd w:val="clear" w:color="auto" w:fill="FCFCFF"/>
        </w:rPr>
        <w:t>u và x</w:t>
      </w:r>
      <w:r>
        <w:rPr>
          <w:rFonts w:cs="Times New Roman"/>
          <w:shd w:val="clear" w:color="auto" w:fill="FCFCFF"/>
        </w:rPr>
        <w:t>ử</w:t>
      </w:r>
      <w:r>
        <w:rPr>
          <w:shd w:val="clear" w:color="auto" w:fill="FCFCFF"/>
        </w:rPr>
        <w:t xml:space="preserve"> lý t</w:t>
      </w:r>
      <w:r>
        <w:rPr>
          <w:rFonts w:cs="Times New Roman"/>
          <w:shd w:val="clear" w:color="auto" w:fill="FCFCFF"/>
        </w:rPr>
        <w:t>ấ</w:t>
      </w:r>
      <w:r>
        <w:rPr>
          <w:shd w:val="clear" w:color="auto" w:fill="FCFCFF"/>
        </w:rPr>
        <w:t>t c</w:t>
      </w:r>
      <w:r>
        <w:rPr>
          <w:rFonts w:cs="Times New Roman"/>
          <w:shd w:val="clear" w:color="auto" w:fill="FCFCFF"/>
        </w:rPr>
        <w:t>ả</w:t>
      </w:r>
      <w:r>
        <w:rPr>
          <w:shd w:val="clear" w:color="auto" w:fill="FCFCFF"/>
        </w:rPr>
        <w:t xml:space="preserve"> các giao ti</w:t>
      </w:r>
      <w:r>
        <w:rPr>
          <w:rFonts w:cs="Times New Roman"/>
          <w:shd w:val="clear" w:color="auto" w:fill="FCFCFF"/>
        </w:rPr>
        <w:t>ế</w:t>
      </w:r>
      <w:r>
        <w:rPr>
          <w:shd w:val="clear" w:color="auto" w:fill="FCFCFF"/>
        </w:rPr>
        <w:t>p v</w:t>
      </w:r>
      <w:r>
        <w:rPr>
          <w:rFonts w:cs="Times New Roman"/>
          <w:shd w:val="clear" w:color="auto" w:fill="FCFCFF"/>
        </w:rPr>
        <w:t>ớ</w:t>
      </w:r>
      <w:r>
        <w:rPr>
          <w:shd w:val="clear" w:color="auto" w:fill="FCFCFF"/>
        </w:rPr>
        <w:t>i c</w:t>
      </w:r>
      <w:r>
        <w:rPr>
          <w:rFonts w:cs="Times New Roman"/>
          <w:shd w:val="clear" w:color="auto" w:fill="FCFCFF"/>
        </w:rPr>
        <w:t>ơ</w:t>
      </w:r>
      <w:r>
        <w:rPr>
          <w:rFonts w:cs="Georgia"/>
          <w:shd w:val="clear" w:color="auto" w:fill="FCFCFF"/>
        </w:rPr>
        <w:t xml:space="preserve"> s</w:t>
      </w:r>
      <w:r>
        <w:rPr>
          <w:rFonts w:cs="Times New Roman"/>
          <w:shd w:val="clear" w:color="auto" w:fill="FCFCFF"/>
        </w:rPr>
        <w:t>ở</w:t>
      </w:r>
      <w:r>
        <w:rPr>
          <w:shd w:val="clear" w:color="auto" w:fill="FCFCFF"/>
        </w:rPr>
        <w:t xml:space="preserve"> d</w:t>
      </w:r>
      <w:r>
        <w:rPr>
          <w:rFonts w:cs="Times New Roman"/>
          <w:shd w:val="clear" w:color="auto" w:fill="FCFCFF"/>
        </w:rPr>
        <w:t>ữ</w:t>
      </w:r>
      <w:r>
        <w:rPr>
          <w:shd w:val="clear" w:color="auto" w:fill="FCFCFF"/>
        </w:rPr>
        <w:t xml:space="preserve"> li</w:t>
      </w:r>
      <w:r>
        <w:rPr>
          <w:rFonts w:cs="Times New Roman"/>
          <w:shd w:val="clear" w:color="auto" w:fill="FCFCFF"/>
        </w:rPr>
        <w:t>ệ</w:t>
      </w:r>
      <w:r>
        <w:rPr>
          <w:shd w:val="clear" w:color="auto" w:fill="FCFCFF"/>
        </w:rPr>
        <w:t>u</w:t>
      </w:r>
      <w:r w:rsidR="000241BE">
        <w:rPr>
          <w:shd w:val="clear" w:color="auto" w:fill="FCFCFF"/>
        </w:rPr>
        <w:t>.</w:t>
      </w:r>
    </w:p>
    <w:p w:rsidR="007413F3" w:rsidRPr="007413F3" w:rsidRDefault="007413F3" w:rsidP="007B19E2">
      <w:pPr>
        <w:rPr>
          <w:shd w:val="clear" w:color="auto" w:fill="FCFCFF"/>
        </w:rPr>
      </w:pPr>
      <w:r w:rsidRPr="007413F3">
        <w:rPr>
          <w:shd w:val="clear" w:color="auto" w:fill="FCFCFF"/>
        </w:rPr>
        <w:t>Có 4 loại JDBC driver</w:t>
      </w:r>
    </w:p>
    <w:p w:rsidR="00254834" w:rsidRDefault="007413F3" w:rsidP="00AB72D8">
      <w:pPr>
        <w:pStyle w:val="Subtitle"/>
        <w:rPr>
          <w:shd w:val="clear" w:color="auto" w:fill="FCFCFF"/>
        </w:rPr>
      </w:pPr>
      <w:r w:rsidRPr="001D128D">
        <w:rPr>
          <w:shd w:val="clear" w:color="auto" w:fill="FCFCFF"/>
        </w:rPr>
        <w:t>JDBC Driver loại 1 (JDBC-ODBC bridge)</w:t>
      </w:r>
    </w:p>
    <w:p w:rsidR="007413F3" w:rsidRPr="00254834" w:rsidRDefault="007413F3" w:rsidP="007B19E2">
      <w:pPr>
        <w:rPr>
          <w:i/>
          <w:shd w:val="clear" w:color="auto" w:fill="FCFCFF"/>
        </w:rPr>
      </w:pPr>
      <w:r w:rsidRPr="00254834">
        <w:rPr>
          <w:shd w:val="clear" w:color="auto" w:fill="FCFCFF"/>
        </w:rPr>
        <w:t>Cung cấp các truy cập JDBC thông qua các truy cập ODBC. Driver này chuyển các lời gọi JDBC thành lời gọi các hàm trong ODBC</w:t>
      </w:r>
      <w:r w:rsidR="001E46C0" w:rsidRPr="00254834">
        <w:rPr>
          <w:shd w:val="clear" w:color="auto" w:fill="FCFCFF"/>
        </w:rPr>
        <w:t>.</w:t>
      </w:r>
    </w:p>
    <w:p w:rsidR="00BE6A63" w:rsidRPr="0043566F" w:rsidRDefault="00BE6A63" w:rsidP="00594F6E">
      <w:pPr>
        <w:pStyle w:val="ListParagraph"/>
        <w:numPr>
          <w:ilvl w:val="0"/>
          <w:numId w:val="5"/>
        </w:numPr>
        <w:rPr>
          <w:i/>
          <w:shd w:val="clear" w:color="auto" w:fill="FCFCFF"/>
        </w:rPr>
      </w:pPr>
      <w:r w:rsidRPr="0043566F">
        <w:rPr>
          <w:i/>
          <w:shd w:val="clear" w:color="auto" w:fill="FCFCFF"/>
        </w:rPr>
        <w:t>Đặc điểm</w:t>
      </w:r>
    </w:p>
    <w:p w:rsidR="00AB7240" w:rsidRPr="007A2978" w:rsidRDefault="007413F3" w:rsidP="00594F6E">
      <w:pPr>
        <w:pStyle w:val="ListParagraph"/>
        <w:numPr>
          <w:ilvl w:val="0"/>
          <w:numId w:val="4"/>
        </w:numPr>
        <w:rPr>
          <w:shd w:val="clear" w:color="auto" w:fill="FCFCFF"/>
        </w:rPr>
      </w:pPr>
      <w:r w:rsidRPr="007A2978">
        <w:rPr>
          <w:shd w:val="clear" w:color="auto" w:fill="FCFCFF"/>
        </w:rPr>
        <w:t>Dễ kết nối, kết nối thẳng đến CSDL.</w:t>
      </w:r>
    </w:p>
    <w:p w:rsidR="00AB7240" w:rsidRPr="007A2978" w:rsidRDefault="007413F3" w:rsidP="00594F6E">
      <w:pPr>
        <w:pStyle w:val="ListParagraph"/>
        <w:numPr>
          <w:ilvl w:val="0"/>
          <w:numId w:val="4"/>
        </w:numPr>
        <w:rPr>
          <w:shd w:val="clear" w:color="auto" w:fill="FCFCFF"/>
        </w:rPr>
      </w:pPr>
      <w:r w:rsidRPr="007A2978">
        <w:rPr>
          <w:shd w:val="clear" w:color="auto" w:fill="FCFCFF"/>
        </w:rPr>
        <w:t>ODBC driver phụ thuộc vào hệ điều hành và đòi hỏi client phải được cài driver.</w:t>
      </w:r>
    </w:p>
    <w:p w:rsidR="00AB7240" w:rsidRPr="007A2978" w:rsidRDefault="007413F3" w:rsidP="00594F6E">
      <w:pPr>
        <w:pStyle w:val="ListParagraph"/>
        <w:numPr>
          <w:ilvl w:val="0"/>
          <w:numId w:val="4"/>
        </w:numPr>
        <w:rPr>
          <w:shd w:val="clear" w:color="auto" w:fill="FCFCFF"/>
        </w:rPr>
      </w:pPr>
      <w:r w:rsidRPr="007A2978">
        <w:rPr>
          <w:shd w:val="clear" w:color="auto" w:fill="FCFCFF"/>
        </w:rPr>
        <w:t>Tốc độ truy xuất chậm.</w:t>
      </w:r>
    </w:p>
    <w:p w:rsidR="007413F3" w:rsidRPr="007A2978" w:rsidRDefault="007413F3" w:rsidP="00594F6E">
      <w:pPr>
        <w:pStyle w:val="ListParagraph"/>
        <w:numPr>
          <w:ilvl w:val="0"/>
          <w:numId w:val="4"/>
        </w:numPr>
        <w:rPr>
          <w:shd w:val="clear" w:color="auto" w:fill="FCFCFF"/>
        </w:rPr>
      </w:pPr>
      <w:r w:rsidRPr="007A2978">
        <w:rPr>
          <w:shd w:val="clear" w:color="auto" w:fill="FCFCFF"/>
        </w:rPr>
        <w:t>Trên Access, ODBC driver bị lỗi khi chuyển mã ký tự.</w:t>
      </w:r>
    </w:p>
    <w:p w:rsidR="007413F3" w:rsidRPr="00BB0E08" w:rsidRDefault="007413F3" w:rsidP="007A2978">
      <w:pPr>
        <w:pStyle w:val="Subtitle"/>
        <w:rPr>
          <w:shd w:val="clear" w:color="auto" w:fill="FCFCFF"/>
        </w:rPr>
      </w:pPr>
      <w:r w:rsidRPr="00AB7240">
        <w:rPr>
          <w:shd w:val="clear" w:color="auto" w:fill="FCFCFF"/>
        </w:rPr>
        <w:t>JDBC Driver loại 2 (Native-API partly Java driver)</w:t>
      </w:r>
    </w:p>
    <w:p w:rsidR="001A34E5" w:rsidRDefault="007413F3" w:rsidP="007B19E2">
      <w:pPr>
        <w:rPr>
          <w:shd w:val="clear" w:color="auto" w:fill="FCFCFF"/>
        </w:rPr>
      </w:pPr>
      <w:r w:rsidRPr="007413F3">
        <w:rPr>
          <w:shd w:val="clear" w:color="auto" w:fill="FCFCFF"/>
        </w:rPr>
        <w:t>Chuyển các lệnh gọi JDBC thành các lệnh gọi API trên máy client của CS</w:t>
      </w:r>
      <w:r w:rsidR="00BB0E08">
        <w:rPr>
          <w:shd w:val="clear" w:color="auto" w:fill="FCFCFF"/>
        </w:rPr>
        <w:t>DL (như Oracle, SyBase, DB2, …)</w:t>
      </w:r>
    </w:p>
    <w:p w:rsidR="00FE674F" w:rsidRPr="00F734CE" w:rsidRDefault="00FE674F" w:rsidP="00594F6E">
      <w:pPr>
        <w:pStyle w:val="ListParagraph"/>
        <w:numPr>
          <w:ilvl w:val="0"/>
          <w:numId w:val="5"/>
        </w:numPr>
        <w:rPr>
          <w:i/>
          <w:shd w:val="clear" w:color="auto" w:fill="FCFCFF"/>
        </w:rPr>
      </w:pPr>
      <w:r w:rsidRPr="00F734CE">
        <w:rPr>
          <w:i/>
          <w:shd w:val="clear" w:color="auto" w:fill="FCFCFF"/>
        </w:rPr>
        <w:t>Đặc điể</w:t>
      </w:r>
      <w:r w:rsidR="00F734CE" w:rsidRPr="00F734CE">
        <w:rPr>
          <w:i/>
          <w:shd w:val="clear" w:color="auto" w:fill="FCFCFF"/>
        </w:rPr>
        <w:t>m</w:t>
      </w:r>
    </w:p>
    <w:p w:rsidR="007413F3" w:rsidRPr="00A951A6" w:rsidRDefault="00E75C0C" w:rsidP="00594F6E">
      <w:pPr>
        <w:pStyle w:val="ListParagraph"/>
        <w:numPr>
          <w:ilvl w:val="0"/>
          <w:numId w:val="4"/>
        </w:numPr>
        <w:rPr>
          <w:shd w:val="clear" w:color="auto" w:fill="FCFCFF"/>
        </w:rPr>
      </w:pPr>
      <w:r w:rsidRPr="00A951A6">
        <w:rPr>
          <w:shd w:val="clear" w:color="auto" w:fill="FCFCFF"/>
        </w:rPr>
        <w:t>Đ</w:t>
      </w:r>
      <w:r w:rsidR="007413F3" w:rsidRPr="00A951A6">
        <w:rPr>
          <w:shd w:val="clear" w:color="auto" w:fill="FCFCFF"/>
        </w:rPr>
        <w:t>òi hỏi trên máy client cần phải nạp trước một số lệnh nhị phân của các trình chạy trên máy client của CSDL.</w:t>
      </w:r>
    </w:p>
    <w:p w:rsidR="007413F3" w:rsidRPr="00A951A6" w:rsidRDefault="007413F3" w:rsidP="00594F6E">
      <w:pPr>
        <w:pStyle w:val="ListParagraph"/>
        <w:numPr>
          <w:ilvl w:val="0"/>
          <w:numId w:val="4"/>
        </w:numPr>
        <w:rPr>
          <w:shd w:val="clear" w:color="auto" w:fill="FCFCFF"/>
        </w:rPr>
      </w:pPr>
      <w:r w:rsidRPr="00A951A6">
        <w:rPr>
          <w:shd w:val="clear" w:color="auto" w:fill="FCFCFF"/>
        </w:rPr>
        <w:t>JDBC driver loại này phụ thuộc nền tảng sử dụng.</w:t>
      </w:r>
    </w:p>
    <w:p w:rsidR="007413F3" w:rsidRPr="00A951A6" w:rsidRDefault="007413F3" w:rsidP="00594F6E">
      <w:pPr>
        <w:pStyle w:val="ListParagraph"/>
        <w:numPr>
          <w:ilvl w:val="0"/>
          <w:numId w:val="4"/>
        </w:numPr>
        <w:rPr>
          <w:shd w:val="clear" w:color="auto" w:fill="FCFCFF"/>
        </w:rPr>
      </w:pPr>
      <w:r w:rsidRPr="00A951A6">
        <w:rPr>
          <w:shd w:val="clear" w:color="auto" w:fill="FCFCFF"/>
        </w:rPr>
        <w:lastRenderedPageBreak/>
        <w:t>Không phải CSDL nào cũng có driver dạng này.</w:t>
      </w:r>
    </w:p>
    <w:p w:rsidR="00BE6A63" w:rsidRPr="00A951A6" w:rsidRDefault="007413F3" w:rsidP="00594F6E">
      <w:pPr>
        <w:pStyle w:val="ListParagraph"/>
        <w:numPr>
          <w:ilvl w:val="0"/>
          <w:numId w:val="4"/>
        </w:numPr>
        <w:rPr>
          <w:shd w:val="clear" w:color="auto" w:fill="FCFCFF"/>
        </w:rPr>
      </w:pPr>
      <w:r w:rsidRPr="00A951A6">
        <w:rPr>
          <w:shd w:val="clear" w:color="auto" w:fill="FCFCFF"/>
        </w:rPr>
        <w:t>Driver này tương tích hầu hết tất cả các ứng dụng Java ngoại trừ Applet</w:t>
      </w:r>
    </w:p>
    <w:p w:rsidR="00BA5B8E" w:rsidRPr="00766629" w:rsidRDefault="007413F3" w:rsidP="00A951A6">
      <w:pPr>
        <w:pStyle w:val="Subtitle"/>
        <w:rPr>
          <w:shd w:val="clear" w:color="auto" w:fill="FCFCFF"/>
        </w:rPr>
      </w:pPr>
      <w:r w:rsidRPr="00766629">
        <w:rPr>
          <w:shd w:val="clear" w:color="auto" w:fill="FCFCFF"/>
        </w:rPr>
        <w:t xml:space="preserve">JDBC Driver loại 3 (Network-Protocol driver) </w:t>
      </w:r>
    </w:p>
    <w:p w:rsidR="007413F3" w:rsidRPr="007413F3" w:rsidRDefault="007413F3" w:rsidP="007B19E2">
      <w:pPr>
        <w:rPr>
          <w:shd w:val="clear" w:color="auto" w:fill="FCFCFF"/>
        </w:rPr>
      </w:pPr>
      <w:r w:rsidRPr="00BE6A63">
        <w:rPr>
          <w:shd w:val="clear" w:color="auto" w:fill="FCFCFF"/>
        </w:rPr>
        <w:t>Đây là dạng driver giao thức mạng.</w:t>
      </w:r>
      <w:r w:rsidR="00D0246C">
        <w:rPr>
          <w:shd w:val="clear" w:color="auto" w:fill="FCFCFF"/>
        </w:rPr>
        <w:t xml:space="preserve"> </w:t>
      </w:r>
      <w:r w:rsidRPr="007413F3">
        <w:rPr>
          <w:shd w:val="clear" w:color="auto" w:fill="FCFCFF"/>
        </w:rPr>
        <w:t>Driver này chuyển các lệnh gọi JDBC thành các giao thức mạng độc lập với hệ quản trị CSDL (DBMS Independent Net Protocol).</w:t>
      </w:r>
      <w:r w:rsidR="00A838CC">
        <w:rPr>
          <w:shd w:val="clear" w:color="auto" w:fill="FCFCFF"/>
        </w:rPr>
        <w:t xml:space="preserve"> </w:t>
      </w:r>
      <w:r w:rsidRPr="007413F3">
        <w:rPr>
          <w:shd w:val="clear" w:color="auto" w:fill="FCFCFF"/>
        </w:rPr>
        <w:t>Chính phần mềm trên máy chủ trung gian này có thể kết nối các máy khánh có nên Java với nhiều loại CSDL khác nhau.</w:t>
      </w:r>
    </w:p>
    <w:p w:rsidR="007413F3" w:rsidRPr="00884394" w:rsidRDefault="007413F3" w:rsidP="00594F6E">
      <w:pPr>
        <w:pStyle w:val="ListParagraph"/>
        <w:numPr>
          <w:ilvl w:val="0"/>
          <w:numId w:val="5"/>
        </w:numPr>
        <w:rPr>
          <w:shd w:val="clear" w:color="auto" w:fill="FCFCFF"/>
        </w:rPr>
      </w:pPr>
      <w:r w:rsidRPr="00884394">
        <w:rPr>
          <w:shd w:val="clear" w:color="auto" w:fill="FCFCFF"/>
        </w:rPr>
        <w:t>Ưu điểm: JDBC này rất linh hoạt vì có thể kết nối đến nhiều loại hệ quản trị CSDL khác nhau mà không cần cài đặt driver dưới máy client.</w:t>
      </w:r>
    </w:p>
    <w:p w:rsidR="004A10DB" w:rsidRPr="00A07AD3" w:rsidRDefault="007413F3" w:rsidP="00594F6E">
      <w:pPr>
        <w:pStyle w:val="ListParagraph"/>
        <w:numPr>
          <w:ilvl w:val="0"/>
          <w:numId w:val="5"/>
        </w:numPr>
        <w:rPr>
          <w:shd w:val="clear" w:color="auto" w:fill="FCFCFF"/>
        </w:rPr>
      </w:pPr>
      <w:r w:rsidRPr="00A07AD3">
        <w:rPr>
          <w:shd w:val="clear" w:color="auto" w:fill="FCFCFF"/>
        </w:rPr>
        <w:t>Khuyết điể</w:t>
      </w:r>
      <w:r w:rsidR="007011E8">
        <w:rPr>
          <w:shd w:val="clear" w:color="auto" w:fill="FCFCFF"/>
        </w:rPr>
        <w:t>m:</w:t>
      </w:r>
    </w:p>
    <w:p w:rsidR="004A10DB" w:rsidRPr="0035139F" w:rsidRDefault="007413F3" w:rsidP="00594F6E">
      <w:pPr>
        <w:pStyle w:val="ListParagraph"/>
        <w:numPr>
          <w:ilvl w:val="0"/>
          <w:numId w:val="4"/>
        </w:numPr>
        <w:rPr>
          <w:shd w:val="clear" w:color="auto" w:fill="FCFCFF"/>
        </w:rPr>
      </w:pPr>
      <w:r w:rsidRPr="0035139F">
        <w:rPr>
          <w:shd w:val="clear" w:color="auto" w:fill="FCFCFF"/>
        </w:rPr>
        <w:t>Phụ thuộc nhiều vào nhà cung cấp phần mềm trung gian.</w:t>
      </w:r>
    </w:p>
    <w:p w:rsidR="007413F3" w:rsidRPr="0035139F" w:rsidRDefault="007413F3" w:rsidP="00594F6E">
      <w:pPr>
        <w:pStyle w:val="ListParagraph"/>
        <w:numPr>
          <w:ilvl w:val="0"/>
          <w:numId w:val="4"/>
        </w:numPr>
        <w:rPr>
          <w:shd w:val="clear" w:color="auto" w:fill="FCFCFF"/>
        </w:rPr>
      </w:pPr>
      <w:r w:rsidRPr="0035139F">
        <w:rPr>
          <w:shd w:val="clear" w:color="auto" w:fill="FCFCFF"/>
        </w:rPr>
        <w:t>Kết nối thông qua một lớp nữa sẽ có thể dẫn đến tình trạng thắt cổ chai. Nhưng thông thường điều này được khắc phục ở các nhà cung cấp phần mềm trung gian tốt.</w:t>
      </w:r>
    </w:p>
    <w:p w:rsidR="007413F3" w:rsidRPr="002A41DF" w:rsidRDefault="007413F3" w:rsidP="00732E8B">
      <w:pPr>
        <w:pStyle w:val="Subtitle"/>
        <w:rPr>
          <w:shd w:val="clear" w:color="auto" w:fill="FCFCFF"/>
        </w:rPr>
      </w:pPr>
      <w:r w:rsidRPr="004C1539">
        <w:rPr>
          <w:shd w:val="clear" w:color="auto" w:fill="FCFCFF"/>
        </w:rPr>
        <w:t>JDBC Driver loại 4 (Native-Protocol driver)</w:t>
      </w:r>
    </w:p>
    <w:p w:rsidR="007413F3" w:rsidRPr="007413F3" w:rsidRDefault="007413F3" w:rsidP="007B19E2">
      <w:pPr>
        <w:rPr>
          <w:shd w:val="clear" w:color="auto" w:fill="FCFCFF"/>
        </w:rPr>
      </w:pPr>
      <w:r w:rsidRPr="007413F3">
        <w:rPr>
          <w:shd w:val="clear" w:color="auto" w:fill="FCFCFF"/>
        </w:rPr>
        <w:t>Đây là dạng driver với giao thức gốc hoàn toàn Java. Được viết hoàn toàn bằng Java.</w:t>
      </w:r>
      <w:r w:rsidR="0074155E">
        <w:rPr>
          <w:shd w:val="clear" w:color="auto" w:fill="FCFCFF"/>
        </w:rPr>
        <w:t xml:space="preserve"> </w:t>
      </w:r>
      <w:r w:rsidRPr="007413F3">
        <w:rPr>
          <w:shd w:val="clear" w:color="auto" w:fill="FCFCFF"/>
        </w:rPr>
        <w:t>Biến các lệnh gọi JDBC thành các giao thức mạng gọi trực tiếp từ hệ quản trị CSDL.</w:t>
      </w:r>
    </w:p>
    <w:p w:rsidR="007413F3" w:rsidRPr="007413F3" w:rsidRDefault="007413F3" w:rsidP="007B19E2">
      <w:pPr>
        <w:rPr>
          <w:shd w:val="clear" w:color="auto" w:fill="FCFCFF"/>
        </w:rPr>
      </w:pPr>
      <w:r w:rsidRPr="007413F3">
        <w:rPr>
          <w:shd w:val="clear" w:color="auto" w:fill="FCFCFF"/>
        </w:rPr>
        <w:t>Trình này cho phép gọi trực tiếp từ máy khách đến máy chủ chứa DBMS và là giải pháp thực tế cho việc truy cập Intranet.</w:t>
      </w:r>
    </w:p>
    <w:p w:rsidR="001462AD" w:rsidRPr="005F0DEC" w:rsidRDefault="007413F3" w:rsidP="00594F6E">
      <w:pPr>
        <w:pStyle w:val="ListParagraph"/>
        <w:numPr>
          <w:ilvl w:val="0"/>
          <w:numId w:val="5"/>
        </w:numPr>
        <w:rPr>
          <w:shd w:val="clear" w:color="auto" w:fill="FCFCFF"/>
        </w:rPr>
      </w:pPr>
      <w:r w:rsidRPr="005F0DEC">
        <w:rPr>
          <w:shd w:val="clear" w:color="auto" w:fill="FCFCFF"/>
        </w:rPr>
        <w:t xml:space="preserve">Ưu điểm: </w:t>
      </w:r>
    </w:p>
    <w:p w:rsidR="007413F3" w:rsidRPr="005F0DEC" w:rsidRDefault="007413F3" w:rsidP="00594F6E">
      <w:pPr>
        <w:pStyle w:val="ListParagraph"/>
        <w:numPr>
          <w:ilvl w:val="0"/>
          <w:numId w:val="4"/>
        </w:numPr>
        <w:rPr>
          <w:shd w:val="clear" w:color="auto" w:fill="FCFCFF"/>
        </w:rPr>
      </w:pPr>
      <w:r w:rsidRPr="005F0DEC">
        <w:rPr>
          <w:shd w:val="clear" w:color="auto" w:fill="FCFCFF"/>
        </w:rPr>
        <w:t>JDBC này không cần chuyển sang lời gọ</w:t>
      </w:r>
      <w:r w:rsidR="00AB2B19" w:rsidRPr="005F0DEC">
        <w:rPr>
          <w:shd w:val="clear" w:color="auto" w:fill="FCFCFF"/>
        </w:rPr>
        <w:t xml:space="preserve">i nào </w:t>
      </w:r>
      <w:r w:rsidR="007E2FD0" w:rsidRPr="005F0DEC">
        <w:rPr>
          <w:shd w:val="clear" w:color="auto" w:fill="FCFCFF"/>
        </w:rPr>
        <w:t>như ODBC</w:t>
      </w:r>
      <w:r w:rsidRPr="005F0DEC">
        <w:rPr>
          <w:shd w:val="clear" w:color="auto" w:fill="FCFCFF"/>
        </w:rPr>
        <w:t>.</w:t>
      </w:r>
    </w:p>
    <w:p w:rsidR="001462AD" w:rsidRPr="005F0DEC" w:rsidRDefault="007413F3" w:rsidP="00594F6E">
      <w:pPr>
        <w:pStyle w:val="ListParagraph"/>
        <w:numPr>
          <w:ilvl w:val="0"/>
          <w:numId w:val="4"/>
        </w:numPr>
        <w:rPr>
          <w:shd w:val="clear" w:color="auto" w:fill="FCFCFF"/>
        </w:rPr>
      </w:pPr>
      <w:r w:rsidRPr="005F0DEC">
        <w:rPr>
          <w:shd w:val="clear" w:color="auto" w:fill="FCFCFF"/>
        </w:rPr>
        <w:t>Không cần lớp trung gian để liên hệ với các CSDL.</w:t>
      </w:r>
    </w:p>
    <w:p w:rsidR="001462AD" w:rsidRPr="005F0DEC" w:rsidRDefault="007413F3" w:rsidP="00594F6E">
      <w:pPr>
        <w:pStyle w:val="ListParagraph"/>
        <w:numPr>
          <w:ilvl w:val="0"/>
          <w:numId w:val="4"/>
        </w:numPr>
        <w:rPr>
          <w:shd w:val="clear" w:color="auto" w:fill="FCFCFF"/>
        </w:rPr>
      </w:pPr>
      <w:r w:rsidRPr="005F0DEC">
        <w:rPr>
          <w:shd w:val="clear" w:color="auto" w:fill="FCFCFF"/>
        </w:rPr>
        <w:t>Được viết bằng Java nên hoàn toàn không phụ thuộc nào nền tảng sử dụng.</w:t>
      </w:r>
    </w:p>
    <w:p w:rsidR="007413F3" w:rsidRPr="00FF261B" w:rsidRDefault="007413F3" w:rsidP="00594F6E">
      <w:pPr>
        <w:pStyle w:val="ListParagraph"/>
        <w:numPr>
          <w:ilvl w:val="0"/>
          <w:numId w:val="4"/>
        </w:numPr>
        <w:rPr>
          <w:shd w:val="clear" w:color="auto" w:fill="FCFCFF"/>
        </w:rPr>
      </w:pPr>
      <w:r w:rsidRPr="00FF261B">
        <w:rPr>
          <w:shd w:val="clear" w:color="auto" w:fill="FCFCFF"/>
        </w:rPr>
        <w:t>Cải thiện hiệu suất truy cập.</w:t>
      </w:r>
    </w:p>
    <w:p w:rsidR="007413F3" w:rsidRPr="00FF261B" w:rsidRDefault="007413F3" w:rsidP="00594F6E">
      <w:pPr>
        <w:pStyle w:val="ListParagraph"/>
        <w:numPr>
          <w:ilvl w:val="0"/>
          <w:numId w:val="5"/>
        </w:numPr>
        <w:rPr>
          <w:shd w:val="clear" w:color="auto" w:fill="FCFCFF"/>
        </w:rPr>
      </w:pPr>
      <w:r w:rsidRPr="00FF261B">
        <w:rPr>
          <w:shd w:val="clear" w:color="auto" w:fill="FCFCFF"/>
        </w:rPr>
        <w:t>Khuyết điểm: Cần driver riêng cho từng loại CSDL</w:t>
      </w:r>
    </w:p>
    <w:p w:rsidR="00A651D8" w:rsidRDefault="00A651D8" w:rsidP="00594F6E">
      <w:pPr>
        <w:pStyle w:val="Heading3"/>
        <w:numPr>
          <w:ilvl w:val="2"/>
          <w:numId w:val="8"/>
        </w:numPr>
      </w:pPr>
      <w:bookmarkStart w:id="79" w:name="_Toc436137968"/>
      <w:r w:rsidRPr="00572054">
        <w:lastRenderedPageBreak/>
        <w:t>JDBC URL</w:t>
      </w:r>
      <w:bookmarkEnd w:id="79"/>
    </w:p>
    <w:p w:rsidR="003511CE" w:rsidRDefault="003511CE" w:rsidP="00FD75A5">
      <w:r>
        <w:t>JDBC URL là chuỗi có cấu trúc bao gồm tên hệ quản trị cơ sở dữ liệu, địa chỉ IP, port và tên cơ sở dữ liệu cần kết nố</w:t>
      </w:r>
      <w:r w:rsidR="00FD75A5">
        <w:t>i. Thông qua chuỗi kết nối này, DriverManager có thể kết nối tới hệ quản trị cơ sở dữ liệu tương ứng với nó.</w:t>
      </w:r>
    </w:p>
    <w:p w:rsidR="00254933" w:rsidRDefault="00254933" w:rsidP="00254933">
      <w:pPr>
        <w:pStyle w:val="ListParagraph"/>
        <w:ind w:left="1224" w:firstLine="0"/>
      </w:pPr>
      <w:r>
        <w:t>Định dạng một số chuỗi kết nối:</w:t>
      </w:r>
    </w:p>
    <w:p w:rsidR="00254933" w:rsidRDefault="00254933" w:rsidP="00594F6E">
      <w:pPr>
        <w:pStyle w:val="ListParagraph"/>
        <w:numPr>
          <w:ilvl w:val="0"/>
          <w:numId w:val="4"/>
        </w:numPr>
      </w:pPr>
      <w:r>
        <w:t>SQLServer:</w:t>
      </w:r>
    </w:p>
    <w:p w:rsidR="009D0CA2" w:rsidRDefault="00E20D61" w:rsidP="00E20D61">
      <w:pPr>
        <w:pStyle w:val="NoSpacing"/>
      </w:pPr>
      <w:r w:rsidRPr="00E20D61">
        <w:t>jdbc:sqlserver://</w:t>
      </w:r>
      <w:r>
        <w:t>&lt;host&gt;</w:t>
      </w:r>
      <w:r w:rsidRPr="00E20D61">
        <w:t>:</w:t>
      </w:r>
      <w:r>
        <w:t>&lt;port&gt;</w:t>
      </w:r>
      <w:r w:rsidRPr="00E20D61">
        <w:t>;databaseName=</w:t>
      </w:r>
      <w:r>
        <w:t>&lt;database name&gt;</w:t>
      </w:r>
    </w:p>
    <w:p w:rsidR="00254933" w:rsidRDefault="00254933" w:rsidP="00594F6E">
      <w:pPr>
        <w:pStyle w:val="ListParagraph"/>
        <w:numPr>
          <w:ilvl w:val="0"/>
          <w:numId w:val="4"/>
        </w:numPr>
      </w:pPr>
      <w:r>
        <w:t xml:space="preserve">MySQL: </w:t>
      </w:r>
    </w:p>
    <w:p w:rsidR="00254933" w:rsidRPr="003511CE" w:rsidRDefault="00254933" w:rsidP="00095BD4">
      <w:pPr>
        <w:pStyle w:val="NoSpacing"/>
      </w:pPr>
      <w:r w:rsidRPr="00254933">
        <w:t>jdbc:mysql://&lt;host&gt;:&lt;port&gt;/&lt;database_name&gt;</w:t>
      </w:r>
    </w:p>
    <w:p w:rsidR="00D661F2" w:rsidRPr="00D661F2" w:rsidRDefault="003B0193" w:rsidP="00594F6E">
      <w:pPr>
        <w:pStyle w:val="Heading2"/>
        <w:numPr>
          <w:ilvl w:val="1"/>
          <w:numId w:val="8"/>
        </w:numPr>
      </w:pPr>
      <w:bookmarkStart w:id="80" w:name="_Toc436137969"/>
      <w:r w:rsidRPr="00572054">
        <w:t>Kết nối cơ sở dữ liệu với JDBC</w:t>
      </w:r>
      <w:bookmarkEnd w:id="80"/>
    </w:p>
    <w:p w:rsidR="00E54736" w:rsidRPr="00E54736" w:rsidRDefault="00BE2904" w:rsidP="00594F6E">
      <w:pPr>
        <w:pStyle w:val="Heading3"/>
        <w:numPr>
          <w:ilvl w:val="2"/>
          <w:numId w:val="8"/>
        </w:numPr>
      </w:pPr>
      <w:bookmarkStart w:id="81" w:name="_Toc436137970"/>
      <w:r w:rsidRPr="00DF5D24">
        <w:t>Cấu hình SQL Server</w:t>
      </w:r>
      <w:bookmarkEnd w:id="81"/>
    </w:p>
    <w:p w:rsidR="003C4791" w:rsidRDefault="00BD46C8" w:rsidP="007B19E2">
      <w:pPr>
        <w:rPr>
          <w:szCs w:val="26"/>
          <w:lang w:val="it-IT"/>
        </w:rPr>
      </w:pPr>
      <w:r>
        <w:rPr>
          <w:szCs w:val="26"/>
          <w:lang w:val="it-IT"/>
        </w:rPr>
        <w:t>Để kết nối với SQL cần mở cổ</w:t>
      </w:r>
      <w:r w:rsidR="006568A3">
        <w:rPr>
          <w:szCs w:val="26"/>
          <w:lang w:val="it-IT"/>
        </w:rPr>
        <w:t>ng cho SQL, c</w:t>
      </w:r>
      <w:r>
        <w:rPr>
          <w:szCs w:val="26"/>
          <w:lang w:val="it-IT"/>
        </w:rPr>
        <w:t>ách cài đặt:</w:t>
      </w:r>
    </w:p>
    <w:p w:rsidR="00BD46C8" w:rsidRDefault="007B650C" w:rsidP="007B19E2">
      <w:pPr>
        <w:rPr>
          <w:b/>
          <w:i/>
          <w:szCs w:val="26"/>
          <w:lang w:val="it-IT"/>
        </w:rPr>
      </w:pPr>
      <w:r>
        <w:rPr>
          <w:szCs w:val="26"/>
          <w:lang w:val="it-IT"/>
        </w:rPr>
        <w:t>Mở</w:t>
      </w:r>
      <w:r w:rsidR="00BD46C8">
        <w:rPr>
          <w:szCs w:val="26"/>
          <w:lang w:val="it-IT"/>
        </w:rPr>
        <w:t xml:space="preserve"> </w:t>
      </w:r>
      <w:r w:rsidR="00BD46C8" w:rsidRPr="00BD46C8">
        <w:rPr>
          <w:b/>
          <w:i/>
          <w:szCs w:val="26"/>
          <w:lang w:val="it-IT"/>
        </w:rPr>
        <w:t>Configuration Tools &gt; SQL Server Configuration Manager</w:t>
      </w:r>
      <w:r w:rsidR="00BD46C8">
        <w:rPr>
          <w:b/>
          <w:i/>
          <w:szCs w:val="26"/>
          <w:lang w:val="it-IT"/>
        </w:rPr>
        <w:t>.</w:t>
      </w:r>
    </w:p>
    <w:p w:rsidR="00BD46C8" w:rsidRDefault="00480DE1" w:rsidP="00737543">
      <w:pPr>
        <w:jc w:val="center"/>
        <w:rPr>
          <w:lang w:val="it-IT"/>
        </w:rPr>
      </w:pPr>
      <w:r w:rsidRPr="00A528EF">
        <w:rPr>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27.25pt">
            <v:imagedata r:id="rId53" o:title="1"/>
          </v:shape>
        </w:pict>
      </w:r>
    </w:p>
    <w:p w:rsidR="00D205C2" w:rsidRPr="00D205C2" w:rsidRDefault="00D205C2" w:rsidP="007B19E2">
      <w:pPr>
        <w:rPr>
          <w:lang w:val="it-IT"/>
        </w:rPr>
      </w:pPr>
    </w:p>
    <w:p w:rsidR="00BD46C8" w:rsidRDefault="00BD46C8" w:rsidP="007B19E2">
      <w:pPr>
        <w:rPr>
          <w:szCs w:val="26"/>
          <w:lang w:val="it-IT"/>
        </w:rPr>
      </w:pPr>
      <w:r w:rsidRPr="00BD46C8">
        <w:rPr>
          <w:szCs w:val="26"/>
          <w:lang w:val="it-IT"/>
        </w:rPr>
        <w:t>Mở</w:t>
      </w:r>
      <w:r>
        <w:rPr>
          <w:b/>
          <w:i/>
          <w:szCs w:val="26"/>
          <w:lang w:val="it-IT"/>
        </w:rPr>
        <w:t xml:space="preserve">  SQL Server Network Configuration &gt; Protocols for MSSQLSERVER. </w:t>
      </w:r>
      <w:r w:rsidRPr="00BD46C8">
        <w:rPr>
          <w:szCs w:val="26"/>
          <w:lang w:val="it-IT"/>
        </w:rPr>
        <w:t>Chọn</w:t>
      </w:r>
      <w:r>
        <w:rPr>
          <w:b/>
          <w:i/>
          <w:szCs w:val="26"/>
          <w:lang w:val="it-IT"/>
        </w:rPr>
        <w:t xml:space="preserve"> </w:t>
      </w:r>
      <w:r w:rsidR="00E033C0">
        <w:rPr>
          <w:b/>
          <w:i/>
          <w:szCs w:val="26"/>
          <w:lang w:val="it-IT"/>
        </w:rPr>
        <w:t xml:space="preserve">TCP/IP </w:t>
      </w:r>
      <w:r w:rsidR="00E033C0">
        <w:rPr>
          <w:szCs w:val="26"/>
          <w:lang w:val="it-IT"/>
        </w:rPr>
        <w:t xml:space="preserve">và thực hiện đặt trạng thái Enabled. </w:t>
      </w:r>
    </w:p>
    <w:p w:rsidR="00D205C2" w:rsidRDefault="00E033C0" w:rsidP="007B19E2">
      <w:pPr>
        <w:rPr>
          <w:szCs w:val="26"/>
          <w:lang w:val="it-IT"/>
        </w:rPr>
      </w:pPr>
      <w:r>
        <w:rPr>
          <w:szCs w:val="26"/>
          <w:lang w:val="it-IT"/>
        </w:rPr>
        <w:t xml:space="preserve">Click double vào </w:t>
      </w:r>
      <w:r w:rsidRPr="007043B1">
        <w:rPr>
          <w:b/>
          <w:i/>
          <w:szCs w:val="26"/>
          <w:lang w:val="it-IT"/>
        </w:rPr>
        <w:t>TCP/IP</w:t>
      </w:r>
      <w:r>
        <w:rPr>
          <w:szCs w:val="26"/>
          <w:lang w:val="it-IT"/>
        </w:rPr>
        <w:t xml:space="preserve"> và đặt cổng là 1433, sau đó hãy khởi động lại SQL Server.</w:t>
      </w:r>
    </w:p>
    <w:p w:rsidR="00E033C0" w:rsidRDefault="00480DE1" w:rsidP="00737543">
      <w:pPr>
        <w:jc w:val="center"/>
        <w:rPr>
          <w:szCs w:val="26"/>
          <w:lang w:val="it-IT"/>
        </w:rPr>
      </w:pPr>
      <w:r w:rsidRPr="00A528EF">
        <w:rPr>
          <w:szCs w:val="26"/>
          <w:lang w:val="it-IT"/>
        </w:rPr>
        <w:lastRenderedPageBreak/>
        <w:pict>
          <v:shape id="_x0000_i1026" type="#_x0000_t75" style="width:246.75pt;height:270.75pt">
            <v:imagedata r:id="rId54" o:title="2"/>
          </v:shape>
        </w:pict>
      </w:r>
    </w:p>
    <w:p w:rsidR="00D205C2" w:rsidRDefault="00D205C2" w:rsidP="007B19E2">
      <w:pPr>
        <w:rPr>
          <w:szCs w:val="26"/>
          <w:lang w:val="it-IT"/>
        </w:rPr>
      </w:pPr>
    </w:p>
    <w:p w:rsidR="00FE4F88" w:rsidRDefault="00FE4F88" w:rsidP="007B19E2">
      <w:pPr>
        <w:rPr>
          <w:szCs w:val="26"/>
          <w:lang w:val="it-IT"/>
        </w:rPr>
      </w:pPr>
      <w:r>
        <w:rPr>
          <w:szCs w:val="26"/>
          <w:lang w:val="it-IT"/>
        </w:rPr>
        <w:t>Như vậy chúng ta đã mở cổng cho SQL Server để kết nối vào cơ sở dữ liệu.</w:t>
      </w:r>
    </w:p>
    <w:p w:rsidR="00FE4F88" w:rsidRDefault="00FE4F88" w:rsidP="007B19E2">
      <w:pPr>
        <w:rPr>
          <w:szCs w:val="26"/>
          <w:lang w:val="it-IT"/>
        </w:rPr>
      </w:pPr>
      <w:r>
        <w:rPr>
          <w:szCs w:val="26"/>
          <w:lang w:val="it-IT"/>
        </w:rPr>
        <w:t xml:space="preserve">Bước tiếp theo chúng ta cần thiết lập 1 tài khoản để sử dụng cho việc kết nối vào SQL Server. Trong trường hợp này, chúng ta sẽ sử dụng tài khoản </w:t>
      </w:r>
      <w:r w:rsidRPr="00FE4F88">
        <w:rPr>
          <w:b/>
          <w:i/>
          <w:szCs w:val="26"/>
          <w:lang w:val="it-IT"/>
        </w:rPr>
        <w:t>sa</w:t>
      </w:r>
      <w:r>
        <w:rPr>
          <w:szCs w:val="26"/>
          <w:lang w:val="it-IT"/>
        </w:rPr>
        <w:t xml:space="preserve"> (tài khoản root) để kết nối. Thực hiện đổi mật khẩu cho tài khoản </w:t>
      </w:r>
      <w:r w:rsidRPr="00FE4F88">
        <w:rPr>
          <w:b/>
          <w:i/>
          <w:szCs w:val="26"/>
          <w:lang w:val="it-IT"/>
        </w:rPr>
        <w:t>sa</w:t>
      </w:r>
      <w:r w:rsidR="007121DC">
        <w:rPr>
          <w:b/>
          <w:i/>
          <w:szCs w:val="26"/>
          <w:lang w:val="it-IT"/>
        </w:rPr>
        <w:t xml:space="preserve"> </w:t>
      </w:r>
      <w:r w:rsidR="007121DC">
        <w:rPr>
          <w:szCs w:val="26"/>
          <w:lang w:val="it-IT"/>
        </w:rPr>
        <w:t xml:space="preserve">và đặt trạng thái Enable cho phép sử dụng tài khoản </w:t>
      </w:r>
      <w:r w:rsidR="007121DC" w:rsidRPr="007121DC">
        <w:rPr>
          <w:b/>
          <w:szCs w:val="26"/>
          <w:lang w:val="it-IT"/>
        </w:rPr>
        <w:t>sa</w:t>
      </w:r>
      <w:r w:rsidR="007121DC">
        <w:rPr>
          <w:szCs w:val="26"/>
          <w:lang w:val="it-IT"/>
        </w:rPr>
        <w:t xml:space="preserve"> để đăng nhập vào cơ sở dữ liệu</w:t>
      </w:r>
      <w:r>
        <w:rPr>
          <w:szCs w:val="26"/>
          <w:lang w:val="it-IT"/>
        </w:rPr>
        <w:t xml:space="preserve"> như sau:</w:t>
      </w:r>
    </w:p>
    <w:p w:rsidR="006E6A0D" w:rsidRDefault="00D205C2" w:rsidP="007B19E2">
      <w:pPr>
        <w:rPr>
          <w:szCs w:val="26"/>
          <w:lang w:val="it-IT"/>
        </w:rPr>
      </w:pPr>
      <w:r>
        <w:rPr>
          <w:noProof/>
          <w:szCs w:val="26"/>
        </w:rPr>
        <w:lastRenderedPageBreak/>
        <w:drawing>
          <wp:inline distT="0" distB="0" distL="0" distR="0">
            <wp:extent cx="5016587" cy="3228975"/>
            <wp:effectExtent l="19050" t="0" r="0" b="0"/>
            <wp:docPr id="13" name="Picture 13" descr="C:\Users\ILuuQuangIC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LuuQuangICT\AppData\Local\Microsoft\Windows\INetCache\Content.Word\3.png"/>
                    <pic:cNvPicPr>
                      <a:picLocks noChangeAspect="1" noChangeArrowheads="1"/>
                    </pic:cNvPicPr>
                  </pic:nvPicPr>
                  <pic:blipFill>
                    <a:blip r:embed="rId55"/>
                    <a:srcRect/>
                    <a:stretch>
                      <a:fillRect/>
                    </a:stretch>
                  </pic:blipFill>
                  <pic:spPr bwMode="auto">
                    <a:xfrm>
                      <a:off x="0" y="0"/>
                      <a:ext cx="5016587" cy="3228975"/>
                    </a:xfrm>
                    <a:prstGeom prst="rect">
                      <a:avLst/>
                    </a:prstGeom>
                    <a:noFill/>
                    <a:ln w="9525">
                      <a:noFill/>
                      <a:miter lim="800000"/>
                      <a:headEnd/>
                      <a:tailEnd/>
                    </a:ln>
                  </pic:spPr>
                </pic:pic>
              </a:graphicData>
            </a:graphic>
          </wp:inline>
        </w:drawing>
      </w:r>
    </w:p>
    <w:p w:rsidR="00D205C2" w:rsidRDefault="00D205C2" w:rsidP="007B19E2">
      <w:pPr>
        <w:rPr>
          <w:szCs w:val="26"/>
          <w:lang w:val="it-IT"/>
        </w:rPr>
      </w:pPr>
    </w:p>
    <w:p w:rsidR="00D205C2" w:rsidRDefault="00480DE1" w:rsidP="00BA1A5D">
      <w:pPr>
        <w:ind w:firstLine="0"/>
        <w:jc w:val="center"/>
        <w:rPr>
          <w:szCs w:val="26"/>
          <w:lang w:val="it-IT"/>
        </w:rPr>
      </w:pPr>
      <w:r w:rsidRPr="00A528EF">
        <w:rPr>
          <w:szCs w:val="26"/>
          <w:lang w:val="it-IT"/>
        </w:rPr>
        <w:pict>
          <v:shape id="_x0000_i1027" type="#_x0000_t75" style="width:336pt;height:302.25pt">
            <v:imagedata r:id="rId56" o:title="4"/>
          </v:shape>
        </w:pict>
      </w:r>
    </w:p>
    <w:p w:rsidR="00BC17AF" w:rsidRDefault="00480DE1" w:rsidP="00BA1A5D">
      <w:pPr>
        <w:jc w:val="center"/>
        <w:rPr>
          <w:szCs w:val="26"/>
          <w:lang w:val="it-IT"/>
        </w:rPr>
      </w:pPr>
      <w:r w:rsidRPr="00A528EF">
        <w:rPr>
          <w:szCs w:val="26"/>
          <w:lang w:val="it-IT"/>
        </w:rPr>
        <w:lastRenderedPageBreak/>
        <w:pict>
          <v:shape id="_x0000_i1028" type="#_x0000_t75" style="width:263.25pt;height:235.5pt">
            <v:imagedata r:id="rId57" o:title="5"/>
          </v:shape>
        </w:pict>
      </w:r>
    </w:p>
    <w:p w:rsidR="00BC17AF" w:rsidRDefault="00BC17AF" w:rsidP="007B19E2">
      <w:pPr>
        <w:rPr>
          <w:szCs w:val="26"/>
          <w:lang w:val="it-IT"/>
        </w:rPr>
      </w:pPr>
      <w:r>
        <w:rPr>
          <w:szCs w:val="26"/>
          <w:lang w:val="it-IT"/>
        </w:rPr>
        <w:t xml:space="preserve">Thực hiện ngắt kết nối với SQL Server và đăng nhập bằng tài khoản </w:t>
      </w:r>
      <w:r w:rsidRPr="009F1407">
        <w:rPr>
          <w:b/>
          <w:i/>
          <w:szCs w:val="26"/>
          <w:lang w:val="it-IT"/>
        </w:rPr>
        <w:t>sa</w:t>
      </w:r>
      <w:r>
        <w:rPr>
          <w:szCs w:val="26"/>
          <w:lang w:val="it-IT"/>
        </w:rPr>
        <w:t>. Trong trường hợp không đăng nhập được với lỗi như hình dưới:</w:t>
      </w:r>
    </w:p>
    <w:p w:rsidR="00D205C2" w:rsidRDefault="00480DE1" w:rsidP="000612E6">
      <w:pPr>
        <w:jc w:val="center"/>
        <w:rPr>
          <w:szCs w:val="26"/>
          <w:lang w:val="it-IT"/>
        </w:rPr>
      </w:pPr>
      <w:r w:rsidRPr="00A528EF">
        <w:rPr>
          <w:szCs w:val="26"/>
          <w:lang w:val="it-IT"/>
        </w:rPr>
        <w:pict>
          <v:shape id="_x0000_i1029" type="#_x0000_t75" style="width:346.5pt;height:91.5pt">
            <v:imagedata r:id="rId58" o:title="5"/>
          </v:shape>
        </w:pict>
      </w:r>
    </w:p>
    <w:p w:rsidR="00BC17AF" w:rsidRDefault="00BC17AF" w:rsidP="007B19E2">
      <w:pPr>
        <w:rPr>
          <w:szCs w:val="26"/>
          <w:lang w:val="it-IT"/>
        </w:rPr>
      </w:pPr>
      <w:r>
        <w:rPr>
          <w:szCs w:val="26"/>
          <w:lang w:val="it-IT"/>
        </w:rPr>
        <w:t>Ta thực hiện cấu hình lại như sau:</w:t>
      </w:r>
    </w:p>
    <w:p w:rsidR="009534AE" w:rsidRDefault="009534AE" w:rsidP="007B19E2">
      <w:pPr>
        <w:rPr>
          <w:b/>
          <w:i/>
          <w:szCs w:val="26"/>
          <w:lang w:val="it-IT"/>
        </w:rPr>
      </w:pPr>
      <w:r>
        <w:rPr>
          <w:szCs w:val="26"/>
          <w:lang w:val="it-IT"/>
        </w:rPr>
        <w:t xml:space="preserve">Click phải chuột vào </w:t>
      </w:r>
      <w:r w:rsidR="00BE3190">
        <w:rPr>
          <w:b/>
          <w:i/>
          <w:szCs w:val="26"/>
          <w:lang w:val="it-IT"/>
        </w:rPr>
        <w:t>Server N</w:t>
      </w:r>
      <w:r w:rsidRPr="009534AE">
        <w:rPr>
          <w:b/>
          <w:i/>
          <w:szCs w:val="26"/>
          <w:lang w:val="it-IT"/>
        </w:rPr>
        <w:t>ame&gt; Properties</w:t>
      </w:r>
      <w:r w:rsidR="00A14505">
        <w:rPr>
          <w:b/>
          <w:i/>
          <w:szCs w:val="26"/>
          <w:lang w:val="it-IT"/>
        </w:rPr>
        <w:t xml:space="preserve">,  </w:t>
      </w:r>
      <w:r w:rsidR="00A14505" w:rsidRPr="00096BCC">
        <w:rPr>
          <w:szCs w:val="26"/>
          <w:lang w:val="it-IT"/>
        </w:rPr>
        <w:t xml:space="preserve">chuyển sang </w:t>
      </w:r>
      <w:r w:rsidR="00A14505">
        <w:rPr>
          <w:b/>
          <w:i/>
          <w:szCs w:val="26"/>
          <w:lang w:val="it-IT"/>
        </w:rPr>
        <w:t xml:space="preserve">Tab Security, </w:t>
      </w:r>
      <w:r w:rsidR="00A14505" w:rsidRPr="00096BCC">
        <w:rPr>
          <w:szCs w:val="26"/>
          <w:lang w:val="it-IT"/>
        </w:rPr>
        <w:t>chọn chế độ</w:t>
      </w:r>
      <w:r w:rsidR="00A14505">
        <w:rPr>
          <w:b/>
          <w:i/>
          <w:szCs w:val="26"/>
          <w:lang w:val="it-IT"/>
        </w:rPr>
        <w:t xml:space="preserve"> SQL Server and Windows Authentication mode.</w:t>
      </w:r>
    </w:p>
    <w:p w:rsidR="00D205C2" w:rsidRDefault="00D205C2" w:rsidP="007B19E2">
      <w:pPr>
        <w:rPr>
          <w:b/>
          <w:i/>
          <w:szCs w:val="26"/>
          <w:lang w:val="it-IT"/>
        </w:rPr>
      </w:pPr>
    </w:p>
    <w:p w:rsidR="00D205C2" w:rsidRDefault="00480DE1" w:rsidP="000612E6">
      <w:pPr>
        <w:jc w:val="center"/>
        <w:rPr>
          <w:b/>
          <w:i/>
          <w:szCs w:val="26"/>
          <w:lang w:val="it-IT"/>
        </w:rPr>
      </w:pPr>
      <w:r w:rsidRPr="00A528EF">
        <w:rPr>
          <w:b/>
          <w:i/>
          <w:szCs w:val="26"/>
          <w:lang w:val="it-IT"/>
        </w:rPr>
        <w:lastRenderedPageBreak/>
        <w:pict>
          <v:shape id="_x0000_i1030" type="#_x0000_t75" style="width:309.75pt;height:217.5pt">
            <v:imagedata r:id="rId59" o:title="5"/>
          </v:shape>
        </w:pict>
      </w:r>
    </w:p>
    <w:p w:rsidR="009D64AA" w:rsidRDefault="00480DE1" w:rsidP="000612E6">
      <w:pPr>
        <w:jc w:val="center"/>
        <w:rPr>
          <w:szCs w:val="26"/>
          <w:lang w:val="it-IT"/>
        </w:rPr>
      </w:pPr>
      <w:r w:rsidRPr="00A528EF">
        <w:rPr>
          <w:b/>
          <w:i/>
          <w:szCs w:val="26"/>
          <w:lang w:val="it-IT"/>
        </w:rPr>
        <w:pict>
          <v:shape id="_x0000_i1031" type="#_x0000_t75" style="width:311.25pt;height:279pt">
            <v:imagedata r:id="rId60" o:title="6"/>
          </v:shape>
        </w:pict>
      </w:r>
    </w:p>
    <w:p w:rsidR="005F4255" w:rsidRDefault="00BC17AF" w:rsidP="007B19E2">
      <w:pPr>
        <w:rPr>
          <w:b/>
          <w:szCs w:val="26"/>
          <w:lang w:val="it-IT"/>
        </w:rPr>
      </w:pPr>
      <w:r>
        <w:rPr>
          <w:szCs w:val="26"/>
          <w:lang w:val="it-IT"/>
        </w:rPr>
        <w:t xml:space="preserve">Thực hiện khởi động lại SQL Server và đăng nhập bằng tài khoản </w:t>
      </w:r>
      <w:r w:rsidRPr="00BC17AF">
        <w:rPr>
          <w:b/>
          <w:szCs w:val="26"/>
          <w:lang w:val="it-IT"/>
        </w:rPr>
        <w:t>sa</w:t>
      </w:r>
      <w:r>
        <w:rPr>
          <w:b/>
          <w:szCs w:val="26"/>
          <w:lang w:val="it-IT"/>
        </w:rPr>
        <w:t>.</w:t>
      </w:r>
    </w:p>
    <w:p w:rsidR="0086251C" w:rsidRPr="0086251C" w:rsidRDefault="00D6450E" w:rsidP="00594F6E">
      <w:pPr>
        <w:pStyle w:val="Heading3"/>
        <w:numPr>
          <w:ilvl w:val="2"/>
          <w:numId w:val="8"/>
        </w:numPr>
        <w:rPr>
          <w:lang w:val="it-IT"/>
        </w:rPr>
      </w:pPr>
      <w:bookmarkStart w:id="82" w:name="_Toc436137971"/>
      <w:r w:rsidRPr="00D6450E">
        <w:rPr>
          <w:lang w:val="it-IT"/>
        </w:rPr>
        <w:t>Kết nối với SQL Server</w:t>
      </w:r>
      <w:bookmarkEnd w:id="82"/>
    </w:p>
    <w:p w:rsidR="009D3C91" w:rsidRDefault="004A7FB9" w:rsidP="00D13E12">
      <w:pPr>
        <w:rPr>
          <w:szCs w:val="26"/>
          <w:lang w:val="it-IT"/>
        </w:rPr>
      </w:pPr>
      <w:r>
        <w:rPr>
          <w:szCs w:val="26"/>
          <w:lang w:val="it-IT"/>
        </w:rPr>
        <w:t xml:space="preserve">Trên </w:t>
      </w:r>
      <w:r w:rsidRPr="005E1BB6">
        <w:rPr>
          <w:b/>
          <w:i/>
          <w:szCs w:val="26"/>
          <w:lang w:val="it-IT"/>
        </w:rPr>
        <w:t>Netbean</w:t>
      </w:r>
      <w:r>
        <w:rPr>
          <w:szCs w:val="26"/>
          <w:lang w:val="it-IT"/>
        </w:rPr>
        <w:t xml:space="preserve">, tại cửa sổ </w:t>
      </w:r>
      <w:r w:rsidRPr="00906AF0">
        <w:rPr>
          <w:b/>
          <w:i/>
          <w:szCs w:val="26"/>
          <w:lang w:val="it-IT"/>
        </w:rPr>
        <w:t>Services (Windows &gt; Services)</w:t>
      </w:r>
      <w:r w:rsidR="009D3C91">
        <w:rPr>
          <w:b/>
          <w:i/>
          <w:szCs w:val="26"/>
          <w:lang w:val="it-IT"/>
        </w:rPr>
        <w:t xml:space="preserve">, </w:t>
      </w:r>
      <w:r w:rsidR="009D3C91">
        <w:rPr>
          <w:szCs w:val="26"/>
          <w:lang w:val="it-IT"/>
        </w:rPr>
        <w:t xml:space="preserve"> chúng ta tiến hành thêm Driver của SQLServer</w:t>
      </w:r>
    </w:p>
    <w:p w:rsidR="004D3663" w:rsidRDefault="004D3663" w:rsidP="00642BBC">
      <w:pPr>
        <w:jc w:val="center"/>
        <w:rPr>
          <w:szCs w:val="26"/>
          <w:lang w:val="it-IT"/>
        </w:rPr>
      </w:pPr>
      <w:r>
        <w:rPr>
          <w:i/>
          <w:noProof/>
          <w:szCs w:val="26"/>
        </w:rPr>
        <w:lastRenderedPageBreak/>
        <w:drawing>
          <wp:inline distT="0" distB="0" distL="0" distR="0">
            <wp:extent cx="2905125" cy="3076575"/>
            <wp:effectExtent l="19050" t="0" r="9525" b="0"/>
            <wp:docPr id="38" name="Picture 38" descr="C:\Users\ILuuQuangICT\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LuuQuangICT\AppData\Local\Microsoft\Windows\INetCache\Content.Word\1.png"/>
                    <pic:cNvPicPr>
                      <a:picLocks noChangeAspect="1" noChangeArrowheads="1"/>
                    </pic:cNvPicPr>
                  </pic:nvPicPr>
                  <pic:blipFill>
                    <a:blip r:embed="rId61"/>
                    <a:srcRect/>
                    <a:stretch>
                      <a:fillRect/>
                    </a:stretch>
                  </pic:blipFill>
                  <pic:spPr bwMode="auto">
                    <a:xfrm>
                      <a:off x="0" y="0"/>
                      <a:ext cx="2905125" cy="3076575"/>
                    </a:xfrm>
                    <a:prstGeom prst="rect">
                      <a:avLst/>
                    </a:prstGeom>
                    <a:noFill/>
                    <a:ln w="9525">
                      <a:noFill/>
                      <a:miter lim="800000"/>
                      <a:headEnd/>
                      <a:tailEnd/>
                    </a:ln>
                  </pic:spPr>
                </pic:pic>
              </a:graphicData>
            </a:graphic>
          </wp:inline>
        </w:drawing>
      </w:r>
    </w:p>
    <w:p w:rsidR="00EC1413" w:rsidRPr="00824287" w:rsidRDefault="00EC1413" w:rsidP="00642BBC">
      <w:pPr>
        <w:jc w:val="center"/>
        <w:rPr>
          <w:i/>
          <w:szCs w:val="26"/>
          <w:lang w:val="it-IT"/>
        </w:rPr>
      </w:pPr>
      <w:r w:rsidRPr="00824287">
        <w:rPr>
          <w:i/>
          <w:szCs w:val="26"/>
          <w:lang w:val="it-IT"/>
        </w:rPr>
        <w:t>Thêm Driver của SQL Server</w:t>
      </w:r>
    </w:p>
    <w:p w:rsidR="009D3C91" w:rsidRDefault="009D3C91" w:rsidP="006144AE">
      <w:pPr>
        <w:ind w:firstLine="0"/>
        <w:rPr>
          <w:szCs w:val="26"/>
          <w:lang w:val="it-IT"/>
        </w:rPr>
      </w:pPr>
    </w:p>
    <w:p w:rsidR="004D3663" w:rsidRDefault="00480DE1" w:rsidP="006144AE">
      <w:pPr>
        <w:jc w:val="center"/>
        <w:rPr>
          <w:szCs w:val="26"/>
          <w:lang w:val="it-IT"/>
        </w:rPr>
      </w:pPr>
      <w:r w:rsidRPr="00A528EF">
        <w:rPr>
          <w:szCs w:val="26"/>
          <w:lang w:val="it-IT"/>
        </w:rPr>
        <w:pict>
          <v:shape id="_x0000_i1032" type="#_x0000_t75" style="width:283.5pt;height:200.25pt">
            <v:imagedata r:id="rId62" o:title="2"/>
          </v:shape>
        </w:pict>
      </w:r>
    </w:p>
    <w:p w:rsidR="00D623E8" w:rsidRPr="00650DC1" w:rsidRDefault="00D623E8" w:rsidP="006144AE">
      <w:pPr>
        <w:jc w:val="center"/>
        <w:rPr>
          <w:i/>
          <w:szCs w:val="26"/>
          <w:lang w:val="it-IT"/>
        </w:rPr>
      </w:pPr>
      <w:r w:rsidRPr="00650DC1">
        <w:rPr>
          <w:i/>
          <w:szCs w:val="26"/>
          <w:lang w:val="it-IT"/>
        </w:rPr>
        <w:t>Add driver từ đường dẫn</w:t>
      </w:r>
    </w:p>
    <w:p w:rsidR="00F72A25" w:rsidRDefault="009D3C91" w:rsidP="007B19E2">
      <w:pPr>
        <w:rPr>
          <w:szCs w:val="26"/>
          <w:lang w:val="it-IT"/>
        </w:rPr>
      </w:pPr>
      <w:r>
        <w:rPr>
          <w:szCs w:val="26"/>
          <w:lang w:val="it-IT"/>
        </w:rPr>
        <w:t xml:space="preserve">Sau khi thêm driver xong, tại cửa sổ </w:t>
      </w:r>
      <w:r w:rsidRPr="00527BD2">
        <w:rPr>
          <w:b/>
          <w:i/>
          <w:szCs w:val="26"/>
          <w:lang w:val="it-IT"/>
        </w:rPr>
        <w:t>Service</w:t>
      </w:r>
      <w:r>
        <w:rPr>
          <w:szCs w:val="26"/>
          <w:lang w:val="it-IT"/>
        </w:rPr>
        <w:t xml:space="preserve"> chúng ta sẽ thấy có Driver </w:t>
      </w:r>
      <w:r w:rsidRPr="00B906E5">
        <w:rPr>
          <w:b/>
          <w:i/>
          <w:szCs w:val="26"/>
          <w:lang w:val="it-IT"/>
        </w:rPr>
        <w:t>Microsoft SQL Server 2005</w:t>
      </w:r>
      <w:r>
        <w:rPr>
          <w:szCs w:val="26"/>
          <w:lang w:val="it-IT"/>
        </w:rPr>
        <w:t xml:space="preserve">. Click phải chuột chọn </w:t>
      </w:r>
      <w:r w:rsidRPr="009D3C91">
        <w:rPr>
          <w:b/>
          <w:i/>
          <w:szCs w:val="26"/>
          <w:lang w:val="it-IT"/>
        </w:rPr>
        <w:t>Connect</w:t>
      </w:r>
      <w:r w:rsidR="00F72A25">
        <w:rPr>
          <w:b/>
          <w:i/>
          <w:szCs w:val="26"/>
          <w:lang w:val="it-IT"/>
        </w:rPr>
        <w:t xml:space="preserve"> Using... </w:t>
      </w:r>
      <w:r w:rsidR="00F72A25">
        <w:rPr>
          <w:szCs w:val="26"/>
          <w:lang w:val="it-IT"/>
        </w:rPr>
        <w:t>Tiến hành cấu hình kết nối với các thông tin như hình:</w:t>
      </w:r>
    </w:p>
    <w:p w:rsidR="00347CAC" w:rsidRDefault="00347CAC" w:rsidP="007B19E2">
      <w:pPr>
        <w:rPr>
          <w:szCs w:val="26"/>
          <w:lang w:val="it-IT"/>
        </w:rPr>
      </w:pPr>
    </w:p>
    <w:p w:rsidR="004D3663" w:rsidRDefault="00480DE1" w:rsidP="007324AB">
      <w:pPr>
        <w:jc w:val="center"/>
        <w:rPr>
          <w:szCs w:val="26"/>
          <w:lang w:val="it-IT"/>
        </w:rPr>
      </w:pPr>
      <w:r w:rsidRPr="00A528EF">
        <w:rPr>
          <w:szCs w:val="26"/>
          <w:lang w:val="it-IT"/>
        </w:rPr>
        <w:lastRenderedPageBreak/>
        <w:pict>
          <v:shape id="_x0000_i1033" type="#_x0000_t75" style="width:276pt;height:244.5pt">
            <v:imagedata r:id="rId63" o:title="3"/>
          </v:shape>
        </w:pict>
      </w:r>
    </w:p>
    <w:p w:rsidR="004D3663" w:rsidRDefault="00480DE1" w:rsidP="009B01B3">
      <w:pPr>
        <w:jc w:val="center"/>
        <w:rPr>
          <w:szCs w:val="26"/>
          <w:lang w:val="it-IT"/>
        </w:rPr>
      </w:pPr>
      <w:r w:rsidRPr="00A528EF">
        <w:rPr>
          <w:szCs w:val="26"/>
          <w:lang w:val="it-IT"/>
        </w:rPr>
        <w:pict>
          <v:shape id="_x0000_i1034" type="#_x0000_t75" style="width:311.25pt;height:236.25pt">
            <v:imagedata r:id="rId64" o:title="4"/>
          </v:shape>
        </w:pict>
      </w:r>
    </w:p>
    <w:p w:rsidR="00634383" w:rsidRDefault="00634383" w:rsidP="007B19E2">
      <w:pPr>
        <w:rPr>
          <w:szCs w:val="26"/>
          <w:lang w:val="it-IT"/>
        </w:rPr>
      </w:pPr>
      <w:r>
        <w:rPr>
          <w:szCs w:val="26"/>
          <w:lang w:val="it-IT"/>
        </w:rPr>
        <w:t>Trong đó</w:t>
      </w:r>
    </w:p>
    <w:p w:rsidR="00634383" w:rsidRDefault="00634383" w:rsidP="007B19E2">
      <w:pPr>
        <w:rPr>
          <w:b/>
          <w:i/>
          <w:szCs w:val="26"/>
          <w:lang w:val="it-IT"/>
        </w:rPr>
      </w:pPr>
      <w:r w:rsidRPr="00634383">
        <w:rPr>
          <w:b/>
          <w:i/>
          <w:szCs w:val="26"/>
          <w:lang w:val="it-IT"/>
        </w:rPr>
        <w:t xml:space="preserve">Port: </w:t>
      </w:r>
      <w:r>
        <w:rPr>
          <w:szCs w:val="26"/>
          <w:lang w:val="it-IT"/>
        </w:rPr>
        <w:t>Là cổng kết nối chúng ta đã cài đặt trên SQL Server ở phần 4.3.1</w:t>
      </w:r>
    </w:p>
    <w:p w:rsidR="00634383" w:rsidRDefault="00634383" w:rsidP="007B19E2">
      <w:pPr>
        <w:rPr>
          <w:b/>
          <w:i/>
          <w:szCs w:val="26"/>
          <w:lang w:val="it-IT"/>
        </w:rPr>
      </w:pPr>
      <w:r>
        <w:rPr>
          <w:b/>
          <w:i/>
          <w:szCs w:val="26"/>
          <w:lang w:val="it-IT"/>
        </w:rPr>
        <w:t xml:space="preserve">Database: </w:t>
      </w:r>
      <w:r>
        <w:rPr>
          <w:szCs w:val="26"/>
          <w:lang w:val="it-IT"/>
        </w:rPr>
        <w:t>Tên cơ sở dữ liệu chúng ta cần kết nối tới</w:t>
      </w:r>
    </w:p>
    <w:p w:rsidR="00634383" w:rsidRPr="003C4D24" w:rsidRDefault="00634383" w:rsidP="007B19E2">
      <w:pPr>
        <w:rPr>
          <w:b/>
          <w:i/>
          <w:szCs w:val="26"/>
          <w:lang w:val="it-IT"/>
        </w:rPr>
      </w:pPr>
      <w:r>
        <w:rPr>
          <w:b/>
          <w:i/>
          <w:szCs w:val="26"/>
          <w:lang w:val="it-IT"/>
        </w:rPr>
        <w:t xml:space="preserve">Username, password: </w:t>
      </w:r>
      <w:r>
        <w:rPr>
          <w:szCs w:val="26"/>
          <w:lang w:val="it-IT"/>
        </w:rPr>
        <w:t>Tên tài khoản/Mật khẩu chúng ta đã thiết lập</w:t>
      </w:r>
    </w:p>
    <w:p w:rsidR="003C4D24" w:rsidRPr="003C4D24" w:rsidRDefault="003C4D24" w:rsidP="007B19E2">
      <w:pPr>
        <w:rPr>
          <w:szCs w:val="26"/>
          <w:lang w:val="it-IT"/>
        </w:rPr>
      </w:pPr>
      <w:r w:rsidRPr="003C4D24">
        <w:rPr>
          <w:szCs w:val="26"/>
          <w:lang w:val="it-IT"/>
        </w:rPr>
        <w:t>Nhấn</w:t>
      </w:r>
      <w:r>
        <w:rPr>
          <w:b/>
          <w:i/>
          <w:szCs w:val="26"/>
          <w:lang w:val="it-IT"/>
        </w:rPr>
        <w:t xml:space="preserve"> Test Connection </w:t>
      </w:r>
      <w:r>
        <w:rPr>
          <w:szCs w:val="26"/>
          <w:lang w:val="it-IT"/>
        </w:rPr>
        <w:t>để kiểm tra kết nối tới</w:t>
      </w:r>
      <w:r w:rsidR="00EB1972">
        <w:rPr>
          <w:szCs w:val="26"/>
          <w:lang w:val="it-IT"/>
        </w:rPr>
        <w:t xml:space="preserve"> SQL Server thành công hay chưa.</w:t>
      </w:r>
    </w:p>
    <w:p w:rsidR="00A21FE9" w:rsidRPr="00A21FE9" w:rsidRDefault="003B0193" w:rsidP="00594F6E">
      <w:pPr>
        <w:pStyle w:val="Heading2"/>
        <w:numPr>
          <w:ilvl w:val="1"/>
          <w:numId w:val="8"/>
        </w:numPr>
      </w:pPr>
      <w:bookmarkStart w:id="83" w:name="_Toc436137972"/>
      <w:r w:rsidRPr="00572054">
        <w:lastRenderedPageBreak/>
        <w:t>Các thao tác cơ bản trên CSDL</w:t>
      </w:r>
      <w:bookmarkEnd w:id="83"/>
    </w:p>
    <w:p w:rsidR="00ED3E1B" w:rsidRDefault="00DD0E57" w:rsidP="007B19E2">
      <w:pPr>
        <w:rPr>
          <w:szCs w:val="26"/>
          <w:lang w:val="it-IT"/>
        </w:rPr>
      </w:pPr>
      <w:r w:rsidRPr="00DD0E57">
        <w:rPr>
          <w:szCs w:val="26"/>
          <w:lang w:val="it-IT"/>
        </w:rPr>
        <w:t xml:space="preserve">Trước hết để thao tác được với cơ sở dữ liệu, ta cần </w:t>
      </w:r>
      <w:r>
        <w:rPr>
          <w:szCs w:val="26"/>
          <w:lang w:val="it-IT"/>
        </w:rPr>
        <w:t>thêm thư viện vào project.</w:t>
      </w:r>
      <w:r w:rsidR="00ED3E1B">
        <w:rPr>
          <w:szCs w:val="26"/>
          <w:lang w:val="it-IT"/>
        </w:rPr>
        <w:t xml:space="preserve"> Chọn </w:t>
      </w:r>
      <w:r w:rsidR="00ED3E1B" w:rsidRPr="00ED3E1B">
        <w:rPr>
          <w:b/>
          <w:i/>
          <w:szCs w:val="26"/>
          <w:lang w:val="it-IT"/>
        </w:rPr>
        <w:t>Libraries&gt; Add JAR/Folder...,</w:t>
      </w:r>
      <w:r w:rsidR="00ED3E1B">
        <w:rPr>
          <w:szCs w:val="26"/>
          <w:lang w:val="it-IT"/>
        </w:rPr>
        <w:t xml:space="preserve"> lần tới file </w:t>
      </w:r>
      <w:r w:rsidR="00ED3E1B" w:rsidRPr="00AB3AAE">
        <w:rPr>
          <w:b/>
          <w:i/>
          <w:szCs w:val="26"/>
          <w:lang w:val="it-IT"/>
        </w:rPr>
        <w:t>sqljdbc.jar</w:t>
      </w:r>
      <w:r w:rsidR="00ED3E1B">
        <w:rPr>
          <w:szCs w:val="26"/>
          <w:lang w:val="it-IT"/>
        </w:rPr>
        <w:t xml:space="preserve"> (file </w:t>
      </w:r>
      <w:r w:rsidR="006338A8">
        <w:rPr>
          <w:szCs w:val="26"/>
          <w:lang w:val="it-IT"/>
        </w:rPr>
        <w:t>D</w:t>
      </w:r>
      <w:r w:rsidR="00ED3E1B">
        <w:rPr>
          <w:szCs w:val="26"/>
          <w:lang w:val="it-IT"/>
        </w:rPr>
        <w:t>river ta đã thao tác ở bước kết nối) và thêm vào project</w:t>
      </w:r>
      <w:r w:rsidR="004278F9">
        <w:rPr>
          <w:szCs w:val="26"/>
          <w:lang w:val="it-IT"/>
        </w:rPr>
        <w:t>.</w:t>
      </w:r>
    </w:p>
    <w:p w:rsidR="009F1407" w:rsidRPr="00DD0E57" w:rsidRDefault="00480DE1" w:rsidP="00AB2948">
      <w:pPr>
        <w:jc w:val="center"/>
        <w:rPr>
          <w:szCs w:val="26"/>
          <w:lang w:val="it-IT"/>
        </w:rPr>
      </w:pPr>
      <w:r w:rsidRPr="00A528EF">
        <w:rPr>
          <w:szCs w:val="26"/>
          <w:lang w:val="it-IT"/>
        </w:rPr>
        <w:pict>
          <v:shape id="_x0000_i1035" type="#_x0000_t75" style="width:223.5pt;height:117.75pt">
            <v:imagedata r:id="rId65" o:title="1"/>
          </v:shape>
        </w:pict>
      </w:r>
    </w:p>
    <w:p w:rsidR="00A651D8" w:rsidRDefault="002A6587" w:rsidP="00594F6E">
      <w:pPr>
        <w:pStyle w:val="Heading3"/>
        <w:numPr>
          <w:ilvl w:val="2"/>
          <w:numId w:val="8"/>
        </w:numPr>
      </w:pPr>
      <w:bookmarkStart w:id="84" w:name="_Toc436137973"/>
      <w:r>
        <w:t>Tạo kết nối với dữ liệu</w:t>
      </w:r>
      <w:bookmarkEnd w:id="84"/>
    </w:p>
    <w:p w:rsidR="00567C8E" w:rsidRPr="00567C8E" w:rsidRDefault="00567C8E" w:rsidP="00594F6E">
      <w:pPr>
        <w:pStyle w:val="ListParagraph"/>
        <w:numPr>
          <w:ilvl w:val="0"/>
          <w:numId w:val="4"/>
        </w:numPr>
        <w:rPr>
          <w:i/>
        </w:rPr>
      </w:pPr>
      <w:r w:rsidRPr="00567C8E">
        <w:rPr>
          <w:i/>
        </w:rPr>
        <w:t>Tạo kết nối tới CSDL</w:t>
      </w:r>
      <w:r w:rsidR="00CD4ABC">
        <w:rPr>
          <w:i/>
        </w:rPr>
        <w:t>/Đóng kết nối</w:t>
      </w:r>
      <w:r w:rsidRPr="00567C8E">
        <w:rPr>
          <w:i/>
        </w:rPr>
        <w:t>:</w:t>
      </w:r>
      <w:r>
        <w:rPr>
          <w:i/>
        </w:rPr>
        <w:t xml:space="preserve"> </w:t>
      </w:r>
      <w:r>
        <w:t xml:space="preserve">Để tạo kết nối tới cơ sở dữ liệu, ta thông qua đối tượng </w:t>
      </w:r>
      <w:r w:rsidRPr="008663E6">
        <w:rPr>
          <w:i/>
        </w:rPr>
        <w:t>Connection</w:t>
      </w:r>
      <w:r>
        <w:t xml:space="preserve"> do Java cung cấp nằm trong gói </w:t>
      </w:r>
      <w:r w:rsidRPr="00751CC7">
        <w:rPr>
          <w:b/>
          <w:i/>
        </w:rPr>
        <w:t>Java.sql</w:t>
      </w:r>
    </w:p>
    <w:p w:rsidR="00567C8E" w:rsidRDefault="00567C8E" w:rsidP="00567C8E">
      <w:pPr>
        <w:pStyle w:val="NoSpacing"/>
      </w:pPr>
    </w:p>
    <w:p w:rsidR="00567C8E" w:rsidRPr="003B3FB5" w:rsidRDefault="00696773" w:rsidP="00CA16EB">
      <w:pPr>
        <w:pStyle w:val="Comment"/>
        <w:ind w:left="450"/>
        <w:rPr>
          <w:sz w:val="22"/>
          <w:szCs w:val="24"/>
        </w:rPr>
      </w:pPr>
      <w:r w:rsidRPr="003B3FB5">
        <w:rPr>
          <w:sz w:val="22"/>
          <w:szCs w:val="24"/>
        </w:rPr>
        <w:t>// Tạo biến tên cơ sở dữ liệu</w:t>
      </w:r>
    </w:p>
    <w:p w:rsidR="00567C8E" w:rsidRPr="003B3FB5" w:rsidRDefault="004F56AD" w:rsidP="001C58E0">
      <w:pPr>
        <w:pStyle w:val="NoSpacing"/>
        <w:tabs>
          <w:tab w:val="left" w:pos="360"/>
        </w:tabs>
        <w:ind w:left="450"/>
        <w:rPr>
          <w:sz w:val="22"/>
          <w:szCs w:val="24"/>
        </w:rPr>
      </w:pPr>
      <w:r>
        <w:rPr>
          <w:b/>
          <w:sz w:val="22"/>
          <w:szCs w:val="24"/>
        </w:rPr>
        <w:t>public</w:t>
      </w:r>
      <w:r w:rsidR="00567C8E" w:rsidRPr="003B3FB5">
        <w:rPr>
          <w:sz w:val="22"/>
          <w:szCs w:val="24"/>
        </w:rPr>
        <w:t xml:space="preserve"> </w:t>
      </w:r>
      <w:r w:rsidR="00567C8E" w:rsidRPr="003B3FB5">
        <w:rPr>
          <w:b/>
          <w:sz w:val="22"/>
          <w:szCs w:val="24"/>
        </w:rPr>
        <w:t>static</w:t>
      </w:r>
      <w:r w:rsidR="00567C8E" w:rsidRPr="003B3FB5">
        <w:rPr>
          <w:sz w:val="22"/>
          <w:szCs w:val="24"/>
        </w:rPr>
        <w:t xml:space="preserve"> </w:t>
      </w:r>
      <w:r w:rsidR="00567C8E" w:rsidRPr="003B3FB5">
        <w:rPr>
          <w:b/>
          <w:sz w:val="22"/>
          <w:szCs w:val="24"/>
        </w:rPr>
        <w:t>String</w:t>
      </w:r>
      <w:r w:rsidR="00567C8E" w:rsidRPr="003B3FB5">
        <w:rPr>
          <w:sz w:val="22"/>
          <w:szCs w:val="24"/>
        </w:rPr>
        <w:t xml:space="preserve"> dbName = "";</w:t>
      </w:r>
    </w:p>
    <w:p w:rsidR="00BF0662" w:rsidRPr="003B3FB5" w:rsidRDefault="00BF0662" w:rsidP="00EF31BA">
      <w:pPr>
        <w:pStyle w:val="Comment"/>
        <w:ind w:left="450"/>
        <w:rPr>
          <w:sz w:val="22"/>
          <w:szCs w:val="24"/>
        </w:rPr>
      </w:pPr>
    </w:p>
    <w:p w:rsidR="00567C8E" w:rsidRPr="003B3FB5" w:rsidRDefault="00EF2D2C" w:rsidP="00EF31BA">
      <w:pPr>
        <w:pStyle w:val="Comment"/>
        <w:ind w:left="450"/>
        <w:rPr>
          <w:sz w:val="22"/>
          <w:szCs w:val="24"/>
        </w:rPr>
      </w:pPr>
      <w:r w:rsidRPr="003B3FB5">
        <w:rPr>
          <w:sz w:val="22"/>
          <w:szCs w:val="24"/>
        </w:rPr>
        <w:t>// Phương thức kết nối tới cơ sở dữ liệu</w:t>
      </w:r>
    </w:p>
    <w:p w:rsidR="00567C8E" w:rsidRPr="003B3FB5" w:rsidRDefault="00567C8E" w:rsidP="001C58E0">
      <w:pPr>
        <w:pStyle w:val="NoSpacing"/>
        <w:tabs>
          <w:tab w:val="left" w:pos="360"/>
        </w:tabs>
        <w:ind w:left="450"/>
        <w:rPr>
          <w:sz w:val="22"/>
          <w:szCs w:val="24"/>
        </w:rPr>
      </w:pPr>
      <w:r w:rsidRPr="003B3FB5">
        <w:rPr>
          <w:b/>
          <w:sz w:val="22"/>
          <w:szCs w:val="24"/>
        </w:rPr>
        <w:t>public</w:t>
      </w:r>
      <w:r w:rsidRPr="003B3FB5">
        <w:rPr>
          <w:sz w:val="22"/>
          <w:szCs w:val="24"/>
        </w:rPr>
        <w:t xml:space="preserve"> </w:t>
      </w:r>
      <w:r w:rsidRPr="003B3FB5">
        <w:rPr>
          <w:b/>
          <w:sz w:val="22"/>
          <w:szCs w:val="24"/>
        </w:rPr>
        <w:t>Connection</w:t>
      </w:r>
      <w:r w:rsidRPr="003B3FB5">
        <w:rPr>
          <w:sz w:val="22"/>
          <w:szCs w:val="24"/>
        </w:rPr>
        <w:t xml:space="preserve"> getConnectDB(</w:t>
      </w:r>
      <w:r w:rsidRPr="003B3FB5">
        <w:rPr>
          <w:b/>
          <w:sz w:val="22"/>
          <w:szCs w:val="24"/>
        </w:rPr>
        <w:t>String</w:t>
      </w:r>
      <w:r w:rsidRPr="003B3FB5">
        <w:rPr>
          <w:sz w:val="22"/>
          <w:szCs w:val="24"/>
        </w:rPr>
        <w:t xml:space="preserve"> dbName) {</w:t>
      </w:r>
    </w:p>
    <w:p w:rsidR="00567C8E" w:rsidRPr="003B3FB5" w:rsidRDefault="00567C8E" w:rsidP="00CB719A">
      <w:pPr>
        <w:pStyle w:val="NoSpacing"/>
        <w:tabs>
          <w:tab w:val="left" w:pos="360"/>
          <w:tab w:val="left" w:pos="1080"/>
        </w:tabs>
        <w:ind w:left="900"/>
        <w:rPr>
          <w:sz w:val="22"/>
          <w:szCs w:val="24"/>
        </w:rPr>
      </w:pPr>
      <w:r w:rsidRPr="003B3FB5">
        <w:rPr>
          <w:b/>
          <w:sz w:val="22"/>
          <w:szCs w:val="24"/>
        </w:rPr>
        <w:t>Connection</w:t>
      </w:r>
      <w:r w:rsidRPr="003B3FB5">
        <w:rPr>
          <w:sz w:val="22"/>
          <w:szCs w:val="24"/>
        </w:rPr>
        <w:t xml:space="preserve"> conn = null;</w:t>
      </w:r>
    </w:p>
    <w:p w:rsidR="00072A04" w:rsidRPr="003B3FB5" w:rsidRDefault="00567C8E" w:rsidP="00CB719A">
      <w:pPr>
        <w:pStyle w:val="NoSpacing"/>
        <w:tabs>
          <w:tab w:val="left" w:pos="360"/>
          <w:tab w:val="left" w:pos="1080"/>
        </w:tabs>
        <w:ind w:left="900"/>
        <w:rPr>
          <w:sz w:val="22"/>
          <w:szCs w:val="24"/>
        </w:rPr>
      </w:pPr>
      <w:r w:rsidRPr="003B3FB5">
        <w:rPr>
          <w:b/>
          <w:sz w:val="22"/>
          <w:szCs w:val="24"/>
        </w:rPr>
        <w:t>try</w:t>
      </w:r>
    </w:p>
    <w:p w:rsidR="00567C8E" w:rsidRPr="003B3FB5" w:rsidRDefault="00567C8E" w:rsidP="00CB719A">
      <w:pPr>
        <w:pStyle w:val="NoSpacing"/>
        <w:tabs>
          <w:tab w:val="left" w:pos="360"/>
          <w:tab w:val="left" w:pos="1080"/>
        </w:tabs>
        <w:ind w:left="900"/>
        <w:rPr>
          <w:sz w:val="22"/>
          <w:szCs w:val="24"/>
        </w:rPr>
      </w:pPr>
      <w:r w:rsidRPr="003B3FB5">
        <w:rPr>
          <w:sz w:val="22"/>
          <w:szCs w:val="24"/>
        </w:rPr>
        <w:t>{</w:t>
      </w:r>
    </w:p>
    <w:p w:rsidR="00567C8E" w:rsidRPr="003B3FB5" w:rsidRDefault="00567C8E" w:rsidP="00CB719A">
      <w:pPr>
        <w:pStyle w:val="NoSpacing"/>
        <w:tabs>
          <w:tab w:val="left" w:pos="360"/>
          <w:tab w:val="left" w:pos="1080"/>
        </w:tabs>
        <w:ind w:left="1440"/>
        <w:rPr>
          <w:sz w:val="22"/>
          <w:szCs w:val="24"/>
        </w:rPr>
      </w:pPr>
      <w:r w:rsidRPr="003B3FB5">
        <w:rPr>
          <w:b/>
          <w:sz w:val="22"/>
          <w:szCs w:val="24"/>
        </w:rPr>
        <w:t>String</w:t>
      </w:r>
      <w:r w:rsidRPr="003B3FB5">
        <w:rPr>
          <w:sz w:val="22"/>
          <w:szCs w:val="24"/>
        </w:rPr>
        <w:t xml:space="preserve"> URL = "jdbc:sqlserver://127.0.0.1:1433;databaseName=" + dbName;</w:t>
      </w:r>
    </w:p>
    <w:p w:rsidR="00567C8E" w:rsidRPr="003B3FB5" w:rsidRDefault="00567C8E" w:rsidP="00CB719A">
      <w:pPr>
        <w:pStyle w:val="NoSpacing"/>
        <w:tabs>
          <w:tab w:val="left" w:pos="360"/>
          <w:tab w:val="left" w:pos="1080"/>
        </w:tabs>
        <w:ind w:left="1440"/>
        <w:rPr>
          <w:sz w:val="22"/>
          <w:szCs w:val="24"/>
        </w:rPr>
      </w:pPr>
      <w:r w:rsidRPr="003B3FB5">
        <w:rPr>
          <w:sz w:val="22"/>
          <w:szCs w:val="24"/>
        </w:rPr>
        <w:t>String userName = "sa";</w:t>
      </w:r>
    </w:p>
    <w:p w:rsidR="00567C8E" w:rsidRPr="003B3FB5" w:rsidRDefault="00567C8E" w:rsidP="00CB719A">
      <w:pPr>
        <w:pStyle w:val="NoSpacing"/>
        <w:tabs>
          <w:tab w:val="left" w:pos="360"/>
          <w:tab w:val="left" w:pos="1080"/>
        </w:tabs>
        <w:ind w:left="1440"/>
        <w:rPr>
          <w:sz w:val="22"/>
          <w:szCs w:val="24"/>
        </w:rPr>
      </w:pPr>
      <w:r w:rsidRPr="003B3FB5">
        <w:rPr>
          <w:sz w:val="22"/>
          <w:szCs w:val="24"/>
        </w:rPr>
        <w:t>String pwd = "123";</w:t>
      </w:r>
    </w:p>
    <w:p w:rsidR="00E41856" w:rsidRPr="003B3FB5" w:rsidRDefault="00E41856" w:rsidP="00CB719A">
      <w:pPr>
        <w:pStyle w:val="NoSpacing"/>
        <w:tabs>
          <w:tab w:val="left" w:pos="360"/>
          <w:tab w:val="left" w:pos="1080"/>
        </w:tabs>
        <w:ind w:left="1440"/>
        <w:rPr>
          <w:sz w:val="22"/>
          <w:szCs w:val="24"/>
        </w:rPr>
      </w:pPr>
    </w:p>
    <w:p w:rsidR="00072A04" w:rsidRPr="003B3FB5" w:rsidRDefault="005B3B1E" w:rsidP="00BD543E">
      <w:pPr>
        <w:pStyle w:val="Comment"/>
        <w:ind w:left="1440"/>
        <w:rPr>
          <w:sz w:val="22"/>
          <w:szCs w:val="24"/>
        </w:rPr>
      </w:pPr>
      <w:r w:rsidRPr="003B3FB5">
        <w:rPr>
          <w:sz w:val="22"/>
          <w:szCs w:val="24"/>
        </w:rPr>
        <w:t>/*</w:t>
      </w:r>
    </w:p>
    <w:p w:rsidR="005B3B1E" w:rsidRPr="003B3FB5" w:rsidRDefault="005B3B1E" w:rsidP="00BD543E">
      <w:pPr>
        <w:pStyle w:val="Comment"/>
        <w:ind w:left="1440"/>
        <w:rPr>
          <w:sz w:val="22"/>
          <w:szCs w:val="24"/>
        </w:rPr>
      </w:pPr>
      <w:r w:rsidRPr="003B3FB5">
        <w:rPr>
          <w:sz w:val="22"/>
          <w:szCs w:val="24"/>
        </w:rPr>
        <w:t xml:space="preserve">Trong đó: </w:t>
      </w:r>
    </w:p>
    <w:p w:rsidR="005B3B1E" w:rsidRPr="003B3FB5" w:rsidRDefault="00B06145" w:rsidP="00BD543E">
      <w:pPr>
        <w:pStyle w:val="Comment"/>
        <w:ind w:left="1440"/>
        <w:rPr>
          <w:sz w:val="22"/>
          <w:szCs w:val="24"/>
        </w:rPr>
      </w:pPr>
      <w:r w:rsidRPr="003B3FB5">
        <w:rPr>
          <w:sz w:val="22"/>
          <w:szCs w:val="24"/>
        </w:rPr>
        <w:t xml:space="preserve">- </w:t>
      </w:r>
      <w:r w:rsidR="005B3B1E" w:rsidRPr="003B3FB5">
        <w:rPr>
          <w:sz w:val="22"/>
          <w:szCs w:val="24"/>
        </w:rPr>
        <w:t>127.0.0.1:1433 – Địa chỉ ip localhost và port 1433 ta đã thiết lập.</w:t>
      </w:r>
    </w:p>
    <w:p w:rsidR="000E4CE5" w:rsidRPr="003B3FB5" w:rsidRDefault="00B06145" w:rsidP="00BD543E">
      <w:pPr>
        <w:pStyle w:val="Comment"/>
        <w:ind w:left="1440"/>
        <w:rPr>
          <w:sz w:val="22"/>
          <w:szCs w:val="24"/>
        </w:rPr>
      </w:pPr>
      <w:r w:rsidRPr="003B3FB5">
        <w:rPr>
          <w:sz w:val="22"/>
          <w:szCs w:val="24"/>
        </w:rPr>
        <w:t xml:space="preserve">- </w:t>
      </w:r>
      <w:r w:rsidR="000E4CE5" w:rsidRPr="003B3FB5">
        <w:rPr>
          <w:sz w:val="22"/>
          <w:szCs w:val="24"/>
        </w:rPr>
        <w:t>userName và pwd là mật khẩu và password của tài khoản đăng nhập vào SQLServer</w:t>
      </w:r>
    </w:p>
    <w:p w:rsidR="005B3B1E" w:rsidRPr="003B3FB5" w:rsidRDefault="005B3B1E" w:rsidP="00BD543E">
      <w:pPr>
        <w:pStyle w:val="Comment"/>
        <w:ind w:left="1440"/>
        <w:rPr>
          <w:sz w:val="22"/>
          <w:szCs w:val="24"/>
        </w:rPr>
      </w:pPr>
      <w:r w:rsidRPr="003B3FB5">
        <w:rPr>
          <w:sz w:val="22"/>
          <w:szCs w:val="24"/>
        </w:rPr>
        <w:t>*/</w:t>
      </w:r>
    </w:p>
    <w:p w:rsidR="00CF4ED0" w:rsidRPr="003B3FB5" w:rsidRDefault="00CF4ED0" w:rsidP="00CB719A">
      <w:pPr>
        <w:pStyle w:val="NoSpacing"/>
        <w:tabs>
          <w:tab w:val="left" w:pos="360"/>
          <w:tab w:val="left" w:pos="1080"/>
        </w:tabs>
        <w:ind w:left="1440"/>
        <w:rPr>
          <w:b/>
          <w:sz w:val="22"/>
          <w:szCs w:val="24"/>
        </w:rPr>
      </w:pPr>
    </w:p>
    <w:p w:rsidR="00567C8E" w:rsidRPr="003B3FB5" w:rsidRDefault="00567C8E" w:rsidP="00CB719A">
      <w:pPr>
        <w:pStyle w:val="NoSpacing"/>
        <w:tabs>
          <w:tab w:val="left" w:pos="360"/>
          <w:tab w:val="left" w:pos="1080"/>
        </w:tabs>
        <w:ind w:left="1440"/>
        <w:rPr>
          <w:sz w:val="22"/>
          <w:szCs w:val="24"/>
        </w:rPr>
      </w:pPr>
      <w:r w:rsidRPr="003B3FB5">
        <w:rPr>
          <w:b/>
          <w:sz w:val="22"/>
          <w:szCs w:val="24"/>
        </w:rPr>
        <w:t>Class</w:t>
      </w:r>
      <w:r w:rsidRPr="003B3FB5">
        <w:rPr>
          <w:sz w:val="22"/>
          <w:szCs w:val="24"/>
        </w:rPr>
        <w:t>.forName("com.microsoft.sqlserver.jdbc.SQLServerDriver");</w:t>
      </w:r>
    </w:p>
    <w:p w:rsidR="00567C8E" w:rsidRPr="003B3FB5" w:rsidRDefault="00567C8E" w:rsidP="00CB719A">
      <w:pPr>
        <w:pStyle w:val="NoSpacing"/>
        <w:tabs>
          <w:tab w:val="left" w:pos="360"/>
          <w:tab w:val="left" w:pos="1080"/>
        </w:tabs>
        <w:ind w:left="1440"/>
        <w:rPr>
          <w:sz w:val="22"/>
          <w:szCs w:val="24"/>
        </w:rPr>
      </w:pPr>
      <w:r w:rsidRPr="003B3FB5">
        <w:rPr>
          <w:sz w:val="22"/>
          <w:szCs w:val="24"/>
        </w:rPr>
        <w:t xml:space="preserve">conn = </w:t>
      </w:r>
      <w:r w:rsidRPr="003B3FB5">
        <w:rPr>
          <w:b/>
          <w:sz w:val="22"/>
          <w:szCs w:val="24"/>
        </w:rPr>
        <w:t>DriverManager</w:t>
      </w:r>
      <w:r w:rsidRPr="003B3FB5">
        <w:rPr>
          <w:sz w:val="22"/>
          <w:szCs w:val="24"/>
        </w:rPr>
        <w:t>.getConnection(URL, userName, pwd);</w:t>
      </w:r>
    </w:p>
    <w:p w:rsidR="00567C8E" w:rsidRPr="003B3FB5" w:rsidRDefault="00567C8E" w:rsidP="00CB719A">
      <w:pPr>
        <w:pStyle w:val="NoSpacing"/>
        <w:tabs>
          <w:tab w:val="left" w:pos="360"/>
          <w:tab w:val="left" w:pos="1080"/>
        </w:tabs>
        <w:ind w:left="1440"/>
        <w:rPr>
          <w:sz w:val="22"/>
          <w:szCs w:val="24"/>
        </w:rPr>
      </w:pPr>
      <w:r w:rsidRPr="003B3FB5">
        <w:rPr>
          <w:sz w:val="22"/>
          <w:szCs w:val="24"/>
        </w:rPr>
        <w:t>System.out.println("</w:t>
      </w:r>
      <w:r w:rsidR="007000A6" w:rsidRPr="003B3FB5">
        <w:rPr>
          <w:sz w:val="22"/>
          <w:szCs w:val="24"/>
        </w:rPr>
        <w:t>Kết nối thành công!</w:t>
      </w:r>
      <w:r w:rsidRPr="003B3FB5">
        <w:rPr>
          <w:sz w:val="22"/>
          <w:szCs w:val="24"/>
        </w:rPr>
        <w:t>");</w:t>
      </w:r>
    </w:p>
    <w:p w:rsidR="00072A04" w:rsidRPr="003B3FB5" w:rsidRDefault="00567C8E" w:rsidP="00CB719A">
      <w:pPr>
        <w:pStyle w:val="NoSpacing"/>
        <w:tabs>
          <w:tab w:val="left" w:pos="360"/>
          <w:tab w:val="left" w:pos="1080"/>
        </w:tabs>
        <w:ind w:left="900"/>
        <w:rPr>
          <w:sz w:val="22"/>
          <w:szCs w:val="24"/>
        </w:rPr>
      </w:pPr>
      <w:r w:rsidRPr="003B3FB5">
        <w:rPr>
          <w:sz w:val="22"/>
          <w:szCs w:val="24"/>
        </w:rPr>
        <w:t xml:space="preserve">} </w:t>
      </w:r>
    </w:p>
    <w:p w:rsidR="00072A04" w:rsidRPr="003B3FB5" w:rsidRDefault="00567C8E" w:rsidP="00CB719A">
      <w:pPr>
        <w:pStyle w:val="NoSpacing"/>
        <w:tabs>
          <w:tab w:val="left" w:pos="360"/>
          <w:tab w:val="left" w:pos="1080"/>
        </w:tabs>
        <w:ind w:left="900"/>
        <w:rPr>
          <w:sz w:val="22"/>
          <w:szCs w:val="24"/>
        </w:rPr>
      </w:pPr>
      <w:r w:rsidRPr="003B3FB5">
        <w:rPr>
          <w:b/>
          <w:sz w:val="22"/>
          <w:szCs w:val="24"/>
        </w:rPr>
        <w:lastRenderedPageBreak/>
        <w:t>catch</w:t>
      </w:r>
      <w:r w:rsidRPr="003B3FB5">
        <w:rPr>
          <w:sz w:val="22"/>
          <w:szCs w:val="24"/>
        </w:rPr>
        <w:t xml:space="preserve"> (</w:t>
      </w:r>
      <w:r w:rsidRPr="003B3FB5">
        <w:rPr>
          <w:b/>
          <w:sz w:val="22"/>
          <w:szCs w:val="24"/>
        </w:rPr>
        <w:t>ClassNotFoundException</w:t>
      </w:r>
      <w:r w:rsidRPr="003B3FB5">
        <w:rPr>
          <w:sz w:val="22"/>
          <w:szCs w:val="24"/>
        </w:rPr>
        <w:t xml:space="preserve"> | </w:t>
      </w:r>
      <w:r w:rsidRPr="003B3FB5">
        <w:rPr>
          <w:b/>
          <w:sz w:val="22"/>
          <w:szCs w:val="24"/>
        </w:rPr>
        <w:t>SQLException</w:t>
      </w:r>
      <w:r w:rsidRPr="003B3FB5">
        <w:rPr>
          <w:sz w:val="22"/>
          <w:szCs w:val="24"/>
        </w:rPr>
        <w:t xml:space="preserve"> ex) </w:t>
      </w:r>
    </w:p>
    <w:p w:rsidR="00567C8E" w:rsidRPr="003B3FB5" w:rsidRDefault="00567C8E" w:rsidP="00CB719A">
      <w:pPr>
        <w:pStyle w:val="NoSpacing"/>
        <w:tabs>
          <w:tab w:val="left" w:pos="360"/>
          <w:tab w:val="left" w:pos="1080"/>
        </w:tabs>
        <w:ind w:left="900"/>
        <w:rPr>
          <w:sz w:val="22"/>
          <w:szCs w:val="24"/>
        </w:rPr>
      </w:pPr>
      <w:r w:rsidRPr="003B3FB5">
        <w:rPr>
          <w:sz w:val="22"/>
          <w:szCs w:val="24"/>
        </w:rPr>
        <w:t>{</w:t>
      </w:r>
    </w:p>
    <w:p w:rsidR="00CB719A" w:rsidRPr="003B3FB5" w:rsidRDefault="00CB719A" w:rsidP="00CB719A">
      <w:pPr>
        <w:pStyle w:val="NoSpacing"/>
        <w:tabs>
          <w:tab w:val="left" w:pos="360"/>
          <w:tab w:val="left" w:pos="1080"/>
        </w:tabs>
        <w:ind w:left="1440"/>
        <w:rPr>
          <w:sz w:val="22"/>
          <w:szCs w:val="24"/>
        </w:rPr>
      </w:pPr>
      <w:r w:rsidRPr="003B3FB5">
        <w:rPr>
          <w:sz w:val="22"/>
          <w:szCs w:val="24"/>
        </w:rPr>
        <w:t>System.out.println("Kết nối thất bại!");</w:t>
      </w:r>
    </w:p>
    <w:p w:rsidR="00567C8E" w:rsidRPr="003B3FB5" w:rsidRDefault="00567C8E" w:rsidP="00CB719A">
      <w:pPr>
        <w:pStyle w:val="NoSpacing"/>
        <w:tabs>
          <w:tab w:val="left" w:pos="360"/>
          <w:tab w:val="left" w:pos="1080"/>
        </w:tabs>
        <w:ind w:left="900"/>
        <w:rPr>
          <w:sz w:val="22"/>
          <w:szCs w:val="24"/>
        </w:rPr>
      </w:pPr>
      <w:r w:rsidRPr="003B3FB5">
        <w:rPr>
          <w:sz w:val="22"/>
          <w:szCs w:val="24"/>
        </w:rPr>
        <w:t>}</w:t>
      </w:r>
    </w:p>
    <w:p w:rsidR="00567C8E" w:rsidRPr="003B3FB5" w:rsidRDefault="00567C8E" w:rsidP="00CB719A">
      <w:pPr>
        <w:pStyle w:val="NoSpacing"/>
        <w:tabs>
          <w:tab w:val="left" w:pos="360"/>
          <w:tab w:val="left" w:pos="1080"/>
        </w:tabs>
        <w:ind w:left="900"/>
        <w:rPr>
          <w:sz w:val="22"/>
          <w:szCs w:val="24"/>
        </w:rPr>
      </w:pPr>
      <w:r w:rsidRPr="003B3FB5">
        <w:rPr>
          <w:b/>
          <w:sz w:val="22"/>
          <w:szCs w:val="24"/>
        </w:rPr>
        <w:t>return</w:t>
      </w:r>
      <w:r w:rsidRPr="003B3FB5">
        <w:rPr>
          <w:sz w:val="22"/>
          <w:szCs w:val="24"/>
        </w:rPr>
        <w:t xml:space="preserve"> conn;</w:t>
      </w:r>
    </w:p>
    <w:p w:rsidR="00282046" w:rsidRDefault="00567C8E" w:rsidP="001C58E0">
      <w:pPr>
        <w:pStyle w:val="NoSpacing"/>
        <w:tabs>
          <w:tab w:val="left" w:pos="360"/>
        </w:tabs>
        <w:ind w:left="450"/>
        <w:rPr>
          <w:sz w:val="22"/>
          <w:szCs w:val="24"/>
        </w:rPr>
      </w:pPr>
      <w:r w:rsidRPr="003B3FB5">
        <w:rPr>
          <w:sz w:val="22"/>
          <w:szCs w:val="24"/>
        </w:rPr>
        <w:t>}</w:t>
      </w:r>
    </w:p>
    <w:p w:rsidR="003B3FB5" w:rsidRPr="003B3FB5" w:rsidRDefault="00AD1E11" w:rsidP="00DF21FA">
      <w:pPr>
        <w:pStyle w:val="Comment"/>
        <w:ind w:hanging="270"/>
      </w:pPr>
      <w:r>
        <w:t>// Phương thức đóng kết nối</w:t>
      </w:r>
    </w:p>
    <w:p w:rsidR="00406A27" w:rsidRDefault="003B3FB5" w:rsidP="00406A27">
      <w:pPr>
        <w:pStyle w:val="NoSpacing"/>
        <w:ind w:left="450"/>
        <w:rPr>
          <w:sz w:val="22"/>
        </w:rPr>
      </w:pPr>
      <w:r w:rsidRPr="00DD4B16">
        <w:rPr>
          <w:b/>
          <w:sz w:val="22"/>
        </w:rPr>
        <w:t>public</w:t>
      </w:r>
      <w:r w:rsidRPr="003B3FB5">
        <w:rPr>
          <w:sz w:val="22"/>
        </w:rPr>
        <w:t xml:space="preserve"> </w:t>
      </w:r>
      <w:r w:rsidRPr="00DD4B16">
        <w:rPr>
          <w:b/>
          <w:sz w:val="22"/>
        </w:rPr>
        <w:t>void</w:t>
      </w:r>
      <w:r w:rsidRPr="003B3FB5">
        <w:rPr>
          <w:sz w:val="22"/>
        </w:rPr>
        <w:t xml:space="preserve"> CloseConnection(</w:t>
      </w:r>
      <w:r w:rsidRPr="00DD4B16">
        <w:rPr>
          <w:b/>
          <w:sz w:val="22"/>
        </w:rPr>
        <w:t>Connection</w:t>
      </w:r>
      <w:r w:rsidRPr="003B3FB5">
        <w:rPr>
          <w:sz w:val="22"/>
        </w:rPr>
        <w:t xml:space="preserve"> conn) </w:t>
      </w:r>
    </w:p>
    <w:p w:rsidR="003B3FB5" w:rsidRPr="003B3FB5" w:rsidRDefault="003B3FB5" w:rsidP="00406A27">
      <w:pPr>
        <w:pStyle w:val="NoSpacing"/>
        <w:ind w:left="450"/>
        <w:rPr>
          <w:sz w:val="22"/>
        </w:rPr>
      </w:pPr>
      <w:r w:rsidRPr="003B3FB5">
        <w:rPr>
          <w:sz w:val="22"/>
        </w:rPr>
        <w:t>{</w:t>
      </w:r>
    </w:p>
    <w:p w:rsidR="003B3FB5" w:rsidRPr="003B3FB5" w:rsidRDefault="00406A27" w:rsidP="00406A27">
      <w:pPr>
        <w:pStyle w:val="NoSpacing"/>
        <w:ind w:left="450" w:firstLine="450"/>
        <w:rPr>
          <w:sz w:val="22"/>
        </w:rPr>
      </w:pPr>
      <w:r>
        <w:rPr>
          <w:sz w:val="22"/>
        </w:rPr>
        <w:t>if (conn != null)</w:t>
      </w:r>
    </w:p>
    <w:p w:rsidR="00406A27" w:rsidRDefault="003B3FB5" w:rsidP="00406A27">
      <w:pPr>
        <w:pStyle w:val="NoSpacing"/>
        <w:ind w:left="450" w:firstLine="990"/>
        <w:rPr>
          <w:sz w:val="22"/>
        </w:rPr>
      </w:pPr>
      <w:r w:rsidRPr="00DD4B16">
        <w:rPr>
          <w:b/>
          <w:sz w:val="22"/>
        </w:rPr>
        <w:t>try</w:t>
      </w:r>
      <w:r w:rsidRPr="003B3FB5">
        <w:rPr>
          <w:sz w:val="22"/>
        </w:rPr>
        <w:t xml:space="preserve"> </w:t>
      </w:r>
    </w:p>
    <w:p w:rsidR="003B3FB5" w:rsidRPr="003B3FB5" w:rsidRDefault="003B3FB5" w:rsidP="00406A27">
      <w:pPr>
        <w:pStyle w:val="NoSpacing"/>
        <w:ind w:left="450" w:firstLine="990"/>
        <w:rPr>
          <w:sz w:val="22"/>
        </w:rPr>
      </w:pPr>
      <w:r w:rsidRPr="003B3FB5">
        <w:rPr>
          <w:sz w:val="22"/>
        </w:rPr>
        <w:t>{</w:t>
      </w:r>
    </w:p>
    <w:p w:rsidR="003B3FB5" w:rsidRPr="003B3FB5" w:rsidRDefault="003B3FB5" w:rsidP="00406A27">
      <w:pPr>
        <w:pStyle w:val="NoSpacing"/>
        <w:ind w:left="450" w:firstLine="1440"/>
        <w:rPr>
          <w:sz w:val="22"/>
        </w:rPr>
      </w:pPr>
      <w:r w:rsidRPr="003B3FB5">
        <w:rPr>
          <w:sz w:val="22"/>
        </w:rPr>
        <w:t>conn.close();</w:t>
      </w:r>
    </w:p>
    <w:p w:rsidR="00406A27" w:rsidRDefault="003B3FB5" w:rsidP="00406A27">
      <w:pPr>
        <w:pStyle w:val="NoSpacing"/>
        <w:ind w:left="450" w:firstLine="990"/>
        <w:rPr>
          <w:sz w:val="22"/>
        </w:rPr>
      </w:pPr>
      <w:r w:rsidRPr="003B3FB5">
        <w:rPr>
          <w:sz w:val="22"/>
        </w:rPr>
        <w:t xml:space="preserve">} </w:t>
      </w:r>
    </w:p>
    <w:p w:rsidR="003B3FB5" w:rsidRPr="003B3FB5" w:rsidRDefault="003B3FB5" w:rsidP="00406A27">
      <w:pPr>
        <w:pStyle w:val="NoSpacing"/>
        <w:ind w:left="450" w:firstLine="990"/>
        <w:rPr>
          <w:sz w:val="22"/>
        </w:rPr>
      </w:pPr>
      <w:r w:rsidRPr="00DD4B16">
        <w:rPr>
          <w:b/>
          <w:sz w:val="22"/>
        </w:rPr>
        <w:t>catch</w:t>
      </w:r>
      <w:r w:rsidRPr="003B3FB5">
        <w:rPr>
          <w:sz w:val="22"/>
        </w:rPr>
        <w:t xml:space="preserve"> (Exception ex) {}</w:t>
      </w:r>
    </w:p>
    <w:p w:rsidR="003B3FB5" w:rsidRPr="003B3FB5" w:rsidRDefault="003B3FB5" w:rsidP="00406A27">
      <w:pPr>
        <w:pStyle w:val="NoSpacing"/>
        <w:ind w:left="450"/>
        <w:rPr>
          <w:sz w:val="22"/>
        </w:rPr>
      </w:pPr>
      <w:r w:rsidRPr="003B3FB5">
        <w:rPr>
          <w:sz w:val="22"/>
        </w:rPr>
        <w:t>}</w:t>
      </w:r>
    </w:p>
    <w:p w:rsidR="00282046" w:rsidRDefault="00282046" w:rsidP="003B3FB5">
      <w:pPr>
        <w:spacing w:after="120" w:line="240" w:lineRule="auto"/>
        <w:contextualSpacing w:val="0"/>
        <w:rPr>
          <w:rFonts w:ascii="Courier New" w:eastAsiaTheme="minorEastAsia" w:hAnsi="Courier New"/>
          <w:color w:val="42043E"/>
          <w:sz w:val="22"/>
        </w:rPr>
      </w:pPr>
    </w:p>
    <w:p w:rsidR="00E004F3" w:rsidRDefault="00E004F3" w:rsidP="00594F6E">
      <w:pPr>
        <w:pStyle w:val="Heading3"/>
        <w:numPr>
          <w:ilvl w:val="2"/>
          <w:numId w:val="8"/>
        </w:numPr>
      </w:pPr>
      <w:bookmarkStart w:id="85" w:name="_Toc436137974"/>
      <w:r>
        <w:t>Thao tác truy vấn với dữ liệu</w:t>
      </w:r>
      <w:bookmarkEnd w:id="85"/>
    </w:p>
    <w:p w:rsidR="00554D86" w:rsidRPr="00B21858" w:rsidRDefault="00554D86" w:rsidP="00594F6E">
      <w:pPr>
        <w:pStyle w:val="ListParagraph"/>
        <w:numPr>
          <w:ilvl w:val="0"/>
          <w:numId w:val="4"/>
        </w:numPr>
        <w:rPr>
          <w:rFonts w:ascii="Courier New" w:eastAsiaTheme="minorEastAsia" w:hAnsi="Courier New"/>
          <w:i/>
          <w:color w:val="42043E"/>
          <w:sz w:val="24"/>
        </w:rPr>
      </w:pPr>
      <w:r w:rsidRPr="00A2405A">
        <w:rPr>
          <w:i/>
        </w:rPr>
        <w:t xml:space="preserve">Hiển thị dữ liệu: </w:t>
      </w:r>
      <w:r>
        <w:t xml:space="preserve">Để </w:t>
      </w:r>
      <w:r w:rsidR="001D72EB">
        <w:t xml:space="preserve">truy vấn </w:t>
      </w:r>
      <w:r>
        <w:t xml:space="preserve">dữ liệu trong bảng cơ sở dữ liệu, ta sử dụng đối tượng </w:t>
      </w:r>
      <w:r w:rsidRPr="00A2405A">
        <w:rPr>
          <w:b/>
          <w:i/>
        </w:rPr>
        <w:t>ResultSet</w:t>
      </w:r>
      <w:r>
        <w:t xml:space="preserve">. Đối tượng ResultSet sẽ chứa toàn bộ dữ liệu ta truy vấn được, </w:t>
      </w:r>
      <w:r w:rsidR="00B53562">
        <w:t>thông qua đó ta có thể</w:t>
      </w:r>
      <w:r>
        <w:t xml:space="preserve"> hiển thị dữ liệu lên giao diện người dùng</w:t>
      </w:r>
      <w:r w:rsidR="00382DE6">
        <w:t xml:space="preserve"> từ đối tượng ResultSet</w:t>
      </w:r>
      <w:r>
        <w:t>.</w:t>
      </w:r>
    </w:p>
    <w:p w:rsidR="00B21858" w:rsidRPr="00A2405A" w:rsidRDefault="00B21858" w:rsidP="009827A3">
      <w:pPr>
        <w:pStyle w:val="ListParagraph"/>
        <w:ind w:left="1224" w:firstLine="0"/>
        <w:rPr>
          <w:rFonts w:ascii="Courier New" w:eastAsiaTheme="minorEastAsia" w:hAnsi="Courier New"/>
          <w:i/>
          <w:color w:val="42043E"/>
          <w:sz w:val="24"/>
        </w:rPr>
      </w:pPr>
    </w:p>
    <w:p w:rsidR="00554D86" w:rsidRPr="00120CFC" w:rsidRDefault="00554D86" w:rsidP="00554D86">
      <w:pPr>
        <w:pStyle w:val="NoSpacing"/>
        <w:rPr>
          <w:i/>
          <w:sz w:val="22"/>
        </w:rPr>
      </w:pPr>
      <w:r w:rsidRPr="002912B0">
        <w:rPr>
          <w:b/>
          <w:sz w:val="22"/>
        </w:rPr>
        <w:t>public</w:t>
      </w:r>
      <w:r w:rsidRPr="00120CFC">
        <w:rPr>
          <w:sz w:val="22"/>
        </w:rPr>
        <w:t xml:space="preserve"> </w:t>
      </w:r>
      <w:r w:rsidRPr="002912B0">
        <w:rPr>
          <w:b/>
          <w:sz w:val="22"/>
        </w:rPr>
        <w:t>ResultSet</w:t>
      </w:r>
      <w:r w:rsidRPr="00993BE7">
        <w:rPr>
          <w:sz w:val="22"/>
        </w:rPr>
        <w:t xml:space="preserve"> </w:t>
      </w:r>
      <w:r w:rsidRPr="00120CFC">
        <w:rPr>
          <w:sz w:val="22"/>
        </w:rPr>
        <w:t>ShowData(</w:t>
      </w:r>
      <w:r w:rsidRPr="00416E5C">
        <w:rPr>
          <w:b/>
          <w:sz w:val="22"/>
        </w:rPr>
        <w:t>String</w:t>
      </w:r>
      <w:r>
        <w:rPr>
          <w:sz w:val="22"/>
        </w:rPr>
        <w:t xml:space="preserve"> sql</w:t>
      </w:r>
      <w:r w:rsidRPr="00120CFC">
        <w:rPr>
          <w:sz w:val="22"/>
        </w:rPr>
        <w:t xml:space="preserve">) </w:t>
      </w:r>
    </w:p>
    <w:p w:rsidR="00554D86" w:rsidRPr="00120CFC" w:rsidRDefault="00554D86" w:rsidP="00554D86">
      <w:pPr>
        <w:pStyle w:val="NoSpacing"/>
        <w:rPr>
          <w:sz w:val="22"/>
        </w:rPr>
      </w:pPr>
      <w:r w:rsidRPr="00120CFC">
        <w:rPr>
          <w:sz w:val="22"/>
        </w:rPr>
        <w:t>{</w:t>
      </w:r>
    </w:p>
    <w:p w:rsidR="00554D86" w:rsidRPr="00993BE7" w:rsidRDefault="00554D86" w:rsidP="00554D86">
      <w:pPr>
        <w:pStyle w:val="NoSpacing"/>
        <w:ind w:firstLine="450"/>
        <w:rPr>
          <w:sz w:val="22"/>
        </w:rPr>
      </w:pPr>
      <w:r w:rsidRPr="002912B0">
        <w:rPr>
          <w:b/>
          <w:sz w:val="22"/>
        </w:rPr>
        <w:t>Connection</w:t>
      </w:r>
      <w:r w:rsidRPr="00993BE7">
        <w:rPr>
          <w:sz w:val="22"/>
        </w:rPr>
        <w:t xml:space="preserve"> conn = getConnectDB(dbName);</w:t>
      </w:r>
    </w:p>
    <w:p w:rsidR="00554D86" w:rsidRPr="00993BE7" w:rsidRDefault="00554D86" w:rsidP="00554D86">
      <w:pPr>
        <w:pStyle w:val="NoSpacing"/>
        <w:ind w:firstLine="450"/>
        <w:rPr>
          <w:sz w:val="22"/>
        </w:rPr>
      </w:pPr>
      <w:r w:rsidRPr="002912B0">
        <w:rPr>
          <w:b/>
          <w:sz w:val="22"/>
        </w:rPr>
        <w:t>Statement</w:t>
      </w:r>
      <w:r w:rsidRPr="00993BE7">
        <w:rPr>
          <w:sz w:val="22"/>
        </w:rPr>
        <w:t xml:space="preserve"> state = null;</w:t>
      </w:r>
    </w:p>
    <w:p w:rsidR="00554D86" w:rsidRDefault="00554D86" w:rsidP="00554D86">
      <w:pPr>
        <w:pStyle w:val="NoSpacing"/>
        <w:ind w:firstLine="450"/>
        <w:rPr>
          <w:sz w:val="22"/>
        </w:rPr>
      </w:pPr>
      <w:r w:rsidRPr="002912B0">
        <w:rPr>
          <w:b/>
          <w:sz w:val="22"/>
        </w:rPr>
        <w:t>ResultSet</w:t>
      </w:r>
      <w:r w:rsidRPr="00993BE7">
        <w:rPr>
          <w:sz w:val="22"/>
        </w:rPr>
        <w:t xml:space="preserve"> rs = null;</w:t>
      </w:r>
    </w:p>
    <w:p w:rsidR="00554D86" w:rsidRDefault="00554D86" w:rsidP="00554D86">
      <w:pPr>
        <w:pStyle w:val="NoSpacing"/>
        <w:ind w:firstLine="450"/>
        <w:rPr>
          <w:sz w:val="22"/>
        </w:rPr>
      </w:pPr>
      <w:r w:rsidRPr="00993BE7">
        <w:rPr>
          <w:sz w:val="22"/>
        </w:rPr>
        <w:t xml:space="preserve">try </w:t>
      </w:r>
    </w:p>
    <w:p w:rsidR="00554D86" w:rsidRPr="00993BE7" w:rsidRDefault="00554D86" w:rsidP="00554D86">
      <w:pPr>
        <w:pStyle w:val="NoSpacing"/>
        <w:ind w:firstLine="450"/>
        <w:rPr>
          <w:sz w:val="22"/>
        </w:rPr>
      </w:pPr>
      <w:r w:rsidRPr="00993BE7">
        <w:rPr>
          <w:sz w:val="22"/>
        </w:rPr>
        <w:t>{</w:t>
      </w:r>
    </w:p>
    <w:p w:rsidR="00554D86" w:rsidRPr="00993BE7" w:rsidRDefault="00554D86" w:rsidP="00554D86">
      <w:pPr>
        <w:pStyle w:val="NoSpacing"/>
        <w:ind w:firstLine="990"/>
        <w:rPr>
          <w:sz w:val="22"/>
        </w:rPr>
      </w:pPr>
      <w:r w:rsidRPr="00993BE7">
        <w:rPr>
          <w:sz w:val="22"/>
        </w:rPr>
        <w:t>state = conn.createStatement();</w:t>
      </w:r>
    </w:p>
    <w:p w:rsidR="00554D86" w:rsidRPr="00993BE7" w:rsidRDefault="00554D86" w:rsidP="00554D86">
      <w:pPr>
        <w:pStyle w:val="NoSpacing"/>
        <w:ind w:firstLine="990"/>
        <w:rPr>
          <w:sz w:val="22"/>
        </w:rPr>
      </w:pPr>
      <w:r w:rsidRPr="00993BE7">
        <w:rPr>
          <w:sz w:val="22"/>
        </w:rPr>
        <w:t>rs = state.executeQuery(sql);</w:t>
      </w:r>
    </w:p>
    <w:p w:rsidR="00554D86" w:rsidRDefault="00554D86" w:rsidP="00554D86">
      <w:pPr>
        <w:pStyle w:val="NoSpacing"/>
        <w:ind w:firstLine="450"/>
        <w:rPr>
          <w:sz w:val="22"/>
        </w:rPr>
      </w:pPr>
      <w:r w:rsidRPr="00993BE7">
        <w:rPr>
          <w:sz w:val="22"/>
        </w:rPr>
        <w:t xml:space="preserve">} </w:t>
      </w:r>
    </w:p>
    <w:p w:rsidR="00554D86" w:rsidRPr="00993BE7" w:rsidRDefault="00554D86" w:rsidP="00554D86">
      <w:pPr>
        <w:pStyle w:val="NoSpacing"/>
        <w:ind w:firstLine="450"/>
        <w:rPr>
          <w:sz w:val="22"/>
        </w:rPr>
      </w:pPr>
      <w:r w:rsidRPr="00993BE7">
        <w:rPr>
          <w:sz w:val="22"/>
        </w:rPr>
        <w:t>catch (Exception ex) {}</w:t>
      </w:r>
    </w:p>
    <w:p w:rsidR="00554D86" w:rsidRDefault="00554D86" w:rsidP="00554D86">
      <w:pPr>
        <w:pStyle w:val="NoSpacing"/>
        <w:ind w:firstLine="450"/>
        <w:rPr>
          <w:sz w:val="22"/>
        </w:rPr>
      </w:pPr>
    </w:p>
    <w:p w:rsidR="00554D86" w:rsidRPr="00993BE7" w:rsidRDefault="00554D86" w:rsidP="00554D86">
      <w:pPr>
        <w:pStyle w:val="NoSpacing"/>
        <w:ind w:firstLine="450"/>
        <w:rPr>
          <w:sz w:val="22"/>
        </w:rPr>
      </w:pPr>
      <w:r w:rsidRPr="008171FC">
        <w:rPr>
          <w:b/>
          <w:sz w:val="22"/>
        </w:rPr>
        <w:t>return</w:t>
      </w:r>
      <w:r>
        <w:rPr>
          <w:sz w:val="22"/>
        </w:rPr>
        <w:t xml:space="preserve"> rs;</w:t>
      </w:r>
      <w:r w:rsidRPr="00993BE7">
        <w:rPr>
          <w:sz w:val="22"/>
        </w:rPr>
        <w:t xml:space="preserve">  </w:t>
      </w:r>
    </w:p>
    <w:p w:rsidR="00554D86" w:rsidRDefault="00554D86" w:rsidP="00554D86">
      <w:pPr>
        <w:pStyle w:val="NoSpacing"/>
        <w:rPr>
          <w:sz w:val="22"/>
        </w:rPr>
      </w:pPr>
      <w:r w:rsidRPr="00993BE7">
        <w:rPr>
          <w:sz w:val="22"/>
        </w:rPr>
        <w:t>}</w:t>
      </w:r>
    </w:p>
    <w:p w:rsidR="00C06CF3" w:rsidRPr="00C06CF3" w:rsidRDefault="00C06CF3" w:rsidP="00C06CF3">
      <w:pPr>
        <w:pStyle w:val="ListParagraph"/>
        <w:ind w:left="1536" w:firstLine="0"/>
      </w:pPr>
    </w:p>
    <w:p w:rsidR="00E004F3" w:rsidRDefault="00E004F3" w:rsidP="00594F6E">
      <w:pPr>
        <w:pStyle w:val="Heading3"/>
        <w:numPr>
          <w:ilvl w:val="2"/>
          <w:numId w:val="8"/>
        </w:numPr>
      </w:pPr>
      <w:bookmarkStart w:id="86" w:name="_Toc436137975"/>
      <w:r>
        <w:t>Cập nhật dữ liệu dữ liệu</w:t>
      </w:r>
      <w:bookmarkEnd w:id="86"/>
    </w:p>
    <w:p w:rsidR="00637BD5" w:rsidRDefault="0016322F" w:rsidP="00594F6E">
      <w:pPr>
        <w:pStyle w:val="ListParagraph"/>
        <w:numPr>
          <w:ilvl w:val="0"/>
          <w:numId w:val="4"/>
        </w:numPr>
      </w:pPr>
      <w:r w:rsidRPr="0016322F">
        <w:rPr>
          <w:i/>
        </w:rPr>
        <w:t>Cập nhật dữ liệu:</w:t>
      </w:r>
      <w:r>
        <w:t xml:space="preserve"> </w:t>
      </w:r>
      <w:r w:rsidR="00637BD5">
        <w:t>Tạo phương thức cho phép thực hiện cập nhật dữ liệu bao gồ</w:t>
      </w:r>
      <w:r w:rsidR="00127E71">
        <w:t>m t</w:t>
      </w:r>
      <w:r w:rsidR="00637BD5">
        <w:t>hêm, sửa, xóa dữ liệu</w:t>
      </w:r>
    </w:p>
    <w:p w:rsidR="00FE1C39" w:rsidRPr="007575F8" w:rsidRDefault="00567C8E" w:rsidP="00567C8E">
      <w:pPr>
        <w:pStyle w:val="NoSpacing"/>
        <w:rPr>
          <w:sz w:val="22"/>
        </w:rPr>
      </w:pPr>
      <w:r w:rsidRPr="007575F8">
        <w:rPr>
          <w:b/>
          <w:sz w:val="22"/>
        </w:rPr>
        <w:lastRenderedPageBreak/>
        <w:t>public</w:t>
      </w:r>
      <w:r w:rsidRPr="007575F8">
        <w:rPr>
          <w:sz w:val="22"/>
        </w:rPr>
        <w:t xml:space="preserve"> </w:t>
      </w:r>
      <w:r w:rsidRPr="007575F8">
        <w:rPr>
          <w:b/>
          <w:sz w:val="22"/>
        </w:rPr>
        <w:t>boolean</w:t>
      </w:r>
      <w:r w:rsidRPr="007575F8">
        <w:rPr>
          <w:sz w:val="22"/>
        </w:rPr>
        <w:t xml:space="preserve"> UpdateData(</w:t>
      </w:r>
      <w:r w:rsidRPr="007575F8">
        <w:rPr>
          <w:b/>
          <w:sz w:val="22"/>
        </w:rPr>
        <w:t>String</w:t>
      </w:r>
      <w:r w:rsidRPr="007575F8">
        <w:rPr>
          <w:sz w:val="22"/>
        </w:rPr>
        <w:t xml:space="preserve"> sql) </w:t>
      </w:r>
    </w:p>
    <w:p w:rsidR="00567C8E" w:rsidRPr="007575F8" w:rsidRDefault="00567C8E" w:rsidP="00567C8E">
      <w:pPr>
        <w:pStyle w:val="NoSpacing"/>
        <w:rPr>
          <w:sz w:val="22"/>
        </w:rPr>
      </w:pPr>
      <w:r w:rsidRPr="007575F8">
        <w:rPr>
          <w:sz w:val="22"/>
        </w:rPr>
        <w:t>{</w:t>
      </w:r>
    </w:p>
    <w:p w:rsidR="00567C8E" w:rsidRPr="007575F8" w:rsidRDefault="00567C8E" w:rsidP="00027C03">
      <w:pPr>
        <w:pStyle w:val="NoSpacing"/>
        <w:ind w:left="1170"/>
        <w:rPr>
          <w:sz w:val="22"/>
        </w:rPr>
      </w:pPr>
      <w:r w:rsidRPr="007575F8">
        <w:rPr>
          <w:b/>
          <w:sz w:val="22"/>
        </w:rPr>
        <w:t>Connection</w:t>
      </w:r>
      <w:r w:rsidRPr="007575F8">
        <w:rPr>
          <w:sz w:val="22"/>
        </w:rPr>
        <w:t xml:space="preserve"> conn = getConnectDB(dbName);</w:t>
      </w:r>
    </w:p>
    <w:p w:rsidR="00567C8E" w:rsidRPr="007575F8" w:rsidRDefault="00567C8E" w:rsidP="00027C03">
      <w:pPr>
        <w:pStyle w:val="NoSpacing"/>
        <w:ind w:left="1170"/>
        <w:rPr>
          <w:sz w:val="22"/>
        </w:rPr>
      </w:pPr>
      <w:r w:rsidRPr="007575F8">
        <w:rPr>
          <w:b/>
          <w:sz w:val="22"/>
        </w:rPr>
        <w:t>int</w:t>
      </w:r>
      <w:r w:rsidRPr="007575F8">
        <w:rPr>
          <w:sz w:val="22"/>
        </w:rPr>
        <w:t xml:space="preserve"> row = 0;</w:t>
      </w:r>
    </w:p>
    <w:p w:rsidR="005B75E2" w:rsidRPr="007575F8" w:rsidRDefault="00567C8E" w:rsidP="00027C03">
      <w:pPr>
        <w:pStyle w:val="NoSpacing"/>
        <w:ind w:left="1170"/>
        <w:rPr>
          <w:sz w:val="22"/>
        </w:rPr>
      </w:pPr>
      <w:r w:rsidRPr="007575F8">
        <w:rPr>
          <w:b/>
          <w:sz w:val="22"/>
        </w:rPr>
        <w:t>try</w:t>
      </w:r>
      <w:r w:rsidRPr="007575F8">
        <w:rPr>
          <w:sz w:val="22"/>
        </w:rPr>
        <w:t xml:space="preserve"> </w:t>
      </w:r>
    </w:p>
    <w:p w:rsidR="00567C8E" w:rsidRPr="007575F8" w:rsidRDefault="00567C8E" w:rsidP="00027C03">
      <w:pPr>
        <w:pStyle w:val="NoSpacing"/>
        <w:ind w:left="1170"/>
        <w:rPr>
          <w:sz w:val="22"/>
        </w:rPr>
      </w:pPr>
      <w:r w:rsidRPr="007575F8">
        <w:rPr>
          <w:sz w:val="22"/>
        </w:rPr>
        <w:t>{</w:t>
      </w:r>
    </w:p>
    <w:p w:rsidR="00567C8E" w:rsidRPr="007575F8" w:rsidRDefault="00567C8E" w:rsidP="00027C03">
      <w:pPr>
        <w:pStyle w:val="NoSpacing"/>
        <w:ind w:left="1620"/>
        <w:rPr>
          <w:sz w:val="22"/>
        </w:rPr>
      </w:pPr>
      <w:r w:rsidRPr="007575F8">
        <w:rPr>
          <w:sz w:val="22"/>
        </w:rPr>
        <w:t>Statement state = (Statement) conn.createStatement();</w:t>
      </w:r>
    </w:p>
    <w:p w:rsidR="00567C8E" w:rsidRPr="007575F8" w:rsidRDefault="00567C8E" w:rsidP="00027C03">
      <w:pPr>
        <w:pStyle w:val="NoSpacing"/>
        <w:ind w:left="1620"/>
        <w:rPr>
          <w:sz w:val="22"/>
        </w:rPr>
      </w:pPr>
      <w:r w:rsidRPr="007575F8">
        <w:rPr>
          <w:sz w:val="22"/>
        </w:rPr>
        <w:t>row = state.executeUpdate(sql);</w:t>
      </w:r>
    </w:p>
    <w:p w:rsidR="00567C8E" w:rsidRPr="007575F8" w:rsidRDefault="00010F95" w:rsidP="00027C03">
      <w:pPr>
        <w:pStyle w:val="NoSpacing"/>
        <w:ind w:left="1620"/>
        <w:rPr>
          <w:sz w:val="22"/>
        </w:rPr>
      </w:pPr>
      <w:r w:rsidRPr="007575F8">
        <w:rPr>
          <w:sz w:val="22"/>
        </w:rPr>
        <w:t xml:space="preserve">if (row &gt; 0) </w:t>
      </w:r>
      <w:r w:rsidR="00567C8E" w:rsidRPr="007575F8">
        <w:rPr>
          <w:b/>
          <w:sz w:val="22"/>
        </w:rPr>
        <w:t>return</w:t>
      </w:r>
      <w:r w:rsidR="00567C8E" w:rsidRPr="007575F8">
        <w:rPr>
          <w:sz w:val="22"/>
        </w:rPr>
        <w:t xml:space="preserve"> </w:t>
      </w:r>
      <w:r w:rsidR="00567C8E" w:rsidRPr="007575F8">
        <w:rPr>
          <w:b/>
          <w:sz w:val="22"/>
        </w:rPr>
        <w:t>true</w:t>
      </w:r>
      <w:r w:rsidR="00567C8E" w:rsidRPr="007575F8">
        <w:rPr>
          <w:sz w:val="22"/>
        </w:rPr>
        <w:t>;</w:t>
      </w:r>
    </w:p>
    <w:p w:rsidR="00027C03" w:rsidRPr="007575F8" w:rsidRDefault="00567C8E" w:rsidP="00027C03">
      <w:pPr>
        <w:pStyle w:val="NoSpacing"/>
        <w:ind w:left="1170"/>
        <w:rPr>
          <w:sz w:val="22"/>
        </w:rPr>
      </w:pPr>
      <w:r w:rsidRPr="007575F8">
        <w:rPr>
          <w:sz w:val="22"/>
        </w:rPr>
        <w:t xml:space="preserve">} </w:t>
      </w:r>
    </w:p>
    <w:p w:rsidR="00027C03" w:rsidRPr="007575F8" w:rsidRDefault="00567C8E" w:rsidP="00027C03">
      <w:pPr>
        <w:pStyle w:val="NoSpacing"/>
        <w:ind w:left="1170"/>
        <w:rPr>
          <w:sz w:val="22"/>
        </w:rPr>
      </w:pPr>
      <w:r w:rsidRPr="007575F8">
        <w:rPr>
          <w:b/>
          <w:sz w:val="22"/>
        </w:rPr>
        <w:t>catch</w:t>
      </w:r>
      <w:r w:rsidRPr="007575F8">
        <w:rPr>
          <w:sz w:val="22"/>
        </w:rPr>
        <w:t xml:space="preserve"> (SQLException ex)</w:t>
      </w:r>
    </w:p>
    <w:p w:rsidR="00567C8E" w:rsidRPr="007575F8" w:rsidRDefault="00567C8E" w:rsidP="00027C03">
      <w:pPr>
        <w:pStyle w:val="NoSpacing"/>
        <w:ind w:left="1170"/>
        <w:rPr>
          <w:sz w:val="22"/>
        </w:rPr>
      </w:pPr>
      <w:r w:rsidRPr="007575F8">
        <w:rPr>
          <w:sz w:val="22"/>
        </w:rPr>
        <w:t>{</w:t>
      </w:r>
    </w:p>
    <w:p w:rsidR="00567C8E" w:rsidRPr="007575F8" w:rsidRDefault="00567C8E" w:rsidP="00B0662E">
      <w:pPr>
        <w:pStyle w:val="NoSpacing"/>
        <w:ind w:left="1170" w:firstLine="450"/>
        <w:rPr>
          <w:sz w:val="22"/>
        </w:rPr>
      </w:pPr>
      <w:r w:rsidRPr="007575F8">
        <w:rPr>
          <w:sz w:val="22"/>
        </w:rPr>
        <w:t>System.err.println("Error: " + ex.getMessage());</w:t>
      </w:r>
    </w:p>
    <w:p w:rsidR="00027C03" w:rsidRPr="007575F8" w:rsidRDefault="00567C8E" w:rsidP="00027C03">
      <w:pPr>
        <w:pStyle w:val="NoSpacing"/>
        <w:ind w:left="1170"/>
        <w:rPr>
          <w:sz w:val="22"/>
        </w:rPr>
      </w:pPr>
      <w:r w:rsidRPr="007575F8">
        <w:rPr>
          <w:sz w:val="22"/>
        </w:rPr>
        <w:t xml:space="preserve">} </w:t>
      </w:r>
    </w:p>
    <w:p w:rsidR="00567C8E" w:rsidRPr="007575F8" w:rsidRDefault="00567C8E" w:rsidP="00027C03">
      <w:pPr>
        <w:pStyle w:val="NoSpacing"/>
        <w:ind w:left="1170"/>
        <w:rPr>
          <w:sz w:val="22"/>
        </w:rPr>
      </w:pPr>
      <w:r w:rsidRPr="007575F8">
        <w:rPr>
          <w:b/>
          <w:sz w:val="22"/>
        </w:rPr>
        <w:t>finally</w:t>
      </w:r>
      <w:r w:rsidRPr="007575F8">
        <w:rPr>
          <w:sz w:val="22"/>
        </w:rPr>
        <w:t xml:space="preserve"> {</w:t>
      </w:r>
      <w:r w:rsidR="00933642">
        <w:rPr>
          <w:sz w:val="22"/>
        </w:rPr>
        <w:t xml:space="preserve"> </w:t>
      </w:r>
      <w:r w:rsidRPr="007575F8">
        <w:rPr>
          <w:sz w:val="22"/>
        </w:rPr>
        <w:t>CloseConnection(conn);</w:t>
      </w:r>
      <w:r w:rsidR="00933642">
        <w:rPr>
          <w:sz w:val="22"/>
        </w:rPr>
        <w:t xml:space="preserve"> </w:t>
      </w:r>
      <w:r w:rsidRPr="007575F8">
        <w:rPr>
          <w:sz w:val="22"/>
        </w:rPr>
        <w:t>}</w:t>
      </w:r>
    </w:p>
    <w:p w:rsidR="00567C8E" w:rsidRPr="007575F8" w:rsidRDefault="00567C8E" w:rsidP="00027C03">
      <w:pPr>
        <w:pStyle w:val="NoSpacing"/>
        <w:ind w:left="1170"/>
        <w:rPr>
          <w:sz w:val="22"/>
        </w:rPr>
      </w:pPr>
      <w:r w:rsidRPr="007575F8">
        <w:rPr>
          <w:b/>
          <w:sz w:val="22"/>
        </w:rPr>
        <w:t>return</w:t>
      </w:r>
      <w:r w:rsidRPr="007575F8">
        <w:rPr>
          <w:sz w:val="22"/>
        </w:rPr>
        <w:t xml:space="preserve"> </w:t>
      </w:r>
      <w:r w:rsidRPr="007575F8">
        <w:rPr>
          <w:b/>
          <w:sz w:val="22"/>
        </w:rPr>
        <w:t>false</w:t>
      </w:r>
      <w:r w:rsidRPr="007575F8">
        <w:rPr>
          <w:sz w:val="22"/>
        </w:rPr>
        <w:t>;</w:t>
      </w:r>
    </w:p>
    <w:p w:rsidR="00567C8E" w:rsidRPr="007575F8" w:rsidRDefault="00567C8E" w:rsidP="00567C8E">
      <w:pPr>
        <w:pStyle w:val="NoSpacing"/>
        <w:rPr>
          <w:sz w:val="22"/>
        </w:rPr>
      </w:pPr>
      <w:r w:rsidRPr="007575F8">
        <w:rPr>
          <w:sz w:val="22"/>
        </w:rPr>
        <w:t>}</w:t>
      </w:r>
    </w:p>
    <w:p w:rsidR="00B44203" w:rsidRDefault="00B44203" w:rsidP="00715208">
      <w:pPr>
        <w:spacing w:after="120" w:line="240" w:lineRule="auto"/>
        <w:contextualSpacing w:val="0"/>
        <w:rPr>
          <w:b/>
          <w:u w:val="single"/>
        </w:rPr>
      </w:pPr>
    </w:p>
    <w:p w:rsidR="009F39AA" w:rsidRDefault="002125C0" w:rsidP="002125C0">
      <w:r w:rsidRPr="002125C0">
        <w:rPr>
          <w:b/>
          <w:u w:val="single"/>
        </w:rPr>
        <w:t>Ví dụ:</w:t>
      </w:r>
      <w:r w:rsidR="00B44203">
        <w:rPr>
          <w:b/>
        </w:rPr>
        <w:t xml:space="preserve"> </w:t>
      </w:r>
      <w:r w:rsidR="00B44203">
        <w:t>Cơ sở dữ liệ</w:t>
      </w:r>
      <w:r w:rsidR="001C7782">
        <w:t>u có bảng tblSinhVien</w:t>
      </w:r>
      <w:r w:rsidR="00CC7E3C">
        <w:t xml:space="preserve"> với</w:t>
      </w:r>
      <w:r w:rsidR="00B44203">
        <w:t xml:space="preserve"> các thông tin như sau:</w:t>
      </w:r>
    </w:p>
    <w:tbl>
      <w:tblPr>
        <w:tblStyle w:val="TableGrid"/>
        <w:tblW w:w="6120" w:type="dxa"/>
        <w:tblInd w:w="1368" w:type="dxa"/>
        <w:tblLook w:val="04A0"/>
      </w:tblPr>
      <w:tblGrid>
        <w:gridCol w:w="2160"/>
        <w:gridCol w:w="1890"/>
        <w:gridCol w:w="2070"/>
      </w:tblGrid>
      <w:tr w:rsidR="00B44203" w:rsidRPr="00B44203" w:rsidTr="001C7782">
        <w:tc>
          <w:tcPr>
            <w:tcW w:w="2160" w:type="dxa"/>
          </w:tcPr>
          <w:p w:rsidR="00B44203" w:rsidRPr="00B44203" w:rsidRDefault="00B44203" w:rsidP="00B44203">
            <w:pPr>
              <w:ind w:firstLine="0"/>
              <w:jc w:val="center"/>
              <w:rPr>
                <w:b/>
                <w:sz w:val="24"/>
              </w:rPr>
            </w:pPr>
            <w:r w:rsidRPr="00B44203">
              <w:rPr>
                <w:b/>
                <w:sz w:val="24"/>
              </w:rPr>
              <w:t>Tên trường</w:t>
            </w:r>
          </w:p>
        </w:tc>
        <w:tc>
          <w:tcPr>
            <w:tcW w:w="1890" w:type="dxa"/>
          </w:tcPr>
          <w:p w:rsidR="00B44203" w:rsidRPr="00B44203" w:rsidRDefault="00B44203" w:rsidP="00B44203">
            <w:pPr>
              <w:ind w:firstLine="0"/>
              <w:jc w:val="center"/>
              <w:rPr>
                <w:b/>
                <w:sz w:val="24"/>
              </w:rPr>
            </w:pPr>
            <w:r w:rsidRPr="00B44203">
              <w:rPr>
                <w:b/>
                <w:sz w:val="24"/>
              </w:rPr>
              <w:t>Kiểu dữ liệu</w:t>
            </w:r>
          </w:p>
        </w:tc>
        <w:tc>
          <w:tcPr>
            <w:tcW w:w="2070" w:type="dxa"/>
          </w:tcPr>
          <w:p w:rsidR="00B44203" w:rsidRPr="00B44203" w:rsidRDefault="00B44203" w:rsidP="00B44203">
            <w:pPr>
              <w:ind w:firstLine="0"/>
              <w:jc w:val="center"/>
              <w:rPr>
                <w:b/>
                <w:sz w:val="24"/>
              </w:rPr>
            </w:pPr>
            <w:r w:rsidRPr="00B44203">
              <w:rPr>
                <w:b/>
                <w:sz w:val="24"/>
              </w:rPr>
              <w:t>Mô tả</w:t>
            </w:r>
          </w:p>
        </w:tc>
      </w:tr>
      <w:tr w:rsidR="00B44203" w:rsidTr="001C7782">
        <w:tc>
          <w:tcPr>
            <w:tcW w:w="2160" w:type="dxa"/>
          </w:tcPr>
          <w:p w:rsidR="00B44203" w:rsidRPr="00B44203" w:rsidRDefault="00B44203" w:rsidP="002125C0">
            <w:pPr>
              <w:ind w:firstLine="0"/>
              <w:rPr>
                <w:sz w:val="24"/>
              </w:rPr>
            </w:pPr>
            <w:r w:rsidRPr="00B44203">
              <w:rPr>
                <w:sz w:val="24"/>
              </w:rPr>
              <w:t>ID</w:t>
            </w:r>
          </w:p>
        </w:tc>
        <w:tc>
          <w:tcPr>
            <w:tcW w:w="1890" w:type="dxa"/>
          </w:tcPr>
          <w:p w:rsidR="00B44203" w:rsidRPr="00B44203" w:rsidRDefault="00B44203" w:rsidP="002125C0">
            <w:pPr>
              <w:ind w:firstLine="0"/>
              <w:rPr>
                <w:sz w:val="24"/>
              </w:rPr>
            </w:pPr>
            <w:r>
              <w:rPr>
                <w:sz w:val="24"/>
              </w:rPr>
              <w:t>i</w:t>
            </w:r>
            <w:r w:rsidRPr="00B44203">
              <w:rPr>
                <w:sz w:val="24"/>
              </w:rPr>
              <w:t>nt</w:t>
            </w:r>
          </w:p>
        </w:tc>
        <w:tc>
          <w:tcPr>
            <w:tcW w:w="2070" w:type="dxa"/>
          </w:tcPr>
          <w:p w:rsidR="00B44203" w:rsidRPr="00B44203" w:rsidRDefault="00B44203" w:rsidP="002125C0">
            <w:pPr>
              <w:ind w:firstLine="0"/>
              <w:rPr>
                <w:sz w:val="24"/>
              </w:rPr>
            </w:pPr>
            <w:r w:rsidRPr="00B44203">
              <w:rPr>
                <w:sz w:val="24"/>
              </w:rPr>
              <w:t>Mã sinh viên</w:t>
            </w:r>
          </w:p>
        </w:tc>
      </w:tr>
      <w:tr w:rsidR="00B44203" w:rsidTr="001C7782">
        <w:tc>
          <w:tcPr>
            <w:tcW w:w="2160" w:type="dxa"/>
          </w:tcPr>
          <w:p w:rsidR="00B44203" w:rsidRPr="00B44203" w:rsidRDefault="00B44203" w:rsidP="002125C0">
            <w:pPr>
              <w:ind w:firstLine="0"/>
              <w:rPr>
                <w:sz w:val="24"/>
              </w:rPr>
            </w:pPr>
            <w:r w:rsidRPr="00B44203">
              <w:rPr>
                <w:sz w:val="24"/>
              </w:rPr>
              <w:t>Name</w:t>
            </w:r>
          </w:p>
        </w:tc>
        <w:tc>
          <w:tcPr>
            <w:tcW w:w="1890" w:type="dxa"/>
          </w:tcPr>
          <w:p w:rsidR="00B44203" w:rsidRPr="00B44203" w:rsidRDefault="00B44203" w:rsidP="002125C0">
            <w:pPr>
              <w:ind w:firstLine="0"/>
              <w:rPr>
                <w:sz w:val="24"/>
              </w:rPr>
            </w:pPr>
            <w:r w:rsidRPr="00B44203">
              <w:rPr>
                <w:sz w:val="24"/>
              </w:rPr>
              <w:t>String</w:t>
            </w:r>
          </w:p>
        </w:tc>
        <w:tc>
          <w:tcPr>
            <w:tcW w:w="2070" w:type="dxa"/>
          </w:tcPr>
          <w:p w:rsidR="00B44203" w:rsidRPr="00B44203" w:rsidRDefault="00B44203" w:rsidP="002125C0">
            <w:pPr>
              <w:ind w:firstLine="0"/>
              <w:rPr>
                <w:sz w:val="24"/>
              </w:rPr>
            </w:pPr>
            <w:r w:rsidRPr="00B44203">
              <w:rPr>
                <w:sz w:val="24"/>
              </w:rPr>
              <w:t>Tên sinh viên</w:t>
            </w:r>
          </w:p>
        </w:tc>
      </w:tr>
      <w:tr w:rsidR="00B44203" w:rsidTr="001C7782">
        <w:tc>
          <w:tcPr>
            <w:tcW w:w="2160" w:type="dxa"/>
          </w:tcPr>
          <w:p w:rsidR="00B44203" w:rsidRPr="00B44203" w:rsidRDefault="00B44203" w:rsidP="002125C0">
            <w:pPr>
              <w:ind w:firstLine="0"/>
              <w:rPr>
                <w:sz w:val="24"/>
              </w:rPr>
            </w:pPr>
            <w:r w:rsidRPr="00B44203">
              <w:rPr>
                <w:sz w:val="24"/>
              </w:rPr>
              <w:t>Address</w:t>
            </w:r>
          </w:p>
        </w:tc>
        <w:tc>
          <w:tcPr>
            <w:tcW w:w="1890" w:type="dxa"/>
          </w:tcPr>
          <w:p w:rsidR="00B44203" w:rsidRPr="00B44203" w:rsidRDefault="00B44203" w:rsidP="002125C0">
            <w:pPr>
              <w:ind w:firstLine="0"/>
              <w:rPr>
                <w:sz w:val="24"/>
              </w:rPr>
            </w:pPr>
            <w:r w:rsidRPr="00B44203">
              <w:rPr>
                <w:sz w:val="24"/>
              </w:rPr>
              <w:t>String</w:t>
            </w:r>
          </w:p>
        </w:tc>
        <w:tc>
          <w:tcPr>
            <w:tcW w:w="2070" w:type="dxa"/>
          </w:tcPr>
          <w:p w:rsidR="00B44203" w:rsidRPr="00B44203" w:rsidRDefault="00B44203" w:rsidP="002125C0">
            <w:pPr>
              <w:ind w:firstLine="0"/>
              <w:rPr>
                <w:sz w:val="24"/>
              </w:rPr>
            </w:pPr>
            <w:r w:rsidRPr="00B44203">
              <w:rPr>
                <w:sz w:val="24"/>
              </w:rPr>
              <w:t>Địa chỉ</w:t>
            </w:r>
          </w:p>
        </w:tc>
      </w:tr>
      <w:tr w:rsidR="00B44203" w:rsidTr="001C7782">
        <w:tc>
          <w:tcPr>
            <w:tcW w:w="2160" w:type="dxa"/>
          </w:tcPr>
          <w:p w:rsidR="00B44203" w:rsidRPr="00B44203" w:rsidRDefault="00B44203" w:rsidP="002125C0">
            <w:pPr>
              <w:ind w:firstLine="0"/>
              <w:rPr>
                <w:sz w:val="24"/>
              </w:rPr>
            </w:pPr>
            <w:r w:rsidRPr="00B44203">
              <w:rPr>
                <w:sz w:val="24"/>
              </w:rPr>
              <w:t>Age</w:t>
            </w:r>
          </w:p>
        </w:tc>
        <w:tc>
          <w:tcPr>
            <w:tcW w:w="1890" w:type="dxa"/>
          </w:tcPr>
          <w:p w:rsidR="00B44203" w:rsidRPr="00B44203" w:rsidRDefault="00B44203" w:rsidP="002125C0">
            <w:pPr>
              <w:ind w:firstLine="0"/>
              <w:rPr>
                <w:sz w:val="24"/>
              </w:rPr>
            </w:pPr>
            <w:r>
              <w:rPr>
                <w:sz w:val="24"/>
              </w:rPr>
              <w:t>i</w:t>
            </w:r>
            <w:r w:rsidRPr="00B44203">
              <w:rPr>
                <w:sz w:val="24"/>
              </w:rPr>
              <w:t>nt</w:t>
            </w:r>
          </w:p>
        </w:tc>
        <w:tc>
          <w:tcPr>
            <w:tcW w:w="2070" w:type="dxa"/>
          </w:tcPr>
          <w:p w:rsidR="00B44203" w:rsidRPr="00B44203" w:rsidRDefault="00B44203" w:rsidP="002125C0">
            <w:pPr>
              <w:ind w:firstLine="0"/>
              <w:rPr>
                <w:sz w:val="24"/>
              </w:rPr>
            </w:pPr>
            <w:r w:rsidRPr="00B44203">
              <w:rPr>
                <w:sz w:val="24"/>
              </w:rPr>
              <w:t>Tuổi</w:t>
            </w:r>
          </w:p>
        </w:tc>
      </w:tr>
    </w:tbl>
    <w:p w:rsidR="00B44203" w:rsidRDefault="00B44203" w:rsidP="002125C0"/>
    <w:p w:rsidR="00B17AD4" w:rsidRDefault="00B17AD4" w:rsidP="00594F6E">
      <w:pPr>
        <w:pStyle w:val="ListParagraph"/>
        <w:numPr>
          <w:ilvl w:val="0"/>
          <w:numId w:val="12"/>
        </w:numPr>
      </w:pPr>
      <w:r>
        <w:t>Hãy viết chương trình hiển thị dữ liệu ra màn hình</w:t>
      </w:r>
    </w:p>
    <w:p w:rsidR="00B17AD4" w:rsidRDefault="00B17AD4" w:rsidP="00594F6E">
      <w:pPr>
        <w:pStyle w:val="ListParagraph"/>
        <w:numPr>
          <w:ilvl w:val="0"/>
          <w:numId w:val="12"/>
        </w:numPr>
      </w:pPr>
      <w:r>
        <w:t>Viêt chương trình thêm/sửa/xóa dữ liệu từ bảng tblSinhVien</w:t>
      </w:r>
    </w:p>
    <w:p w:rsidR="003F686C" w:rsidRPr="009236DD" w:rsidRDefault="00607B6F" w:rsidP="003F686C">
      <w:pPr>
        <w:rPr>
          <w:b/>
          <w:u w:val="single"/>
        </w:rPr>
      </w:pPr>
      <w:r w:rsidRPr="009236DD">
        <w:rPr>
          <w:b/>
          <w:u w:val="single"/>
        </w:rPr>
        <w:t>Đáp án:</w:t>
      </w:r>
    </w:p>
    <w:p w:rsidR="00607B6F" w:rsidRDefault="00607B6F" w:rsidP="003F686C">
      <w:r>
        <w:t xml:space="preserve">Với các phương thức ta đã xây dựng ở phần trên, ta đưa vào trong class </w:t>
      </w:r>
      <w:r w:rsidRPr="006954E8">
        <w:rPr>
          <w:b/>
          <w:i/>
        </w:rPr>
        <w:t>DBHelper</w:t>
      </w:r>
    </w:p>
    <w:p w:rsidR="00607B6F" w:rsidRDefault="00E50EDF" w:rsidP="003F686C">
      <w:r>
        <w:t xml:space="preserve">File </w:t>
      </w:r>
      <w:r w:rsidRPr="00E50EDF">
        <w:rPr>
          <w:b/>
          <w:i/>
        </w:rPr>
        <w:t>SinhVien.java</w:t>
      </w:r>
      <w:r>
        <w:t xml:space="preserve"> (class </w:t>
      </w:r>
      <w:r w:rsidRPr="006F15EC">
        <w:rPr>
          <w:b/>
          <w:i/>
        </w:rPr>
        <w:t>SinhVien</w:t>
      </w:r>
      <w:r>
        <w:t>) ta viết:</w:t>
      </w:r>
    </w:p>
    <w:p w:rsidR="00954983" w:rsidRDefault="001469B1" w:rsidP="002D38FA">
      <w:pPr>
        <w:pStyle w:val="Comment"/>
      </w:pPr>
      <w:r>
        <w:t>// Khởi tạo đối tượng DBHelper</w:t>
      </w:r>
    </w:p>
    <w:p w:rsidR="00954983" w:rsidRPr="00954983" w:rsidRDefault="00954983" w:rsidP="00954983">
      <w:pPr>
        <w:pStyle w:val="NoSpacing"/>
        <w:rPr>
          <w:sz w:val="22"/>
        </w:rPr>
      </w:pPr>
      <w:r w:rsidRPr="00B45264">
        <w:rPr>
          <w:b/>
          <w:sz w:val="22"/>
        </w:rPr>
        <w:t>public</w:t>
      </w:r>
      <w:r w:rsidRPr="00954983">
        <w:rPr>
          <w:sz w:val="22"/>
        </w:rPr>
        <w:t xml:space="preserve"> </w:t>
      </w:r>
      <w:r w:rsidRPr="009018DD">
        <w:rPr>
          <w:b/>
          <w:sz w:val="22"/>
        </w:rPr>
        <w:t>DBHelper</w:t>
      </w:r>
      <w:r w:rsidRPr="00954983">
        <w:rPr>
          <w:sz w:val="22"/>
        </w:rPr>
        <w:t xml:space="preserve"> dbHelper = new DBHelper();</w:t>
      </w:r>
    </w:p>
    <w:p w:rsidR="00060839" w:rsidRDefault="00060839" w:rsidP="001F64AC">
      <w:pPr>
        <w:pStyle w:val="Comment"/>
      </w:pPr>
    </w:p>
    <w:p w:rsidR="00954983" w:rsidRPr="00954983" w:rsidRDefault="001F64AC" w:rsidP="001F64AC">
      <w:pPr>
        <w:pStyle w:val="Comment"/>
      </w:pPr>
      <w:r>
        <w:t>// Hàm khởi tạo SinhVien</w:t>
      </w:r>
    </w:p>
    <w:p w:rsidR="00954983" w:rsidRPr="00954983" w:rsidRDefault="00954983" w:rsidP="00954983">
      <w:pPr>
        <w:pStyle w:val="NoSpacing"/>
        <w:rPr>
          <w:sz w:val="22"/>
        </w:rPr>
      </w:pPr>
      <w:r w:rsidRPr="004838E6">
        <w:rPr>
          <w:b/>
          <w:sz w:val="22"/>
        </w:rPr>
        <w:t>public</w:t>
      </w:r>
      <w:r w:rsidRPr="00954983">
        <w:rPr>
          <w:sz w:val="22"/>
        </w:rPr>
        <w:t xml:space="preserve"> SinhVien() {</w:t>
      </w:r>
    </w:p>
    <w:p w:rsidR="00954983" w:rsidRPr="00954983" w:rsidRDefault="00954983" w:rsidP="004838E6">
      <w:pPr>
        <w:pStyle w:val="NoSpacing"/>
        <w:ind w:firstLine="450"/>
        <w:rPr>
          <w:sz w:val="22"/>
        </w:rPr>
      </w:pPr>
      <w:r w:rsidRPr="00954983">
        <w:rPr>
          <w:sz w:val="22"/>
        </w:rPr>
        <w:t>dbHelper.dbName = "dbSinhVien";</w:t>
      </w:r>
    </w:p>
    <w:p w:rsidR="00954983" w:rsidRPr="00954983" w:rsidRDefault="00954983" w:rsidP="00954983">
      <w:pPr>
        <w:pStyle w:val="NoSpacing"/>
        <w:rPr>
          <w:sz w:val="22"/>
        </w:rPr>
      </w:pPr>
      <w:r w:rsidRPr="00954983">
        <w:rPr>
          <w:sz w:val="22"/>
        </w:rPr>
        <w:t>}</w:t>
      </w:r>
    </w:p>
    <w:p w:rsidR="00060839" w:rsidRDefault="00060839" w:rsidP="00DE4D82">
      <w:pPr>
        <w:pStyle w:val="Comment"/>
      </w:pPr>
    </w:p>
    <w:p w:rsidR="00954983" w:rsidRPr="00954983" w:rsidRDefault="00DE4D82" w:rsidP="00DE4D82">
      <w:pPr>
        <w:pStyle w:val="Comment"/>
      </w:pPr>
      <w:r>
        <w:t>// Hiển thị dữ liệu</w:t>
      </w:r>
    </w:p>
    <w:p w:rsidR="00370C53" w:rsidRDefault="00954983" w:rsidP="00954983">
      <w:pPr>
        <w:pStyle w:val="NoSpacing"/>
        <w:rPr>
          <w:sz w:val="22"/>
        </w:rPr>
      </w:pPr>
      <w:r w:rsidRPr="00B4794E">
        <w:rPr>
          <w:b/>
          <w:sz w:val="22"/>
        </w:rPr>
        <w:t>public</w:t>
      </w:r>
      <w:r w:rsidRPr="00954983">
        <w:rPr>
          <w:sz w:val="22"/>
        </w:rPr>
        <w:t xml:space="preserve"> </w:t>
      </w:r>
      <w:r w:rsidRPr="00B4794E">
        <w:rPr>
          <w:b/>
          <w:sz w:val="22"/>
        </w:rPr>
        <w:t>void</w:t>
      </w:r>
      <w:r w:rsidRPr="00954983">
        <w:rPr>
          <w:sz w:val="22"/>
        </w:rPr>
        <w:t xml:space="preserve"> ShowData() </w:t>
      </w:r>
    </w:p>
    <w:p w:rsidR="00954983" w:rsidRPr="00954983" w:rsidRDefault="00954983" w:rsidP="00954983">
      <w:pPr>
        <w:pStyle w:val="NoSpacing"/>
        <w:rPr>
          <w:sz w:val="22"/>
        </w:rPr>
      </w:pPr>
      <w:r w:rsidRPr="00954983">
        <w:rPr>
          <w:sz w:val="22"/>
        </w:rPr>
        <w:t>{</w:t>
      </w:r>
    </w:p>
    <w:p w:rsidR="00954983" w:rsidRPr="00954983" w:rsidRDefault="00954983" w:rsidP="00370C53">
      <w:pPr>
        <w:pStyle w:val="NoSpacing"/>
        <w:ind w:firstLine="450"/>
        <w:rPr>
          <w:sz w:val="22"/>
        </w:rPr>
      </w:pPr>
      <w:r w:rsidRPr="00014C68">
        <w:rPr>
          <w:b/>
          <w:sz w:val="22"/>
        </w:rPr>
        <w:lastRenderedPageBreak/>
        <w:t>String</w:t>
      </w:r>
      <w:r w:rsidRPr="00954983">
        <w:rPr>
          <w:sz w:val="22"/>
        </w:rPr>
        <w:t xml:space="preserve"> sql = "Select * from tblSinhVien";</w:t>
      </w:r>
    </w:p>
    <w:p w:rsidR="00370C53" w:rsidRDefault="00954983" w:rsidP="00370C53">
      <w:pPr>
        <w:pStyle w:val="NoSpacing"/>
        <w:ind w:firstLine="450"/>
        <w:rPr>
          <w:sz w:val="22"/>
        </w:rPr>
      </w:pPr>
      <w:r w:rsidRPr="00E6637C">
        <w:rPr>
          <w:b/>
          <w:sz w:val="22"/>
        </w:rPr>
        <w:t>try</w:t>
      </w:r>
      <w:r w:rsidRPr="00954983">
        <w:rPr>
          <w:sz w:val="22"/>
        </w:rPr>
        <w:t xml:space="preserve"> </w:t>
      </w:r>
    </w:p>
    <w:p w:rsidR="00954983" w:rsidRDefault="00954983" w:rsidP="00370C53">
      <w:pPr>
        <w:pStyle w:val="NoSpacing"/>
        <w:ind w:firstLine="450"/>
        <w:rPr>
          <w:sz w:val="22"/>
        </w:rPr>
      </w:pPr>
      <w:r w:rsidRPr="00954983">
        <w:rPr>
          <w:sz w:val="22"/>
        </w:rPr>
        <w:t>{</w:t>
      </w:r>
    </w:p>
    <w:p w:rsidR="00370C53" w:rsidRPr="00954983" w:rsidRDefault="00370C53" w:rsidP="00E6637C">
      <w:pPr>
        <w:pStyle w:val="NoSpacing"/>
        <w:ind w:firstLine="900"/>
        <w:rPr>
          <w:sz w:val="22"/>
        </w:rPr>
      </w:pPr>
      <w:r w:rsidRPr="00066D93">
        <w:rPr>
          <w:b/>
          <w:sz w:val="22"/>
        </w:rPr>
        <w:t>ResultSet</w:t>
      </w:r>
      <w:r w:rsidRPr="00954983">
        <w:rPr>
          <w:sz w:val="22"/>
        </w:rPr>
        <w:t xml:space="preserve"> rs = dbHelper.ShowData(sql);</w:t>
      </w:r>
    </w:p>
    <w:p w:rsidR="00954983" w:rsidRPr="00954983" w:rsidRDefault="00954983" w:rsidP="00E6637C">
      <w:pPr>
        <w:pStyle w:val="NoSpacing"/>
        <w:ind w:firstLine="900"/>
        <w:rPr>
          <w:sz w:val="22"/>
        </w:rPr>
      </w:pPr>
      <w:r w:rsidRPr="00066D93">
        <w:rPr>
          <w:b/>
          <w:sz w:val="22"/>
        </w:rPr>
        <w:t>while</w:t>
      </w:r>
      <w:r w:rsidRPr="00954983">
        <w:rPr>
          <w:sz w:val="22"/>
        </w:rPr>
        <w:t xml:space="preserve"> (rs.next()) {</w:t>
      </w:r>
    </w:p>
    <w:p w:rsidR="00954983" w:rsidRPr="00954983" w:rsidRDefault="00954983" w:rsidP="00E6637C">
      <w:pPr>
        <w:pStyle w:val="NoSpacing"/>
        <w:ind w:firstLine="1440"/>
        <w:rPr>
          <w:sz w:val="22"/>
        </w:rPr>
      </w:pPr>
      <w:r w:rsidRPr="00954983">
        <w:rPr>
          <w:sz w:val="22"/>
        </w:rPr>
        <w:t>String data = "ID: " + rs.getString(0);</w:t>
      </w:r>
    </w:p>
    <w:p w:rsidR="00954983" w:rsidRPr="00954983" w:rsidRDefault="00954983" w:rsidP="00E6637C">
      <w:pPr>
        <w:pStyle w:val="NoSpacing"/>
        <w:ind w:firstLine="1440"/>
        <w:rPr>
          <w:sz w:val="22"/>
        </w:rPr>
      </w:pPr>
      <w:r w:rsidRPr="00954983">
        <w:rPr>
          <w:sz w:val="22"/>
        </w:rPr>
        <w:t>data += " - Name: " + rs.getString(1);</w:t>
      </w:r>
    </w:p>
    <w:p w:rsidR="00954983" w:rsidRPr="00954983" w:rsidRDefault="00954983" w:rsidP="00E6637C">
      <w:pPr>
        <w:pStyle w:val="NoSpacing"/>
        <w:ind w:firstLine="1440"/>
        <w:rPr>
          <w:sz w:val="22"/>
        </w:rPr>
      </w:pPr>
      <w:r w:rsidRPr="00954983">
        <w:rPr>
          <w:sz w:val="22"/>
        </w:rPr>
        <w:t>data += " - Address: " + rs.getString(2);</w:t>
      </w:r>
    </w:p>
    <w:p w:rsidR="00954983" w:rsidRPr="00954983" w:rsidRDefault="00954983" w:rsidP="00E6637C">
      <w:pPr>
        <w:pStyle w:val="NoSpacing"/>
        <w:ind w:firstLine="1440"/>
        <w:rPr>
          <w:sz w:val="22"/>
        </w:rPr>
      </w:pPr>
      <w:r w:rsidRPr="00954983">
        <w:rPr>
          <w:sz w:val="22"/>
        </w:rPr>
        <w:t>data += " - Age: " + rs.getString(3);</w:t>
      </w:r>
    </w:p>
    <w:p w:rsidR="00954983" w:rsidRDefault="00954983" w:rsidP="00E6637C">
      <w:pPr>
        <w:pStyle w:val="NoSpacing"/>
        <w:ind w:firstLine="1440"/>
        <w:rPr>
          <w:sz w:val="22"/>
        </w:rPr>
      </w:pPr>
      <w:r w:rsidRPr="00954983">
        <w:rPr>
          <w:sz w:val="22"/>
        </w:rPr>
        <w:t>System.out.println(data);</w:t>
      </w:r>
    </w:p>
    <w:p w:rsidR="00E6637C" w:rsidRPr="00954983" w:rsidRDefault="00E6637C" w:rsidP="00E6637C">
      <w:pPr>
        <w:pStyle w:val="NoSpacing"/>
        <w:ind w:firstLine="900"/>
        <w:rPr>
          <w:sz w:val="22"/>
        </w:rPr>
      </w:pPr>
      <w:r>
        <w:rPr>
          <w:sz w:val="22"/>
        </w:rPr>
        <w:t>}</w:t>
      </w:r>
    </w:p>
    <w:p w:rsidR="00E6637C" w:rsidRDefault="00954983" w:rsidP="00370C53">
      <w:pPr>
        <w:pStyle w:val="NoSpacing"/>
        <w:ind w:firstLine="450"/>
        <w:rPr>
          <w:sz w:val="22"/>
        </w:rPr>
      </w:pPr>
      <w:r w:rsidRPr="00954983">
        <w:rPr>
          <w:sz w:val="22"/>
        </w:rPr>
        <w:t xml:space="preserve">} </w:t>
      </w:r>
    </w:p>
    <w:p w:rsidR="00954983" w:rsidRPr="00954983" w:rsidRDefault="00954983" w:rsidP="00370C53">
      <w:pPr>
        <w:pStyle w:val="NoSpacing"/>
        <w:ind w:firstLine="450"/>
        <w:rPr>
          <w:sz w:val="22"/>
        </w:rPr>
      </w:pPr>
      <w:r w:rsidRPr="008F7E9A">
        <w:rPr>
          <w:b/>
          <w:sz w:val="22"/>
        </w:rPr>
        <w:t>catch</w:t>
      </w:r>
      <w:r w:rsidRPr="00954983">
        <w:rPr>
          <w:sz w:val="22"/>
        </w:rPr>
        <w:t xml:space="preserve"> (SQLException ex) {}</w:t>
      </w:r>
    </w:p>
    <w:p w:rsidR="00954983" w:rsidRPr="00954983" w:rsidRDefault="00954983" w:rsidP="00954983">
      <w:pPr>
        <w:pStyle w:val="NoSpacing"/>
        <w:rPr>
          <w:sz w:val="22"/>
        </w:rPr>
      </w:pPr>
      <w:r w:rsidRPr="00954983">
        <w:rPr>
          <w:sz w:val="22"/>
        </w:rPr>
        <w:t>}</w:t>
      </w:r>
    </w:p>
    <w:p w:rsidR="00954983" w:rsidRPr="00954983" w:rsidRDefault="00954983" w:rsidP="00954983">
      <w:pPr>
        <w:pStyle w:val="NoSpacing"/>
        <w:rPr>
          <w:sz w:val="22"/>
        </w:rPr>
      </w:pPr>
      <w:r w:rsidRPr="00954983">
        <w:rPr>
          <w:sz w:val="22"/>
        </w:rPr>
        <w:t xml:space="preserve">    </w:t>
      </w:r>
    </w:p>
    <w:p w:rsidR="001508C4" w:rsidRDefault="00DE2E8C" w:rsidP="00545FAF">
      <w:pPr>
        <w:pStyle w:val="Comment"/>
      </w:pPr>
      <w:r>
        <w:t>// Thêm dữ liệu</w:t>
      </w:r>
    </w:p>
    <w:p w:rsidR="00954983" w:rsidRPr="00954983" w:rsidRDefault="00954983" w:rsidP="00954983">
      <w:pPr>
        <w:pStyle w:val="NoSpacing"/>
        <w:rPr>
          <w:sz w:val="22"/>
        </w:rPr>
      </w:pPr>
      <w:r w:rsidRPr="007727FC">
        <w:rPr>
          <w:b/>
          <w:sz w:val="22"/>
        </w:rPr>
        <w:t>public</w:t>
      </w:r>
      <w:r w:rsidRPr="00954983">
        <w:rPr>
          <w:sz w:val="22"/>
        </w:rPr>
        <w:t xml:space="preserve"> </w:t>
      </w:r>
      <w:r w:rsidRPr="007727FC">
        <w:rPr>
          <w:b/>
          <w:sz w:val="22"/>
        </w:rPr>
        <w:t>void</w:t>
      </w:r>
      <w:r w:rsidRPr="00954983">
        <w:rPr>
          <w:sz w:val="22"/>
        </w:rPr>
        <w:t xml:space="preserve"> InsertData()</w:t>
      </w:r>
    </w:p>
    <w:p w:rsidR="00954983" w:rsidRPr="00954983" w:rsidRDefault="00954983" w:rsidP="00954983">
      <w:pPr>
        <w:pStyle w:val="NoSpacing"/>
        <w:rPr>
          <w:sz w:val="22"/>
        </w:rPr>
      </w:pPr>
      <w:r w:rsidRPr="00954983">
        <w:rPr>
          <w:sz w:val="22"/>
        </w:rPr>
        <w:t>{</w:t>
      </w:r>
    </w:p>
    <w:p w:rsidR="00954983" w:rsidRPr="00954983" w:rsidRDefault="00954983" w:rsidP="00BB0408">
      <w:pPr>
        <w:pStyle w:val="NoSpacing"/>
        <w:ind w:left="1800" w:hanging="540"/>
        <w:rPr>
          <w:sz w:val="22"/>
        </w:rPr>
      </w:pPr>
      <w:r w:rsidRPr="0019095B">
        <w:rPr>
          <w:b/>
          <w:sz w:val="22"/>
        </w:rPr>
        <w:t>String</w:t>
      </w:r>
      <w:r w:rsidRPr="00954983">
        <w:rPr>
          <w:sz w:val="22"/>
        </w:rPr>
        <w:t xml:space="preserve"> sql = "INSERT INTO tblSinhVien values('1', 'Nguyen van A', '22', 'Thai Nguyen')";</w:t>
      </w:r>
    </w:p>
    <w:p w:rsidR="00954983" w:rsidRPr="00954983" w:rsidRDefault="00954983" w:rsidP="00BB0408">
      <w:pPr>
        <w:pStyle w:val="NoSpacing"/>
        <w:ind w:firstLine="540"/>
        <w:rPr>
          <w:sz w:val="22"/>
        </w:rPr>
      </w:pPr>
      <w:r w:rsidRPr="00954983">
        <w:rPr>
          <w:sz w:val="22"/>
        </w:rPr>
        <w:t xml:space="preserve">        </w:t>
      </w:r>
    </w:p>
    <w:p w:rsidR="00954983" w:rsidRPr="00954983" w:rsidRDefault="00954983" w:rsidP="00BB0408">
      <w:pPr>
        <w:pStyle w:val="NoSpacing"/>
        <w:ind w:firstLine="540"/>
        <w:rPr>
          <w:sz w:val="22"/>
        </w:rPr>
      </w:pPr>
      <w:r w:rsidRPr="0019095B">
        <w:rPr>
          <w:b/>
          <w:sz w:val="22"/>
        </w:rPr>
        <w:t>if</w:t>
      </w:r>
      <w:r w:rsidRPr="00954983">
        <w:rPr>
          <w:sz w:val="22"/>
        </w:rPr>
        <w:t>(dbHelper.UpdateData(sql))</w:t>
      </w:r>
    </w:p>
    <w:p w:rsidR="00954983" w:rsidRPr="00954983" w:rsidRDefault="00954983" w:rsidP="006861D2">
      <w:pPr>
        <w:pStyle w:val="NoSpacing"/>
        <w:ind w:firstLine="1170"/>
        <w:rPr>
          <w:sz w:val="22"/>
        </w:rPr>
      </w:pPr>
      <w:r w:rsidRPr="00954983">
        <w:rPr>
          <w:sz w:val="22"/>
        </w:rPr>
        <w:t>System.out.println("Thêm thành công!");</w:t>
      </w:r>
    </w:p>
    <w:p w:rsidR="00954983" w:rsidRPr="00954983" w:rsidRDefault="00954983" w:rsidP="00BB0408">
      <w:pPr>
        <w:pStyle w:val="NoSpacing"/>
        <w:ind w:firstLine="540"/>
        <w:rPr>
          <w:sz w:val="22"/>
        </w:rPr>
      </w:pPr>
      <w:r w:rsidRPr="0019095B">
        <w:rPr>
          <w:b/>
          <w:sz w:val="22"/>
        </w:rPr>
        <w:t>else</w:t>
      </w:r>
    </w:p>
    <w:p w:rsidR="00954983" w:rsidRPr="00954983" w:rsidRDefault="00954983" w:rsidP="006861D2">
      <w:pPr>
        <w:pStyle w:val="NoSpacing"/>
        <w:ind w:firstLine="1170"/>
        <w:rPr>
          <w:sz w:val="22"/>
        </w:rPr>
      </w:pPr>
      <w:r w:rsidRPr="00954983">
        <w:rPr>
          <w:sz w:val="22"/>
        </w:rPr>
        <w:t xml:space="preserve">System.out.println("Thêm thất bại!");        </w:t>
      </w:r>
    </w:p>
    <w:p w:rsidR="00416D9E" w:rsidRDefault="00954983" w:rsidP="00954983">
      <w:pPr>
        <w:pStyle w:val="NoSpacing"/>
        <w:rPr>
          <w:sz w:val="22"/>
        </w:rPr>
      </w:pPr>
      <w:r w:rsidRPr="00954983">
        <w:rPr>
          <w:sz w:val="22"/>
        </w:rPr>
        <w:t>}</w:t>
      </w:r>
    </w:p>
    <w:p w:rsidR="00DE2E8C" w:rsidRDefault="00DE2E8C" w:rsidP="00954983">
      <w:pPr>
        <w:pStyle w:val="NoSpacing"/>
        <w:rPr>
          <w:sz w:val="22"/>
        </w:rPr>
      </w:pPr>
    </w:p>
    <w:p w:rsidR="00DE2E8C" w:rsidRDefault="00DE2E8C" w:rsidP="00DE2E8C">
      <w:pPr>
        <w:pStyle w:val="Comment"/>
      </w:pPr>
      <w:r>
        <w:t xml:space="preserve">/* Với các hàm sửa, xóa ta làm tương tự </w:t>
      </w:r>
      <w:r w:rsidR="0024485D">
        <w:t xml:space="preserve">hàm thêm dữ liệu, </w:t>
      </w:r>
      <w:r>
        <w:t>chỉ</w:t>
      </w:r>
      <w:r w:rsidR="00E46BA2">
        <w:t xml:space="preserve"> cần</w:t>
      </w:r>
      <w:r>
        <w:t xml:space="preserve"> thay câu lệnh truy vấn sql */</w:t>
      </w:r>
    </w:p>
    <w:p w:rsidR="00E1216F" w:rsidRDefault="00E1216F" w:rsidP="00DE2E8C">
      <w:pPr>
        <w:pStyle w:val="Comment"/>
      </w:pPr>
    </w:p>
    <w:p w:rsidR="00E1216F" w:rsidRDefault="00E1216F" w:rsidP="00DE2E8C">
      <w:pPr>
        <w:pStyle w:val="Comment"/>
      </w:pPr>
    </w:p>
    <w:p w:rsidR="00E1216F" w:rsidRDefault="00E1216F" w:rsidP="00E1216F">
      <w:pPr>
        <w:rPr>
          <w:b/>
          <w:i/>
        </w:rPr>
      </w:pPr>
      <w:r>
        <w:t xml:space="preserve">File </w:t>
      </w:r>
      <w:r w:rsidR="00866E40">
        <w:rPr>
          <w:b/>
          <w:i/>
        </w:rPr>
        <w:t>Mai</w:t>
      </w:r>
      <w:r w:rsidRPr="00E1216F">
        <w:rPr>
          <w:b/>
          <w:i/>
        </w:rPr>
        <w:t>n.java</w:t>
      </w:r>
    </w:p>
    <w:p w:rsidR="00445492" w:rsidRDefault="00445492" w:rsidP="00445492">
      <w:pPr>
        <w:pStyle w:val="Comment"/>
      </w:pPr>
      <w:r>
        <w:t>// Khởi tạo đối tượng SinhVien</w:t>
      </w:r>
    </w:p>
    <w:p w:rsidR="00853AE1" w:rsidRPr="00EA57C6" w:rsidRDefault="00994E5A" w:rsidP="00EA57C6">
      <w:pPr>
        <w:pStyle w:val="NoSpacing"/>
      </w:pPr>
      <w:r w:rsidRPr="00EA57C6">
        <w:rPr>
          <w:b/>
        </w:rPr>
        <w:t>s</w:t>
      </w:r>
      <w:r w:rsidR="00593368" w:rsidRPr="00EA57C6">
        <w:rPr>
          <w:b/>
        </w:rPr>
        <w:t>tatic</w:t>
      </w:r>
      <w:r w:rsidR="00593368" w:rsidRPr="00EA57C6">
        <w:t xml:space="preserve"> </w:t>
      </w:r>
      <w:r w:rsidR="00593368" w:rsidRPr="00EA57C6">
        <w:rPr>
          <w:b/>
        </w:rPr>
        <w:t>SinhVien</w:t>
      </w:r>
      <w:r w:rsidR="00593368" w:rsidRPr="00EA57C6">
        <w:t xml:space="preserve"> sv = new </w:t>
      </w:r>
      <w:r w:rsidR="00593368" w:rsidRPr="00EA57C6">
        <w:rPr>
          <w:b/>
        </w:rPr>
        <w:t>SinhVien</w:t>
      </w:r>
      <w:r w:rsidR="00593368" w:rsidRPr="00EA57C6">
        <w:t>();</w:t>
      </w:r>
    </w:p>
    <w:p w:rsidR="00445492" w:rsidRPr="00EA57C6" w:rsidRDefault="00445492" w:rsidP="00EA57C6">
      <w:pPr>
        <w:pStyle w:val="NoSpacing"/>
      </w:pPr>
    </w:p>
    <w:p w:rsidR="00445492" w:rsidRPr="00EA57C6" w:rsidRDefault="00445492" w:rsidP="00EA57C6">
      <w:pPr>
        <w:pStyle w:val="NoSpacing"/>
      </w:pPr>
      <w:r w:rsidRPr="00EA57C6">
        <w:rPr>
          <w:b/>
        </w:rPr>
        <w:t>public</w:t>
      </w:r>
      <w:r w:rsidRPr="00EA57C6">
        <w:t xml:space="preserve"> </w:t>
      </w:r>
      <w:r w:rsidRPr="00EA57C6">
        <w:rPr>
          <w:b/>
        </w:rPr>
        <w:t>static</w:t>
      </w:r>
      <w:r w:rsidRPr="00EA57C6">
        <w:t xml:space="preserve"> </w:t>
      </w:r>
      <w:r w:rsidRPr="00EA57C6">
        <w:rPr>
          <w:b/>
        </w:rPr>
        <w:t>void</w:t>
      </w:r>
      <w:r w:rsidRPr="00EA57C6">
        <w:t xml:space="preserve"> main(</w:t>
      </w:r>
      <w:r w:rsidRPr="00EA57C6">
        <w:rPr>
          <w:b/>
        </w:rPr>
        <w:t>String</w:t>
      </w:r>
      <w:r w:rsidRPr="00EA57C6">
        <w:t xml:space="preserve"> args[]) </w:t>
      </w:r>
    </w:p>
    <w:p w:rsidR="00593368" w:rsidRPr="00EA57C6" w:rsidRDefault="00445492" w:rsidP="00EA57C6">
      <w:pPr>
        <w:pStyle w:val="NoSpacing"/>
      </w:pPr>
      <w:r w:rsidRPr="00EA57C6">
        <w:t>{</w:t>
      </w:r>
    </w:p>
    <w:p w:rsidR="00445492" w:rsidRPr="00EA57C6" w:rsidRDefault="00905A7C" w:rsidP="00EA57C6">
      <w:pPr>
        <w:pStyle w:val="NoSpacing"/>
      </w:pPr>
      <w:r w:rsidRPr="00EA57C6">
        <w:tab/>
      </w:r>
      <w:r w:rsidR="000B3BC7" w:rsidRPr="00EA57C6">
        <w:t>s</w:t>
      </w:r>
      <w:r w:rsidRPr="00EA57C6">
        <w:t>v.ShowData();</w:t>
      </w:r>
    </w:p>
    <w:p w:rsidR="00905A7C" w:rsidRPr="00EA57C6" w:rsidRDefault="000B3BC7" w:rsidP="00EA57C6">
      <w:pPr>
        <w:pStyle w:val="NoSpacing"/>
        <w:ind w:firstLine="720"/>
      </w:pPr>
      <w:r w:rsidRPr="00EA57C6">
        <w:t>s</w:t>
      </w:r>
      <w:r w:rsidR="00905A7C" w:rsidRPr="00EA57C6">
        <w:t>v.</w:t>
      </w:r>
      <w:r w:rsidRPr="00EA57C6">
        <w:t>InsertData</w:t>
      </w:r>
      <w:r w:rsidR="00905A7C" w:rsidRPr="00EA57C6">
        <w:t>();</w:t>
      </w:r>
    </w:p>
    <w:p w:rsidR="00BC2DB2" w:rsidRDefault="00445492" w:rsidP="009437D1">
      <w:pPr>
        <w:pStyle w:val="NoSpacing"/>
      </w:pPr>
      <w:r w:rsidRPr="00EA57C6">
        <w:t>}</w:t>
      </w:r>
    </w:p>
    <w:sectPr w:rsidR="00BC2DB2" w:rsidSect="000D1BC8">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4959" w:rsidRDefault="00DA4959" w:rsidP="0034053B">
      <w:r>
        <w:separator/>
      </w:r>
    </w:p>
  </w:endnote>
  <w:endnote w:type="continuationSeparator" w:id="1">
    <w:p w:rsidR="00DA4959" w:rsidRDefault="00DA4959" w:rsidP="003405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Italic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DE1" w:rsidRDefault="00480D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4959" w:rsidRDefault="00DA4959" w:rsidP="0034053B">
      <w:r>
        <w:separator/>
      </w:r>
    </w:p>
  </w:footnote>
  <w:footnote w:type="continuationSeparator" w:id="1">
    <w:p w:rsidR="00DA4959" w:rsidRDefault="00DA4959" w:rsidP="003405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DE1" w:rsidRPr="00A100F0" w:rsidRDefault="00480DE1">
    <w:pPr>
      <w:pStyle w:val="Header"/>
      <w:rPr>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3751"/>
    <w:multiLevelType w:val="hybridMultilevel"/>
    <w:tmpl w:val="DE445DFC"/>
    <w:lvl w:ilvl="0" w:tplc="2020DD86">
      <w:start w:val="1"/>
      <w:numFmt w:val="bullet"/>
      <w:pStyle w:val="Heading4"/>
      <w:lvlText w:val="-"/>
      <w:lvlJc w:val="left"/>
      <w:pPr>
        <w:ind w:left="2592" w:hanging="360"/>
      </w:pPr>
      <w:rPr>
        <w:rFonts w:ascii="Times New Roman" w:eastAsiaTheme="minorEastAsia" w:hAnsi="Times New Roman" w:cs="Times New Roman"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
    <w:nsid w:val="11034E88"/>
    <w:multiLevelType w:val="multilevel"/>
    <w:tmpl w:val="F8D6D39E"/>
    <w:lvl w:ilvl="0">
      <w:start w:val="3"/>
      <w:numFmt w:val="decimal"/>
      <w:lvlText w:val="%1."/>
      <w:lvlJc w:val="left"/>
      <w:pPr>
        <w:ind w:left="780" w:hanging="780"/>
      </w:pPr>
      <w:rPr>
        <w:rFonts w:hint="default"/>
      </w:rPr>
    </w:lvl>
    <w:lvl w:ilvl="1">
      <w:start w:val="4"/>
      <w:numFmt w:val="decimal"/>
      <w:lvlText w:val="%1.%2."/>
      <w:lvlJc w:val="left"/>
      <w:pPr>
        <w:ind w:left="1020" w:hanging="780"/>
      </w:pPr>
      <w:rPr>
        <w:rFonts w:hint="default"/>
      </w:rPr>
    </w:lvl>
    <w:lvl w:ilvl="2">
      <w:start w:val="4"/>
      <w:numFmt w:val="decimal"/>
      <w:lvlText w:val="%1.%2.%3."/>
      <w:lvlJc w:val="left"/>
      <w:pPr>
        <w:ind w:left="126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
    <w:nsid w:val="16E90C6E"/>
    <w:multiLevelType w:val="multilevel"/>
    <w:tmpl w:val="17EC3504"/>
    <w:lvl w:ilvl="0">
      <w:start w:val="1"/>
      <w:numFmt w:val="decimal"/>
      <w:lvlText w:val="%1"/>
      <w:lvlJc w:val="left"/>
      <w:pPr>
        <w:ind w:left="720" w:hanging="720"/>
      </w:pPr>
      <w:rPr>
        <w:rFonts w:hint="default"/>
      </w:rPr>
    </w:lvl>
    <w:lvl w:ilvl="1">
      <w:start w:val="1"/>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3"/>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3">
    <w:nsid w:val="1FD60F6E"/>
    <w:multiLevelType w:val="hybridMultilevel"/>
    <w:tmpl w:val="F37C7770"/>
    <w:lvl w:ilvl="0" w:tplc="F75E5E8E">
      <w:start w:val="1"/>
      <w:numFmt w:val="bullet"/>
      <w:lvlText w:val=""/>
      <w:lvlJc w:val="left"/>
      <w:pPr>
        <w:ind w:left="1224" w:hanging="360"/>
      </w:pPr>
      <w:rPr>
        <w:rFonts w:ascii="Symbol" w:eastAsiaTheme="minorHAnsi" w:hAnsi="Symbol"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nsid w:val="35DD1144"/>
    <w:multiLevelType w:val="multilevel"/>
    <w:tmpl w:val="11B2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0749DE"/>
    <w:multiLevelType w:val="hybridMultilevel"/>
    <w:tmpl w:val="25C20B7A"/>
    <w:lvl w:ilvl="0" w:tplc="A9047536">
      <w:start w:val="1"/>
      <w:numFmt w:val="bullet"/>
      <w:lvlText w:val=""/>
      <w:lvlJc w:val="left"/>
      <w:pPr>
        <w:ind w:left="1224" w:hanging="360"/>
      </w:pPr>
      <w:rPr>
        <w:rFonts w:ascii="Symbol" w:eastAsiaTheme="minorHAnsi" w:hAnsi="Symbol" w:cs="Times New Roman"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nsid w:val="3C3F0C27"/>
    <w:multiLevelType w:val="hybridMultilevel"/>
    <w:tmpl w:val="F34C72DA"/>
    <w:lvl w:ilvl="0" w:tplc="0248DE6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4274BA"/>
    <w:multiLevelType w:val="hybridMultilevel"/>
    <w:tmpl w:val="20C81DB2"/>
    <w:lvl w:ilvl="0" w:tplc="ADC4B0E8">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nsid w:val="4E682043"/>
    <w:multiLevelType w:val="hybridMultilevel"/>
    <w:tmpl w:val="F6F6FA9C"/>
    <w:lvl w:ilvl="0" w:tplc="E4960374">
      <w:start w:val="1"/>
      <w:numFmt w:val="bullet"/>
      <w:lvlText w:val="-"/>
      <w:lvlJc w:val="left"/>
      <w:pPr>
        <w:ind w:left="1224" w:hanging="360"/>
      </w:pPr>
      <w:rPr>
        <w:rFonts w:ascii="Times New Roman" w:eastAsiaTheme="minorHAnsi" w:hAnsi="Times New Roman" w:cs="Times New Roman"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9">
    <w:nsid w:val="58DC3B03"/>
    <w:multiLevelType w:val="hybridMultilevel"/>
    <w:tmpl w:val="F49A50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1D1A42"/>
    <w:multiLevelType w:val="hybridMultilevel"/>
    <w:tmpl w:val="5422270A"/>
    <w:lvl w:ilvl="0" w:tplc="75C47B7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nsid w:val="602D66B9"/>
    <w:multiLevelType w:val="hybridMultilevel"/>
    <w:tmpl w:val="330A60BC"/>
    <w:lvl w:ilvl="0" w:tplc="84A07CE0">
      <w:start w:val="2"/>
      <w:numFmt w:val="bullet"/>
      <w:lvlText w:val=""/>
      <w:lvlJc w:val="left"/>
      <w:pPr>
        <w:ind w:left="792" w:hanging="360"/>
      </w:pPr>
      <w:rPr>
        <w:rFonts w:ascii="Wingdings" w:eastAsiaTheme="minorHAnsi" w:hAnsi="Wingdings" w:cstheme="minorBid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nsid w:val="66C85579"/>
    <w:multiLevelType w:val="hybridMultilevel"/>
    <w:tmpl w:val="ACC8DE9A"/>
    <w:lvl w:ilvl="0" w:tplc="7ACC568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E91957"/>
    <w:multiLevelType w:val="hybridMultilevel"/>
    <w:tmpl w:val="A848785E"/>
    <w:lvl w:ilvl="0" w:tplc="B4DCF7DE">
      <w:numFmt w:val="bullet"/>
      <w:lvlText w:val=""/>
      <w:lvlJc w:val="left"/>
      <w:pPr>
        <w:ind w:left="792" w:hanging="360"/>
      </w:pPr>
      <w:rPr>
        <w:rFonts w:ascii="Wingdings" w:eastAsiaTheme="minorHAnsi" w:hAnsi="Wingdings" w:cstheme="minorBid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687A6DD4"/>
    <w:multiLevelType w:val="hybridMultilevel"/>
    <w:tmpl w:val="5C9E90D6"/>
    <w:lvl w:ilvl="0" w:tplc="26ECB32E">
      <w:start w:val="1"/>
      <w:numFmt w:val="bullet"/>
      <w:pStyle w:val="Subtitle"/>
      <w:lvlText w:val=""/>
      <w:lvlJc w:val="left"/>
      <w:pPr>
        <w:ind w:left="122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6C1D68BA"/>
    <w:multiLevelType w:val="multilevel"/>
    <w:tmpl w:val="D4A459DA"/>
    <w:lvl w:ilvl="0">
      <w:start w:val="1"/>
      <w:numFmt w:val="decimal"/>
      <w:lvlText w:val="%1."/>
      <w:lvlJc w:val="left"/>
      <w:pPr>
        <w:ind w:left="1224" w:hanging="360"/>
      </w:pPr>
      <w:rPr>
        <w:rFonts w:hint="default"/>
      </w:rPr>
    </w:lvl>
    <w:lvl w:ilvl="1">
      <w:start w:val="1"/>
      <w:numFmt w:val="decimal"/>
      <w:isLgl/>
      <w:lvlText w:val="%1.%2"/>
      <w:lvlJc w:val="left"/>
      <w:pPr>
        <w:ind w:left="1239" w:hanging="375"/>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584"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304"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2664" w:hanging="1800"/>
      </w:pPr>
      <w:rPr>
        <w:rFonts w:hint="default"/>
      </w:rPr>
    </w:lvl>
  </w:abstractNum>
  <w:abstractNum w:abstractNumId="16">
    <w:nsid w:val="6DF93301"/>
    <w:multiLevelType w:val="hybridMultilevel"/>
    <w:tmpl w:val="7AFC86AA"/>
    <w:lvl w:ilvl="0" w:tplc="026E7164">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 w:numId="2">
    <w:abstractNumId w:val="14"/>
  </w:num>
  <w:num w:numId="3">
    <w:abstractNumId w:val="15"/>
  </w:num>
  <w:num w:numId="4">
    <w:abstractNumId w:val="8"/>
  </w:num>
  <w:num w:numId="5">
    <w:abstractNumId w:val="5"/>
  </w:num>
  <w:num w:numId="6">
    <w:abstractNumId w:val="3"/>
  </w:num>
  <w:num w:numId="7">
    <w:abstractNumId w:val="11"/>
  </w:num>
  <w:num w:numId="8">
    <w:abstractNumId w:val="2"/>
  </w:num>
  <w:num w:numId="9">
    <w:abstractNumId w:val="16"/>
  </w:num>
  <w:num w:numId="10">
    <w:abstractNumId w:val="12"/>
  </w:num>
  <w:num w:numId="11">
    <w:abstractNumId w:val="7"/>
  </w:num>
  <w:num w:numId="12">
    <w:abstractNumId w:val="10"/>
  </w:num>
  <w:num w:numId="13">
    <w:abstractNumId w:val="6"/>
  </w:num>
  <w:num w:numId="14">
    <w:abstractNumId w:val="13"/>
  </w:num>
  <w:num w:numId="15">
    <w:abstractNumId w:val="9"/>
  </w:num>
  <w:num w:numId="16">
    <w:abstractNumId w:val="1"/>
  </w:num>
  <w:num w:numId="17">
    <w:abstractNumId w:val="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30"/>
  <w:displayHorizontalDrawingGridEvery w:val="2"/>
  <w:characterSpacingControl w:val="doNotCompress"/>
  <w:footnotePr>
    <w:footnote w:id="0"/>
    <w:footnote w:id="1"/>
  </w:footnotePr>
  <w:endnotePr>
    <w:endnote w:id="0"/>
    <w:endnote w:id="1"/>
  </w:endnotePr>
  <w:compat>
    <w:useFELayout/>
  </w:compat>
  <w:rsids>
    <w:rsidRoot w:val="0034053B"/>
    <w:rsid w:val="00000622"/>
    <w:rsid w:val="00000668"/>
    <w:rsid w:val="00000EE8"/>
    <w:rsid w:val="00001409"/>
    <w:rsid w:val="000021F6"/>
    <w:rsid w:val="0000294F"/>
    <w:rsid w:val="000043FB"/>
    <w:rsid w:val="00004EF3"/>
    <w:rsid w:val="000054C4"/>
    <w:rsid w:val="00007C13"/>
    <w:rsid w:val="00007C3A"/>
    <w:rsid w:val="00010A81"/>
    <w:rsid w:val="00010AAA"/>
    <w:rsid w:val="00010E62"/>
    <w:rsid w:val="00010F95"/>
    <w:rsid w:val="000117C4"/>
    <w:rsid w:val="00011CD2"/>
    <w:rsid w:val="00012118"/>
    <w:rsid w:val="0001372A"/>
    <w:rsid w:val="00014399"/>
    <w:rsid w:val="00014C68"/>
    <w:rsid w:val="00014CED"/>
    <w:rsid w:val="00016887"/>
    <w:rsid w:val="00016F01"/>
    <w:rsid w:val="0001710E"/>
    <w:rsid w:val="00017396"/>
    <w:rsid w:val="00017FA4"/>
    <w:rsid w:val="00020047"/>
    <w:rsid w:val="0002041C"/>
    <w:rsid w:val="00020750"/>
    <w:rsid w:val="000210A8"/>
    <w:rsid w:val="000210F1"/>
    <w:rsid w:val="000213B0"/>
    <w:rsid w:val="000214AF"/>
    <w:rsid w:val="0002364E"/>
    <w:rsid w:val="00023CE0"/>
    <w:rsid w:val="000241BE"/>
    <w:rsid w:val="00024E3A"/>
    <w:rsid w:val="00026776"/>
    <w:rsid w:val="00026E5F"/>
    <w:rsid w:val="00027C03"/>
    <w:rsid w:val="00030169"/>
    <w:rsid w:val="00032746"/>
    <w:rsid w:val="00032D9C"/>
    <w:rsid w:val="0003448C"/>
    <w:rsid w:val="00035035"/>
    <w:rsid w:val="00035923"/>
    <w:rsid w:val="00043A42"/>
    <w:rsid w:val="00043CBC"/>
    <w:rsid w:val="0004400D"/>
    <w:rsid w:val="00044419"/>
    <w:rsid w:val="000457BF"/>
    <w:rsid w:val="00046380"/>
    <w:rsid w:val="0004687A"/>
    <w:rsid w:val="00050287"/>
    <w:rsid w:val="00050737"/>
    <w:rsid w:val="00051236"/>
    <w:rsid w:val="000517AC"/>
    <w:rsid w:val="00051C22"/>
    <w:rsid w:val="00052A34"/>
    <w:rsid w:val="00052DD4"/>
    <w:rsid w:val="00054B10"/>
    <w:rsid w:val="000558A2"/>
    <w:rsid w:val="00056D09"/>
    <w:rsid w:val="00057B41"/>
    <w:rsid w:val="00060839"/>
    <w:rsid w:val="000612E6"/>
    <w:rsid w:val="00062056"/>
    <w:rsid w:val="00066D93"/>
    <w:rsid w:val="000673B5"/>
    <w:rsid w:val="00067BA5"/>
    <w:rsid w:val="00070B0D"/>
    <w:rsid w:val="00071406"/>
    <w:rsid w:val="00071969"/>
    <w:rsid w:val="000720A6"/>
    <w:rsid w:val="00072716"/>
    <w:rsid w:val="00072A04"/>
    <w:rsid w:val="00076AD4"/>
    <w:rsid w:val="000805CC"/>
    <w:rsid w:val="00080D32"/>
    <w:rsid w:val="00080EC2"/>
    <w:rsid w:val="000810F9"/>
    <w:rsid w:val="00081253"/>
    <w:rsid w:val="00082B89"/>
    <w:rsid w:val="00083734"/>
    <w:rsid w:val="00083B36"/>
    <w:rsid w:val="000858DF"/>
    <w:rsid w:val="00085DCB"/>
    <w:rsid w:val="00086EC7"/>
    <w:rsid w:val="0009037B"/>
    <w:rsid w:val="000903FF"/>
    <w:rsid w:val="0009139C"/>
    <w:rsid w:val="00091B50"/>
    <w:rsid w:val="00091DBE"/>
    <w:rsid w:val="000926F4"/>
    <w:rsid w:val="00092BE2"/>
    <w:rsid w:val="00092EE3"/>
    <w:rsid w:val="0009362A"/>
    <w:rsid w:val="00093E63"/>
    <w:rsid w:val="00094719"/>
    <w:rsid w:val="00094ED8"/>
    <w:rsid w:val="00095B32"/>
    <w:rsid w:val="00095BD4"/>
    <w:rsid w:val="000962E7"/>
    <w:rsid w:val="00096BCC"/>
    <w:rsid w:val="00097B01"/>
    <w:rsid w:val="00097DC1"/>
    <w:rsid w:val="000A03C8"/>
    <w:rsid w:val="000A0817"/>
    <w:rsid w:val="000A0FF9"/>
    <w:rsid w:val="000A137D"/>
    <w:rsid w:val="000A1681"/>
    <w:rsid w:val="000A1B0E"/>
    <w:rsid w:val="000A3B20"/>
    <w:rsid w:val="000A47F8"/>
    <w:rsid w:val="000A5281"/>
    <w:rsid w:val="000A5BD1"/>
    <w:rsid w:val="000A5E93"/>
    <w:rsid w:val="000A5F41"/>
    <w:rsid w:val="000A66E7"/>
    <w:rsid w:val="000A6876"/>
    <w:rsid w:val="000A7959"/>
    <w:rsid w:val="000A7EC8"/>
    <w:rsid w:val="000B10A8"/>
    <w:rsid w:val="000B2345"/>
    <w:rsid w:val="000B2793"/>
    <w:rsid w:val="000B2999"/>
    <w:rsid w:val="000B3378"/>
    <w:rsid w:val="000B3BC7"/>
    <w:rsid w:val="000B5597"/>
    <w:rsid w:val="000B6A5B"/>
    <w:rsid w:val="000B7645"/>
    <w:rsid w:val="000C004B"/>
    <w:rsid w:val="000C1488"/>
    <w:rsid w:val="000C264F"/>
    <w:rsid w:val="000C304E"/>
    <w:rsid w:val="000C4E5D"/>
    <w:rsid w:val="000C66C3"/>
    <w:rsid w:val="000C6CEA"/>
    <w:rsid w:val="000C72F0"/>
    <w:rsid w:val="000D08A3"/>
    <w:rsid w:val="000D1BC8"/>
    <w:rsid w:val="000D1FD4"/>
    <w:rsid w:val="000D2287"/>
    <w:rsid w:val="000D2681"/>
    <w:rsid w:val="000D29B1"/>
    <w:rsid w:val="000D2E37"/>
    <w:rsid w:val="000D34F7"/>
    <w:rsid w:val="000D478E"/>
    <w:rsid w:val="000D664A"/>
    <w:rsid w:val="000D68D6"/>
    <w:rsid w:val="000D6F0A"/>
    <w:rsid w:val="000D7041"/>
    <w:rsid w:val="000D7660"/>
    <w:rsid w:val="000D7FE2"/>
    <w:rsid w:val="000E0978"/>
    <w:rsid w:val="000E0C21"/>
    <w:rsid w:val="000E1C4A"/>
    <w:rsid w:val="000E4CE5"/>
    <w:rsid w:val="000E56FD"/>
    <w:rsid w:val="000E6468"/>
    <w:rsid w:val="000E72DF"/>
    <w:rsid w:val="000E75B3"/>
    <w:rsid w:val="000F08D5"/>
    <w:rsid w:val="000F1056"/>
    <w:rsid w:val="000F1770"/>
    <w:rsid w:val="000F26BE"/>
    <w:rsid w:val="000F302D"/>
    <w:rsid w:val="000F480F"/>
    <w:rsid w:val="000F4D0F"/>
    <w:rsid w:val="000F5A71"/>
    <w:rsid w:val="000F69EE"/>
    <w:rsid w:val="000F7709"/>
    <w:rsid w:val="00100252"/>
    <w:rsid w:val="001026E7"/>
    <w:rsid w:val="00103321"/>
    <w:rsid w:val="0010416E"/>
    <w:rsid w:val="001047AE"/>
    <w:rsid w:val="0010550E"/>
    <w:rsid w:val="0010569D"/>
    <w:rsid w:val="00107B4B"/>
    <w:rsid w:val="00111666"/>
    <w:rsid w:val="00111B69"/>
    <w:rsid w:val="00112562"/>
    <w:rsid w:val="00112BFC"/>
    <w:rsid w:val="00113DB3"/>
    <w:rsid w:val="001142BE"/>
    <w:rsid w:val="00114CB9"/>
    <w:rsid w:val="00114EEA"/>
    <w:rsid w:val="001150D2"/>
    <w:rsid w:val="00115538"/>
    <w:rsid w:val="00115690"/>
    <w:rsid w:val="00116E9E"/>
    <w:rsid w:val="0012038B"/>
    <w:rsid w:val="00120CFC"/>
    <w:rsid w:val="00121067"/>
    <w:rsid w:val="00121A22"/>
    <w:rsid w:val="001225E4"/>
    <w:rsid w:val="0012264F"/>
    <w:rsid w:val="00123460"/>
    <w:rsid w:val="00124C05"/>
    <w:rsid w:val="00124F3D"/>
    <w:rsid w:val="00125248"/>
    <w:rsid w:val="00125482"/>
    <w:rsid w:val="00126BE2"/>
    <w:rsid w:val="00127E71"/>
    <w:rsid w:val="001306A6"/>
    <w:rsid w:val="00131C8D"/>
    <w:rsid w:val="00132002"/>
    <w:rsid w:val="001329FE"/>
    <w:rsid w:val="00132A00"/>
    <w:rsid w:val="00133704"/>
    <w:rsid w:val="00133965"/>
    <w:rsid w:val="00134023"/>
    <w:rsid w:val="00135696"/>
    <w:rsid w:val="001360E3"/>
    <w:rsid w:val="0013621F"/>
    <w:rsid w:val="00136326"/>
    <w:rsid w:val="0013691E"/>
    <w:rsid w:val="0013720C"/>
    <w:rsid w:val="00137372"/>
    <w:rsid w:val="00137FF0"/>
    <w:rsid w:val="00142E52"/>
    <w:rsid w:val="001454F7"/>
    <w:rsid w:val="001456D7"/>
    <w:rsid w:val="00145C7E"/>
    <w:rsid w:val="001462AD"/>
    <w:rsid w:val="0014699C"/>
    <w:rsid w:val="001469B1"/>
    <w:rsid w:val="00150758"/>
    <w:rsid w:val="001508C4"/>
    <w:rsid w:val="00151C67"/>
    <w:rsid w:val="0015237E"/>
    <w:rsid w:val="00152FBC"/>
    <w:rsid w:val="00153F28"/>
    <w:rsid w:val="001543D9"/>
    <w:rsid w:val="00154C67"/>
    <w:rsid w:val="00155745"/>
    <w:rsid w:val="001562CC"/>
    <w:rsid w:val="001565C5"/>
    <w:rsid w:val="0015683F"/>
    <w:rsid w:val="00156C16"/>
    <w:rsid w:val="00157462"/>
    <w:rsid w:val="00161E6A"/>
    <w:rsid w:val="0016202C"/>
    <w:rsid w:val="0016322F"/>
    <w:rsid w:val="00163641"/>
    <w:rsid w:val="00163E2B"/>
    <w:rsid w:val="001640FB"/>
    <w:rsid w:val="00164491"/>
    <w:rsid w:val="001644C1"/>
    <w:rsid w:val="00164E91"/>
    <w:rsid w:val="001651FA"/>
    <w:rsid w:val="001700D3"/>
    <w:rsid w:val="001710F4"/>
    <w:rsid w:val="0017263E"/>
    <w:rsid w:val="00172FC2"/>
    <w:rsid w:val="00173DCC"/>
    <w:rsid w:val="001743D2"/>
    <w:rsid w:val="0017586A"/>
    <w:rsid w:val="001758AB"/>
    <w:rsid w:val="0017713A"/>
    <w:rsid w:val="00177386"/>
    <w:rsid w:val="00177595"/>
    <w:rsid w:val="0018003C"/>
    <w:rsid w:val="0018036D"/>
    <w:rsid w:val="00181504"/>
    <w:rsid w:val="00181999"/>
    <w:rsid w:val="00181B9C"/>
    <w:rsid w:val="00183DAA"/>
    <w:rsid w:val="00184681"/>
    <w:rsid w:val="00184DC0"/>
    <w:rsid w:val="001865CF"/>
    <w:rsid w:val="00186984"/>
    <w:rsid w:val="00186990"/>
    <w:rsid w:val="00186FF2"/>
    <w:rsid w:val="0018736D"/>
    <w:rsid w:val="0019095B"/>
    <w:rsid w:val="00190CD9"/>
    <w:rsid w:val="00191A0A"/>
    <w:rsid w:val="00192035"/>
    <w:rsid w:val="001922E7"/>
    <w:rsid w:val="001927D4"/>
    <w:rsid w:val="001929DE"/>
    <w:rsid w:val="00193886"/>
    <w:rsid w:val="00194FA5"/>
    <w:rsid w:val="0019575F"/>
    <w:rsid w:val="0019756F"/>
    <w:rsid w:val="0019790D"/>
    <w:rsid w:val="001979C7"/>
    <w:rsid w:val="00197D98"/>
    <w:rsid w:val="001A0941"/>
    <w:rsid w:val="001A0956"/>
    <w:rsid w:val="001A141D"/>
    <w:rsid w:val="001A274D"/>
    <w:rsid w:val="001A2EF8"/>
    <w:rsid w:val="001A3010"/>
    <w:rsid w:val="001A34E5"/>
    <w:rsid w:val="001A423D"/>
    <w:rsid w:val="001A5FA4"/>
    <w:rsid w:val="001B0AD8"/>
    <w:rsid w:val="001B0DED"/>
    <w:rsid w:val="001B261B"/>
    <w:rsid w:val="001B34D2"/>
    <w:rsid w:val="001B36E2"/>
    <w:rsid w:val="001B4EBE"/>
    <w:rsid w:val="001B5E9D"/>
    <w:rsid w:val="001B67DC"/>
    <w:rsid w:val="001B6E2F"/>
    <w:rsid w:val="001B7125"/>
    <w:rsid w:val="001B7561"/>
    <w:rsid w:val="001B77B8"/>
    <w:rsid w:val="001C0C7A"/>
    <w:rsid w:val="001C11F1"/>
    <w:rsid w:val="001C19BD"/>
    <w:rsid w:val="001C1B70"/>
    <w:rsid w:val="001C2AAF"/>
    <w:rsid w:val="001C3788"/>
    <w:rsid w:val="001C495E"/>
    <w:rsid w:val="001C58E0"/>
    <w:rsid w:val="001C5DA7"/>
    <w:rsid w:val="001C7782"/>
    <w:rsid w:val="001C7F1A"/>
    <w:rsid w:val="001D0490"/>
    <w:rsid w:val="001D0C57"/>
    <w:rsid w:val="001D128D"/>
    <w:rsid w:val="001D2F4E"/>
    <w:rsid w:val="001D3648"/>
    <w:rsid w:val="001D3D8B"/>
    <w:rsid w:val="001D475B"/>
    <w:rsid w:val="001D4818"/>
    <w:rsid w:val="001D4A45"/>
    <w:rsid w:val="001D4CE5"/>
    <w:rsid w:val="001D4D1B"/>
    <w:rsid w:val="001D4F3F"/>
    <w:rsid w:val="001D4F55"/>
    <w:rsid w:val="001D5098"/>
    <w:rsid w:val="001D5653"/>
    <w:rsid w:val="001D72EB"/>
    <w:rsid w:val="001D758C"/>
    <w:rsid w:val="001E0F14"/>
    <w:rsid w:val="001E0FEC"/>
    <w:rsid w:val="001E1167"/>
    <w:rsid w:val="001E1ED6"/>
    <w:rsid w:val="001E3092"/>
    <w:rsid w:val="001E4193"/>
    <w:rsid w:val="001E46C0"/>
    <w:rsid w:val="001E6C4F"/>
    <w:rsid w:val="001E6C60"/>
    <w:rsid w:val="001E784F"/>
    <w:rsid w:val="001F1989"/>
    <w:rsid w:val="001F273C"/>
    <w:rsid w:val="001F392D"/>
    <w:rsid w:val="001F4A65"/>
    <w:rsid w:val="001F4DA4"/>
    <w:rsid w:val="001F4DD2"/>
    <w:rsid w:val="001F6046"/>
    <w:rsid w:val="001F64AC"/>
    <w:rsid w:val="001F6607"/>
    <w:rsid w:val="001F6ED7"/>
    <w:rsid w:val="001F7423"/>
    <w:rsid w:val="001F7F4A"/>
    <w:rsid w:val="002001B4"/>
    <w:rsid w:val="0020165B"/>
    <w:rsid w:val="00202661"/>
    <w:rsid w:val="00202D73"/>
    <w:rsid w:val="00203C9B"/>
    <w:rsid w:val="00204066"/>
    <w:rsid w:val="00204172"/>
    <w:rsid w:val="002052C2"/>
    <w:rsid w:val="00205B90"/>
    <w:rsid w:val="0020627B"/>
    <w:rsid w:val="00206BFF"/>
    <w:rsid w:val="002109A5"/>
    <w:rsid w:val="0021109F"/>
    <w:rsid w:val="002125C0"/>
    <w:rsid w:val="00212AC2"/>
    <w:rsid w:val="002130FD"/>
    <w:rsid w:val="002137D8"/>
    <w:rsid w:val="00213EEF"/>
    <w:rsid w:val="00214B5B"/>
    <w:rsid w:val="002159FF"/>
    <w:rsid w:val="00216252"/>
    <w:rsid w:val="00216C57"/>
    <w:rsid w:val="00220900"/>
    <w:rsid w:val="00220A25"/>
    <w:rsid w:val="002212A2"/>
    <w:rsid w:val="00222151"/>
    <w:rsid w:val="00224F18"/>
    <w:rsid w:val="00224FEA"/>
    <w:rsid w:val="0022507A"/>
    <w:rsid w:val="0022587C"/>
    <w:rsid w:val="002260CC"/>
    <w:rsid w:val="00226577"/>
    <w:rsid w:val="002268D4"/>
    <w:rsid w:val="00226B2A"/>
    <w:rsid w:val="00227DC8"/>
    <w:rsid w:val="00227EB6"/>
    <w:rsid w:val="00227EF6"/>
    <w:rsid w:val="00230310"/>
    <w:rsid w:val="002346FF"/>
    <w:rsid w:val="002355CC"/>
    <w:rsid w:val="002370FF"/>
    <w:rsid w:val="002378B6"/>
    <w:rsid w:val="00237F37"/>
    <w:rsid w:val="00241638"/>
    <w:rsid w:val="00241659"/>
    <w:rsid w:val="00242045"/>
    <w:rsid w:val="0024219E"/>
    <w:rsid w:val="002428B7"/>
    <w:rsid w:val="0024324E"/>
    <w:rsid w:val="00243449"/>
    <w:rsid w:val="0024380E"/>
    <w:rsid w:val="00243FAB"/>
    <w:rsid w:val="0024485D"/>
    <w:rsid w:val="00244F18"/>
    <w:rsid w:val="0024782D"/>
    <w:rsid w:val="00250153"/>
    <w:rsid w:val="002509F1"/>
    <w:rsid w:val="0025207A"/>
    <w:rsid w:val="0025391C"/>
    <w:rsid w:val="00253FE5"/>
    <w:rsid w:val="00254834"/>
    <w:rsid w:val="00254933"/>
    <w:rsid w:val="002569D0"/>
    <w:rsid w:val="00256B7E"/>
    <w:rsid w:val="002579ED"/>
    <w:rsid w:val="002603D7"/>
    <w:rsid w:val="00262934"/>
    <w:rsid w:val="00263027"/>
    <w:rsid w:val="00264C05"/>
    <w:rsid w:val="002674BF"/>
    <w:rsid w:val="00267632"/>
    <w:rsid w:val="00267BC7"/>
    <w:rsid w:val="00271921"/>
    <w:rsid w:val="00271CB3"/>
    <w:rsid w:val="00271CBA"/>
    <w:rsid w:val="002722A8"/>
    <w:rsid w:val="00272E11"/>
    <w:rsid w:val="002734DE"/>
    <w:rsid w:val="002741B1"/>
    <w:rsid w:val="00274323"/>
    <w:rsid w:val="0027511E"/>
    <w:rsid w:val="00275E8E"/>
    <w:rsid w:val="00275F34"/>
    <w:rsid w:val="002761F1"/>
    <w:rsid w:val="00276857"/>
    <w:rsid w:val="00276DAF"/>
    <w:rsid w:val="00280270"/>
    <w:rsid w:val="0028031E"/>
    <w:rsid w:val="002803A2"/>
    <w:rsid w:val="00280D6B"/>
    <w:rsid w:val="00281730"/>
    <w:rsid w:val="00282046"/>
    <w:rsid w:val="00282FBD"/>
    <w:rsid w:val="002833B7"/>
    <w:rsid w:val="002836E1"/>
    <w:rsid w:val="00283A47"/>
    <w:rsid w:val="00284636"/>
    <w:rsid w:val="002859E5"/>
    <w:rsid w:val="00285DE4"/>
    <w:rsid w:val="002879AA"/>
    <w:rsid w:val="002912B0"/>
    <w:rsid w:val="00291A15"/>
    <w:rsid w:val="002920BA"/>
    <w:rsid w:val="00293012"/>
    <w:rsid w:val="0029402A"/>
    <w:rsid w:val="002940B2"/>
    <w:rsid w:val="002960B3"/>
    <w:rsid w:val="002A1213"/>
    <w:rsid w:val="002A1E8D"/>
    <w:rsid w:val="002A2387"/>
    <w:rsid w:val="002A41DF"/>
    <w:rsid w:val="002A4828"/>
    <w:rsid w:val="002A549A"/>
    <w:rsid w:val="002A6587"/>
    <w:rsid w:val="002A65E3"/>
    <w:rsid w:val="002A6AE6"/>
    <w:rsid w:val="002A72C2"/>
    <w:rsid w:val="002A7939"/>
    <w:rsid w:val="002B0102"/>
    <w:rsid w:val="002B19B3"/>
    <w:rsid w:val="002B2E74"/>
    <w:rsid w:val="002B3863"/>
    <w:rsid w:val="002B3CC0"/>
    <w:rsid w:val="002B5770"/>
    <w:rsid w:val="002B5A63"/>
    <w:rsid w:val="002B6E5C"/>
    <w:rsid w:val="002B7DD9"/>
    <w:rsid w:val="002C04A4"/>
    <w:rsid w:val="002C0641"/>
    <w:rsid w:val="002C153D"/>
    <w:rsid w:val="002C25F7"/>
    <w:rsid w:val="002C347F"/>
    <w:rsid w:val="002C486B"/>
    <w:rsid w:val="002C4F9E"/>
    <w:rsid w:val="002D0849"/>
    <w:rsid w:val="002D10C9"/>
    <w:rsid w:val="002D11D5"/>
    <w:rsid w:val="002D235F"/>
    <w:rsid w:val="002D2CB3"/>
    <w:rsid w:val="002D32C5"/>
    <w:rsid w:val="002D38FA"/>
    <w:rsid w:val="002D517B"/>
    <w:rsid w:val="002D5508"/>
    <w:rsid w:val="002D5608"/>
    <w:rsid w:val="002D6723"/>
    <w:rsid w:val="002D7094"/>
    <w:rsid w:val="002D7D5F"/>
    <w:rsid w:val="002D7FB2"/>
    <w:rsid w:val="002E00A5"/>
    <w:rsid w:val="002E03D1"/>
    <w:rsid w:val="002E1116"/>
    <w:rsid w:val="002E1441"/>
    <w:rsid w:val="002E16E7"/>
    <w:rsid w:val="002E1989"/>
    <w:rsid w:val="002E269A"/>
    <w:rsid w:val="002E2F33"/>
    <w:rsid w:val="002E4783"/>
    <w:rsid w:val="002E4BE0"/>
    <w:rsid w:val="002E5023"/>
    <w:rsid w:val="002F02DC"/>
    <w:rsid w:val="002F17FC"/>
    <w:rsid w:val="002F1F42"/>
    <w:rsid w:val="002F35EA"/>
    <w:rsid w:val="002F3BB4"/>
    <w:rsid w:val="002F44DB"/>
    <w:rsid w:val="002F4E94"/>
    <w:rsid w:val="002F5F20"/>
    <w:rsid w:val="002F67D8"/>
    <w:rsid w:val="002F7069"/>
    <w:rsid w:val="002F7E64"/>
    <w:rsid w:val="00300794"/>
    <w:rsid w:val="003008E4"/>
    <w:rsid w:val="003010EB"/>
    <w:rsid w:val="003011F1"/>
    <w:rsid w:val="00302289"/>
    <w:rsid w:val="00304843"/>
    <w:rsid w:val="00304AC4"/>
    <w:rsid w:val="00304CA5"/>
    <w:rsid w:val="00305E96"/>
    <w:rsid w:val="0030614A"/>
    <w:rsid w:val="00306504"/>
    <w:rsid w:val="00307A8B"/>
    <w:rsid w:val="003107C6"/>
    <w:rsid w:val="00310A6A"/>
    <w:rsid w:val="00310D49"/>
    <w:rsid w:val="00310F0F"/>
    <w:rsid w:val="003119C2"/>
    <w:rsid w:val="00312C7F"/>
    <w:rsid w:val="0031343E"/>
    <w:rsid w:val="00313467"/>
    <w:rsid w:val="00313CB3"/>
    <w:rsid w:val="003143E1"/>
    <w:rsid w:val="00314622"/>
    <w:rsid w:val="00316492"/>
    <w:rsid w:val="00320461"/>
    <w:rsid w:val="00321521"/>
    <w:rsid w:val="0032179E"/>
    <w:rsid w:val="00321D9C"/>
    <w:rsid w:val="00321DB1"/>
    <w:rsid w:val="00322078"/>
    <w:rsid w:val="003228D4"/>
    <w:rsid w:val="00323B95"/>
    <w:rsid w:val="0032425E"/>
    <w:rsid w:val="0032621C"/>
    <w:rsid w:val="003277AA"/>
    <w:rsid w:val="003278DD"/>
    <w:rsid w:val="003304F6"/>
    <w:rsid w:val="00331111"/>
    <w:rsid w:val="003312D5"/>
    <w:rsid w:val="00331802"/>
    <w:rsid w:val="00331FA6"/>
    <w:rsid w:val="0033337D"/>
    <w:rsid w:val="003351BC"/>
    <w:rsid w:val="00335FB6"/>
    <w:rsid w:val="003364A6"/>
    <w:rsid w:val="00336B16"/>
    <w:rsid w:val="0034053B"/>
    <w:rsid w:val="0034095C"/>
    <w:rsid w:val="00340C89"/>
    <w:rsid w:val="00340CDC"/>
    <w:rsid w:val="0034220A"/>
    <w:rsid w:val="00343C3A"/>
    <w:rsid w:val="00344562"/>
    <w:rsid w:val="00344D94"/>
    <w:rsid w:val="003455EB"/>
    <w:rsid w:val="00345CE9"/>
    <w:rsid w:val="00347CAC"/>
    <w:rsid w:val="003511CE"/>
    <w:rsid w:val="0035139F"/>
    <w:rsid w:val="0035199A"/>
    <w:rsid w:val="003531C0"/>
    <w:rsid w:val="003564B1"/>
    <w:rsid w:val="00356C8E"/>
    <w:rsid w:val="00357172"/>
    <w:rsid w:val="00357C8E"/>
    <w:rsid w:val="0036154E"/>
    <w:rsid w:val="00362231"/>
    <w:rsid w:val="003626A9"/>
    <w:rsid w:val="003629C4"/>
    <w:rsid w:val="00362DCC"/>
    <w:rsid w:val="00363903"/>
    <w:rsid w:val="00364740"/>
    <w:rsid w:val="00364C03"/>
    <w:rsid w:val="00364F84"/>
    <w:rsid w:val="00365520"/>
    <w:rsid w:val="003661D4"/>
    <w:rsid w:val="00366D7F"/>
    <w:rsid w:val="0036725F"/>
    <w:rsid w:val="00370136"/>
    <w:rsid w:val="00370C53"/>
    <w:rsid w:val="00371B34"/>
    <w:rsid w:val="00371CDB"/>
    <w:rsid w:val="0037333E"/>
    <w:rsid w:val="003742D2"/>
    <w:rsid w:val="0037483D"/>
    <w:rsid w:val="003759B8"/>
    <w:rsid w:val="00375BF3"/>
    <w:rsid w:val="00376B95"/>
    <w:rsid w:val="00377001"/>
    <w:rsid w:val="003811F0"/>
    <w:rsid w:val="00381A0D"/>
    <w:rsid w:val="00381C98"/>
    <w:rsid w:val="00382639"/>
    <w:rsid w:val="00382CF0"/>
    <w:rsid w:val="00382DE6"/>
    <w:rsid w:val="00383FDB"/>
    <w:rsid w:val="00385872"/>
    <w:rsid w:val="00386310"/>
    <w:rsid w:val="00386B28"/>
    <w:rsid w:val="00390070"/>
    <w:rsid w:val="003908AE"/>
    <w:rsid w:val="00391407"/>
    <w:rsid w:val="00391B48"/>
    <w:rsid w:val="0039287B"/>
    <w:rsid w:val="00392BD3"/>
    <w:rsid w:val="00393A66"/>
    <w:rsid w:val="00393F81"/>
    <w:rsid w:val="003945BE"/>
    <w:rsid w:val="003950A3"/>
    <w:rsid w:val="00395F01"/>
    <w:rsid w:val="0039661B"/>
    <w:rsid w:val="0039714D"/>
    <w:rsid w:val="003A0090"/>
    <w:rsid w:val="003A0BE4"/>
    <w:rsid w:val="003A273D"/>
    <w:rsid w:val="003A2E5B"/>
    <w:rsid w:val="003A3065"/>
    <w:rsid w:val="003A32E4"/>
    <w:rsid w:val="003A32FF"/>
    <w:rsid w:val="003A3340"/>
    <w:rsid w:val="003A4436"/>
    <w:rsid w:val="003A55A2"/>
    <w:rsid w:val="003A6A41"/>
    <w:rsid w:val="003A6D7E"/>
    <w:rsid w:val="003A6FBC"/>
    <w:rsid w:val="003A7858"/>
    <w:rsid w:val="003A7FC0"/>
    <w:rsid w:val="003B0193"/>
    <w:rsid w:val="003B053B"/>
    <w:rsid w:val="003B0D97"/>
    <w:rsid w:val="003B1216"/>
    <w:rsid w:val="003B17D4"/>
    <w:rsid w:val="003B3D45"/>
    <w:rsid w:val="003B3FB5"/>
    <w:rsid w:val="003B4221"/>
    <w:rsid w:val="003B45D0"/>
    <w:rsid w:val="003B481A"/>
    <w:rsid w:val="003B51B9"/>
    <w:rsid w:val="003B5669"/>
    <w:rsid w:val="003B5940"/>
    <w:rsid w:val="003B5D64"/>
    <w:rsid w:val="003B6876"/>
    <w:rsid w:val="003B7FE8"/>
    <w:rsid w:val="003C0E93"/>
    <w:rsid w:val="003C102D"/>
    <w:rsid w:val="003C1D58"/>
    <w:rsid w:val="003C2482"/>
    <w:rsid w:val="003C2D82"/>
    <w:rsid w:val="003C33B6"/>
    <w:rsid w:val="003C4791"/>
    <w:rsid w:val="003C4D24"/>
    <w:rsid w:val="003C4D6C"/>
    <w:rsid w:val="003C4E80"/>
    <w:rsid w:val="003C5974"/>
    <w:rsid w:val="003C6E10"/>
    <w:rsid w:val="003C763D"/>
    <w:rsid w:val="003C76F4"/>
    <w:rsid w:val="003D0076"/>
    <w:rsid w:val="003D05F7"/>
    <w:rsid w:val="003D2D2C"/>
    <w:rsid w:val="003D37D0"/>
    <w:rsid w:val="003D3807"/>
    <w:rsid w:val="003D3AFA"/>
    <w:rsid w:val="003D4436"/>
    <w:rsid w:val="003D5C28"/>
    <w:rsid w:val="003D6086"/>
    <w:rsid w:val="003D6444"/>
    <w:rsid w:val="003E02AE"/>
    <w:rsid w:val="003E0432"/>
    <w:rsid w:val="003E2003"/>
    <w:rsid w:val="003E2394"/>
    <w:rsid w:val="003E283F"/>
    <w:rsid w:val="003E2E46"/>
    <w:rsid w:val="003E484D"/>
    <w:rsid w:val="003E4BC9"/>
    <w:rsid w:val="003E71E3"/>
    <w:rsid w:val="003E7CD3"/>
    <w:rsid w:val="003F04CA"/>
    <w:rsid w:val="003F20D1"/>
    <w:rsid w:val="003F34DF"/>
    <w:rsid w:val="003F37AE"/>
    <w:rsid w:val="003F5868"/>
    <w:rsid w:val="003F5E71"/>
    <w:rsid w:val="003F6192"/>
    <w:rsid w:val="003F66FD"/>
    <w:rsid w:val="003F686C"/>
    <w:rsid w:val="003F6D89"/>
    <w:rsid w:val="00400A27"/>
    <w:rsid w:val="00400AA0"/>
    <w:rsid w:val="00400AF4"/>
    <w:rsid w:val="004013B2"/>
    <w:rsid w:val="00405E81"/>
    <w:rsid w:val="00406A27"/>
    <w:rsid w:val="00406B66"/>
    <w:rsid w:val="00407217"/>
    <w:rsid w:val="00407760"/>
    <w:rsid w:val="0041077B"/>
    <w:rsid w:val="004107BC"/>
    <w:rsid w:val="0041114E"/>
    <w:rsid w:val="004115B4"/>
    <w:rsid w:val="00411CEE"/>
    <w:rsid w:val="004122BD"/>
    <w:rsid w:val="00412B10"/>
    <w:rsid w:val="00412FC6"/>
    <w:rsid w:val="004145F3"/>
    <w:rsid w:val="00415624"/>
    <w:rsid w:val="00415881"/>
    <w:rsid w:val="0041588B"/>
    <w:rsid w:val="00416275"/>
    <w:rsid w:val="00416D9E"/>
    <w:rsid w:val="00416E5C"/>
    <w:rsid w:val="004171D7"/>
    <w:rsid w:val="004208FF"/>
    <w:rsid w:val="004213B9"/>
    <w:rsid w:val="004217DA"/>
    <w:rsid w:val="00422081"/>
    <w:rsid w:val="0042304B"/>
    <w:rsid w:val="004231CB"/>
    <w:rsid w:val="0042353D"/>
    <w:rsid w:val="0042613D"/>
    <w:rsid w:val="004264A6"/>
    <w:rsid w:val="00426814"/>
    <w:rsid w:val="004269F1"/>
    <w:rsid w:val="00427081"/>
    <w:rsid w:val="004278F9"/>
    <w:rsid w:val="00430F05"/>
    <w:rsid w:val="00432305"/>
    <w:rsid w:val="00432CD1"/>
    <w:rsid w:val="00432DA3"/>
    <w:rsid w:val="00433DAC"/>
    <w:rsid w:val="00434AD7"/>
    <w:rsid w:val="00434B98"/>
    <w:rsid w:val="00434EDE"/>
    <w:rsid w:val="00435198"/>
    <w:rsid w:val="0043566F"/>
    <w:rsid w:val="00435D7B"/>
    <w:rsid w:val="0043619B"/>
    <w:rsid w:val="0043751F"/>
    <w:rsid w:val="00437A46"/>
    <w:rsid w:val="00440C9C"/>
    <w:rsid w:val="0044129B"/>
    <w:rsid w:val="0044133F"/>
    <w:rsid w:val="004415BE"/>
    <w:rsid w:val="00441703"/>
    <w:rsid w:val="00441AD4"/>
    <w:rsid w:val="004422AB"/>
    <w:rsid w:val="00442328"/>
    <w:rsid w:val="0044301C"/>
    <w:rsid w:val="00443BCF"/>
    <w:rsid w:val="00444F76"/>
    <w:rsid w:val="00445047"/>
    <w:rsid w:val="00445492"/>
    <w:rsid w:val="00445665"/>
    <w:rsid w:val="00445ACD"/>
    <w:rsid w:val="00445F86"/>
    <w:rsid w:val="00447135"/>
    <w:rsid w:val="004503B3"/>
    <w:rsid w:val="00451186"/>
    <w:rsid w:val="0045140C"/>
    <w:rsid w:val="00452608"/>
    <w:rsid w:val="00453B85"/>
    <w:rsid w:val="004541FC"/>
    <w:rsid w:val="00455602"/>
    <w:rsid w:val="0045565B"/>
    <w:rsid w:val="00456876"/>
    <w:rsid w:val="004578C9"/>
    <w:rsid w:val="004604F3"/>
    <w:rsid w:val="004606BB"/>
    <w:rsid w:val="004609C3"/>
    <w:rsid w:val="0046112E"/>
    <w:rsid w:val="00461374"/>
    <w:rsid w:val="00463315"/>
    <w:rsid w:val="00464165"/>
    <w:rsid w:val="0046475E"/>
    <w:rsid w:val="00464970"/>
    <w:rsid w:val="004651BC"/>
    <w:rsid w:val="0046573B"/>
    <w:rsid w:val="00465FEA"/>
    <w:rsid w:val="00466827"/>
    <w:rsid w:val="00466DE2"/>
    <w:rsid w:val="00467F9D"/>
    <w:rsid w:val="00470562"/>
    <w:rsid w:val="00471B79"/>
    <w:rsid w:val="004727A8"/>
    <w:rsid w:val="00472B8C"/>
    <w:rsid w:val="00472DC8"/>
    <w:rsid w:val="00472FC2"/>
    <w:rsid w:val="004738DF"/>
    <w:rsid w:val="00473A73"/>
    <w:rsid w:val="00473BA1"/>
    <w:rsid w:val="00473C22"/>
    <w:rsid w:val="0047441B"/>
    <w:rsid w:val="0047509B"/>
    <w:rsid w:val="00475E85"/>
    <w:rsid w:val="0047616D"/>
    <w:rsid w:val="0048011C"/>
    <w:rsid w:val="004801C9"/>
    <w:rsid w:val="004809DF"/>
    <w:rsid w:val="00480DE1"/>
    <w:rsid w:val="00481643"/>
    <w:rsid w:val="00481E6F"/>
    <w:rsid w:val="00481FCE"/>
    <w:rsid w:val="004838E6"/>
    <w:rsid w:val="00483C1B"/>
    <w:rsid w:val="0048401B"/>
    <w:rsid w:val="004843CA"/>
    <w:rsid w:val="00484915"/>
    <w:rsid w:val="00484ACC"/>
    <w:rsid w:val="0049005F"/>
    <w:rsid w:val="00492535"/>
    <w:rsid w:val="00492DBC"/>
    <w:rsid w:val="00493493"/>
    <w:rsid w:val="00493785"/>
    <w:rsid w:val="0049379A"/>
    <w:rsid w:val="00494FF1"/>
    <w:rsid w:val="004953AA"/>
    <w:rsid w:val="0049577F"/>
    <w:rsid w:val="00496135"/>
    <w:rsid w:val="004965F7"/>
    <w:rsid w:val="00497755"/>
    <w:rsid w:val="00497CBF"/>
    <w:rsid w:val="004A06E6"/>
    <w:rsid w:val="004A10DB"/>
    <w:rsid w:val="004A2106"/>
    <w:rsid w:val="004A2944"/>
    <w:rsid w:val="004A4DE5"/>
    <w:rsid w:val="004A582C"/>
    <w:rsid w:val="004A6443"/>
    <w:rsid w:val="004A77AB"/>
    <w:rsid w:val="004A7890"/>
    <w:rsid w:val="004A7E09"/>
    <w:rsid w:val="004A7FB9"/>
    <w:rsid w:val="004B0DF1"/>
    <w:rsid w:val="004B1021"/>
    <w:rsid w:val="004B107E"/>
    <w:rsid w:val="004B11C0"/>
    <w:rsid w:val="004B1C7E"/>
    <w:rsid w:val="004B2D3A"/>
    <w:rsid w:val="004B2F82"/>
    <w:rsid w:val="004B34CF"/>
    <w:rsid w:val="004B3544"/>
    <w:rsid w:val="004B3D3A"/>
    <w:rsid w:val="004B442D"/>
    <w:rsid w:val="004B56A8"/>
    <w:rsid w:val="004B6AE3"/>
    <w:rsid w:val="004B7433"/>
    <w:rsid w:val="004B7C29"/>
    <w:rsid w:val="004C0D1D"/>
    <w:rsid w:val="004C1539"/>
    <w:rsid w:val="004C1817"/>
    <w:rsid w:val="004C18E5"/>
    <w:rsid w:val="004C1F5B"/>
    <w:rsid w:val="004C3CEA"/>
    <w:rsid w:val="004C441A"/>
    <w:rsid w:val="004C4FC1"/>
    <w:rsid w:val="004C7D48"/>
    <w:rsid w:val="004D10C2"/>
    <w:rsid w:val="004D1FB0"/>
    <w:rsid w:val="004D270D"/>
    <w:rsid w:val="004D3663"/>
    <w:rsid w:val="004D37A5"/>
    <w:rsid w:val="004D404E"/>
    <w:rsid w:val="004D48A9"/>
    <w:rsid w:val="004D5FF6"/>
    <w:rsid w:val="004D7CB7"/>
    <w:rsid w:val="004E0ABF"/>
    <w:rsid w:val="004E24F9"/>
    <w:rsid w:val="004E25D5"/>
    <w:rsid w:val="004E30DC"/>
    <w:rsid w:val="004E3CCA"/>
    <w:rsid w:val="004E57B0"/>
    <w:rsid w:val="004E5BA4"/>
    <w:rsid w:val="004E6D6A"/>
    <w:rsid w:val="004E7584"/>
    <w:rsid w:val="004F01B5"/>
    <w:rsid w:val="004F1266"/>
    <w:rsid w:val="004F1960"/>
    <w:rsid w:val="004F1C11"/>
    <w:rsid w:val="004F1CB8"/>
    <w:rsid w:val="004F2212"/>
    <w:rsid w:val="004F3D84"/>
    <w:rsid w:val="004F487D"/>
    <w:rsid w:val="004F56AD"/>
    <w:rsid w:val="004F59EE"/>
    <w:rsid w:val="004F6649"/>
    <w:rsid w:val="004F6D2B"/>
    <w:rsid w:val="004F71D6"/>
    <w:rsid w:val="004F7B69"/>
    <w:rsid w:val="005003D2"/>
    <w:rsid w:val="0050120C"/>
    <w:rsid w:val="00501888"/>
    <w:rsid w:val="00502287"/>
    <w:rsid w:val="0050243B"/>
    <w:rsid w:val="00502CF5"/>
    <w:rsid w:val="005042C7"/>
    <w:rsid w:val="00504347"/>
    <w:rsid w:val="0050447F"/>
    <w:rsid w:val="00504657"/>
    <w:rsid w:val="0050467B"/>
    <w:rsid w:val="0050467C"/>
    <w:rsid w:val="00504908"/>
    <w:rsid w:val="00510734"/>
    <w:rsid w:val="005114AF"/>
    <w:rsid w:val="005116D9"/>
    <w:rsid w:val="00513967"/>
    <w:rsid w:val="00514B9C"/>
    <w:rsid w:val="0051564E"/>
    <w:rsid w:val="00515B83"/>
    <w:rsid w:val="00516C63"/>
    <w:rsid w:val="00517946"/>
    <w:rsid w:val="00517B47"/>
    <w:rsid w:val="00520007"/>
    <w:rsid w:val="00521559"/>
    <w:rsid w:val="00523E0F"/>
    <w:rsid w:val="00525393"/>
    <w:rsid w:val="00526269"/>
    <w:rsid w:val="00526343"/>
    <w:rsid w:val="0052679E"/>
    <w:rsid w:val="005267D4"/>
    <w:rsid w:val="00526A01"/>
    <w:rsid w:val="005279FD"/>
    <w:rsid w:val="00527BD2"/>
    <w:rsid w:val="00530BDC"/>
    <w:rsid w:val="005320AF"/>
    <w:rsid w:val="00533C27"/>
    <w:rsid w:val="00537E15"/>
    <w:rsid w:val="00540538"/>
    <w:rsid w:val="00542575"/>
    <w:rsid w:val="005428DF"/>
    <w:rsid w:val="00542EA0"/>
    <w:rsid w:val="005430B1"/>
    <w:rsid w:val="0054362E"/>
    <w:rsid w:val="00543D34"/>
    <w:rsid w:val="00543F5C"/>
    <w:rsid w:val="00545B75"/>
    <w:rsid w:val="00545FAF"/>
    <w:rsid w:val="005462FC"/>
    <w:rsid w:val="005466D9"/>
    <w:rsid w:val="00547248"/>
    <w:rsid w:val="005505D2"/>
    <w:rsid w:val="005507EC"/>
    <w:rsid w:val="00550BBD"/>
    <w:rsid w:val="00550D15"/>
    <w:rsid w:val="00550D34"/>
    <w:rsid w:val="00550E1E"/>
    <w:rsid w:val="0055118F"/>
    <w:rsid w:val="005515EF"/>
    <w:rsid w:val="00552BFD"/>
    <w:rsid w:val="00553140"/>
    <w:rsid w:val="00553300"/>
    <w:rsid w:val="0055456B"/>
    <w:rsid w:val="00554D86"/>
    <w:rsid w:val="00554F4A"/>
    <w:rsid w:val="00555507"/>
    <w:rsid w:val="0055794D"/>
    <w:rsid w:val="0056096E"/>
    <w:rsid w:val="00560AC3"/>
    <w:rsid w:val="0056164C"/>
    <w:rsid w:val="005618D2"/>
    <w:rsid w:val="005624D2"/>
    <w:rsid w:val="0056568A"/>
    <w:rsid w:val="00565846"/>
    <w:rsid w:val="0056691C"/>
    <w:rsid w:val="00567C8E"/>
    <w:rsid w:val="00567E5F"/>
    <w:rsid w:val="00571416"/>
    <w:rsid w:val="00572054"/>
    <w:rsid w:val="00574491"/>
    <w:rsid w:val="00575E28"/>
    <w:rsid w:val="00576532"/>
    <w:rsid w:val="0057750A"/>
    <w:rsid w:val="00577BEA"/>
    <w:rsid w:val="00577F43"/>
    <w:rsid w:val="005806A9"/>
    <w:rsid w:val="00580C3E"/>
    <w:rsid w:val="00581882"/>
    <w:rsid w:val="00581940"/>
    <w:rsid w:val="00583AA2"/>
    <w:rsid w:val="0058570A"/>
    <w:rsid w:val="00587975"/>
    <w:rsid w:val="00587F25"/>
    <w:rsid w:val="00590F6F"/>
    <w:rsid w:val="005912CC"/>
    <w:rsid w:val="00591D9C"/>
    <w:rsid w:val="0059294D"/>
    <w:rsid w:val="00593368"/>
    <w:rsid w:val="00594047"/>
    <w:rsid w:val="0059440A"/>
    <w:rsid w:val="00594F6E"/>
    <w:rsid w:val="005966D3"/>
    <w:rsid w:val="0059704C"/>
    <w:rsid w:val="00597969"/>
    <w:rsid w:val="00597A06"/>
    <w:rsid w:val="005A17FB"/>
    <w:rsid w:val="005A1A31"/>
    <w:rsid w:val="005A1EAB"/>
    <w:rsid w:val="005A334E"/>
    <w:rsid w:val="005A4A58"/>
    <w:rsid w:val="005A4F89"/>
    <w:rsid w:val="005B0C32"/>
    <w:rsid w:val="005B1895"/>
    <w:rsid w:val="005B260B"/>
    <w:rsid w:val="005B2E2D"/>
    <w:rsid w:val="005B3B1E"/>
    <w:rsid w:val="005B3FE0"/>
    <w:rsid w:val="005B4975"/>
    <w:rsid w:val="005B52B1"/>
    <w:rsid w:val="005B5926"/>
    <w:rsid w:val="005B75E2"/>
    <w:rsid w:val="005C0191"/>
    <w:rsid w:val="005C122B"/>
    <w:rsid w:val="005C3E18"/>
    <w:rsid w:val="005C3EF9"/>
    <w:rsid w:val="005C62F3"/>
    <w:rsid w:val="005C68AC"/>
    <w:rsid w:val="005C7B92"/>
    <w:rsid w:val="005D15CF"/>
    <w:rsid w:val="005D1771"/>
    <w:rsid w:val="005D1D5F"/>
    <w:rsid w:val="005D1F26"/>
    <w:rsid w:val="005D1FFB"/>
    <w:rsid w:val="005D28EF"/>
    <w:rsid w:val="005D3136"/>
    <w:rsid w:val="005D3528"/>
    <w:rsid w:val="005D40B1"/>
    <w:rsid w:val="005D4A95"/>
    <w:rsid w:val="005D558C"/>
    <w:rsid w:val="005D69C0"/>
    <w:rsid w:val="005D7316"/>
    <w:rsid w:val="005D7389"/>
    <w:rsid w:val="005E04BB"/>
    <w:rsid w:val="005E0AB1"/>
    <w:rsid w:val="005E1266"/>
    <w:rsid w:val="005E14FC"/>
    <w:rsid w:val="005E1A44"/>
    <w:rsid w:val="005E1BB6"/>
    <w:rsid w:val="005E24E7"/>
    <w:rsid w:val="005E3726"/>
    <w:rsid w:val="005E3D54"/>
    <w:rsid w:val="005E4084"/>
    <w:rsid w:val="005E4650"/>
    <w:rsid w:val="005E706E"/>
    <w:rsid w:val="005E7329"/>
    <w:rsid w:val="005E7C70"/>
    <w:rsid w:val="005E7D4F"/>
    <w:rsid w:val="005F0184"/>
    <w:rsid w:val="005F01EE"/>
    <w:rsid w:val="005F0ADF"/>
    <w:rsid w:val="005F0BD6"/>
    <w:rsid w:val="005F0DEC"/>
    <w:rsid w:val="005F1523"/>
    <w:rsid w:val="005F1BC3"/>
    <w:rsid w:val="005F2054"/>
    <w:rsid w:val="005F2982"/>
    <w:rsid w:val="005F33E5"/>
    <w:rsid w:val="005F4255"/>
    <w:rsid w:val="005F45AC"/>
    <w:rsid w:val="005F6138"/>
    <w:rsid w:val="005F6717"/>
    <w:rsid w:val="005F689F"/>
    <w:rsid w:val="005F7A49"/>
    <w:rsid w:val="005F7C68"/>
    <w:rsid w:val="0060267D"/>
    <w:rsid w:val="00602757"/>
    <w:rsid w:val="00602F38"/>
    <w:rsid w:val="006034B3"/>
    <w:rsid w:val="00603FF9"/>
    <w:rsid w:val="006049B7"/>
    <w:rsid w:val="00605303"/>
    <w:rsid w:val="006066D3"/>
    <w:rsid w:val="00607316"/>
    <w:rsid w:val="00607B6F"/>
    <w:rsid w:val="006115D4"/>
    <w:rsid w:val="0061254A"/>
    <w:rsid w:val="00613914"/>
    <w:rsid w:val="00613BE9"/>
    <w:rsid w:val="006144AE"/>
    <w:rsid w:val="00614CEA"/>
    <w:rsid w:val="00614EF7"/>
    <w:rsid w:val="0061566C"/>
    <w:rsid w:val="006160CB"/>
    <w:rsid w:val="00616E63"/>
    <w:rsid w:val="00620FEB"/>
    <w:rsid w:val="00621FC5"/>
    <w:rsid w:val="00621FDC"/>
    <w:rsid w:val="00622189"/>
    <w:rsid w:val="0062250D"/>
    <w:rsid w:val="00623000"/>
    <w:rsid w:val="0062362A"/>
    <w:rsid w:val="00623CEE"/>
    <w:rsid w:val="0062417B"/>
    <w:rsid w:val="0062448A"/>
    <w:rsid w:val="00624F89"/>
    <w:rsid w:val="006319EC"/>
    <w:rsid w:val="00631F23"/>
    <w:rsid w:val="00632CED"/>
    <w:rsid w:val="006338A8"/>
    <w:rsid w:val="00634383"/>
    <w:rsid w:val="006352D9"/>
    <w:rsid w:val="006353C4"/>
    <w:rsid w:val="00635C29"/>
    <w:rsid w:val="00637047"/>
    <w:rsid w:val="00637BD5"/>
    <w:rsid w:val="00641ADE"/>
    <w:rsid w:val="00642AD1"/>
    <w:rsid w:val="00642B23"/>
    <w:rsid w:val="00642BBC"/>
    <w:rsid w:val="00643778"/>
    <w:rsid w:val="00643D7C"/>
    <w:rsid w:val="006447BF"/>
    <w:rsid w:val="006451B8"/>
    <w:rsid w:val="00645277"/>
    <w:rsid w:val="00645A4F"/>
    <w:rsid w:val="00646966"/>
    <w:rsid w:val="00647E00"/>
    <w:rsid w:val="006502D4"/>
    <w:rsid w:val="006508D8"/>
    <w:rsid w:val="0065098F"/>
    <w:rsid w:val="00650CBE"/>
    <w:rsid w:val="00650DC1"/>
    <w:rsid w:val="00651AE8"/>
    <w:rsid w:val="006531E0"/>
    <w:rsid w:val="00654A20"/>
    <w:rsid w:val="00654EC4"/>
    <w:rsid w:val="006551D8"/>
    <w:rsid w:val="0065681B"/>
    <w:rsid w:val="006568A3"/>
    <w:rsid w:val="00656DA4"/>
    <w:rsid w:val="00660151"/>
    <w:rsid w:val="0066023D"/>
    <w:rsid w:val="00660AF3"/>
    <w:rsid w:val="00660CAC"/>
    <w:rsid w:val="00661C1A"/>
    <w:rsid w:val="00662972"/>
    <w:rsid w:val="00662F56"/>
    <w:rsid w:val="00666474"/>
    <w:rsid w:val="00666547"/>
    <w:rsid w:val="00666E8F"/>
    <w:rsid w:val="006678E3"/>
    <w:rsid w:val="00672597"/>
    <w:rsid w:val="00672FCB"/>
    <w:rsid w:val="0067340D"/>
    <w:rsid w:val="00674340"/>
    <w:rsid w:val="00675CC1"/>
    <w:rsid w:val="00675E3E"/>
    <w:rsid w:val="006775D7"/>
    <w:rsid w:val="00680C15"/>
    <w:rsid w:val="006823FB"/>
    <w:rsid w:val="00682A71"/>
    <w:rsid w:val="00682C1A"/>
    <w:rsid w:val="00686062"/>
    <w:rsid w:val="006861D2"/>
    <w:rsid w:val="00686D15"/>
    <w:rsid w:val="006872DF"/>
    <w:rsid w:val="00687AC7"/>
    <w:rsid w:val="00690890"/>
    <w:rsid w:val="00690EBD"/>
    <w:rsid w:val="006912EC"/>
    <w:rsid w:val="006917CF"/>
    <w:rsid w:val="00691C12"/>
    <w:rsid w:val="00692008"/>
    <w:rsid w:val="00692F48"/>
    <w:rsid w:val="00693439"/>
    <w:rsid w:val="006947C2"/>
    <w:rsid w:val="00694A1B"/>
    <w:rsid w:val="006954E8"/>
    <w:rsid w:val="00695CF4"/>
    <w:rsid w:val="00696773"/>
    <w:rsid w:val="006976F5"/>
    <w:rsid w:val="006A0D48"/>
    <w:rsid w:val="006A0FCF"/>
    <w:rsid w:val="006A262E"/>
    <w:rsid w:val="006A2ADB"/>
    <w:rsid w:val="006A3581"/>
    <w:rsid w:val="006A3A8B"/>
    <w:rsid w:val="006A478F"/>
    <w:rsid w:val="006A577A"/>
    <w:rsid w:val="006A57E3"/>
    <w:rsid w:val="006A58CD"/>
    <w:rsid w:val="006A5A31"/>
    <w:rsid w:val="006A702C"/>
    <w:rsid w:val="006B02B0"/>
    <w:rsid w:val="006B1C8F"/>
    <w:rsid w:val="006B23B4"/>
    <w:rsid w:val="006B2EB5"/>
    <w:rsid w:val="006B313C"/>
    <w:rsid w:val="006B370D"/>
    <w:rsid w:val="006B3D64"/>
    <w:rsid w:val="006B3FFD"/>
    <w:rsid w:val="006B4C76"/>
    <w:rsid w:val="006B4D70"/>
    <w:rsid w:val="006B549C"/>
    <w:rsid w:val="006B5FD3"/>
    <w:rsid w:val="006B6206"/>
    <w:rsid w:val="006B6A9D"/>
    <w:rsid w:val="006B7883"/>
    <w:rsid w:val="006B7A82"/>
    <w:rsid w:val="006B7DF6"/>
    <w:rsid w:val="006C03B4"/>
    <w:rsid w:val="006C0A61"/>
    <w:rsid w:val="006C1688"/>
    <w:rsid w:val="006C3433"/>
    <w:rsid w:val="006C4639"/>
    <w:rsid w:val="006C517A"/>
    <w:rsid w:val="006C51C0"/>
    <w:rsid w:val="006C63F0"/>
    <w:rsid w:val="006C6D2A"/>
    <w:rsid w:val="006C775E"/>
    <w:rsid w:val="006D07FC"/>
    <w:rsid w:val="006D1760"/>
    <w:rsid w:val="006D3A58"/>
    <w:rsid w:val="006D3C4F"/>
    <w:rsid w:val="006D5ECB"/>
    <w:rsid w:val="006D6ED2"/>
    <w:rsid w:val="006D6F00"/>
    <w:rsid w:val="006E0072"/>
    <w:rsid w:val="006E03CC"/>
    <w:rsid w:val="006E07B4"/>
    <w:rsid w:val="006E0D6B"/>
    <w:rsid w:val="006E3863"/>
    <w:rsid w:val="006E4011"/>
    <w:rsid w:val="006E5080"/>
    <w:rsid w:val="006E6373"/>
    <w:rsid w:val="006E6A0D"/>
    <w:rsid w:val="006E6FBF"/>
    <w:rsid w:val="006F062C"/>
    <w:rsid w:val="006F06D5"/>
    <w:rsid w:val="006F10AF"/>
    <w:rsid w:val="006F121A"/>
    <w:rsid w:val="006F15EC"/>
    <w:rsid w:val="006F4916"/>
    <w:rsid w:val="006F4A2F"/>
    <w:rsid w:val="006F5455"/>
    <w:rsid w:val="006F59C3"/>
    <w:rsid w:val="006F61F6"/>
    <w:rsid w:val="006F6544"/>
    <w:rsid w:val="006F6D7E"/>
    <w:rsid w:val="006F6E11"/>
    <w:rsid w:val="006F72D4"/>
    <w:rsid w:val="007000A6"/>
    <w:rsid w:val="00700221"/>
    <w:rsid w:val="007011E8"/>
    <w:rsid w:val="0070160C"/>
    <w:rsid w:val="00701B50"/>
    <w:rsid w:val="00701C9F"/>
    <w:rsid w:val="00702658"/>
    <w:rsid w:val="007043B1"/>
    <w:rsid w:val="007057DF"/>
    <w:rsid w:val="0070604B"/>
    <w:rsid w:val="007069D1"/>
    <w:rsid w:val="00707103"/>
    <w:rsid w:val="00707998"/>
    <w:rsid w:val="00707E41"/>
    <w:rsid w:val="00710267"/>
    <w:rsid w:val="0071042D"/>
    <w:rsid w:val="00710AB8"/>
    <w:rsid w:val="007121DC"/>
    <w:rsid w:val="0071248D"/>
    <w:rsid w:val="00712785"/>
    <w:rsid w:val="00713382"/>
    <w:rsid w:val="00713655"/>
    <w:rsid w:val="00713AA6"/>
    <w:rsid w:val="00713DB3"/>
    <w:rsid w:val="007142AF"/>
    <w:rsid w:val="0071465C"/>
    <w:rsid w:val="00714A16"/>
    <w:rsid w:val="00715208"/>
    <w:rsid w:val="00715F8C"/>
    <w:rsid w:val="00717410"/>
    <w:rsid w:val="007178F3"/>
    <w:rsid w:val="00720851"/>
    <w:rsid w:val="00720B85"/>
    <w:rsid w:val="007215B9"/>
    <w:rsid w:val="00721BD1"/>
    <w:rsid w:val="00721FA2"/>
    <w:rsid w:val="007223B9"/>
    <w:rsid w:val="007232E8"/>
    <w:rsid w:val="007238F0"/>
    <w:rsid w:val="00726222"/>
    <w:rsid w:val="00727BD8"/>
    <w:rsid w:val="0073076B"/>
    <w:rsid w:val="00731201"/>
    <w:rsid w:val="00731352"/>
    <w:rsid w:val="007314FB"/>
    <w:rsid w:val="007324AB"/>
    <w:rsid w:val="00732E8B"/>
    <w:rsid w:val="007342A0"/>
    <w:rsid w:val="00734ACB"/>
    <w:rsid w:val="00735EAA"/>
    <w:rsid w:val="0073670A"/>
    <w:rsid w:val="00737543"/>
    <w:rsid w:val="00737D09"/>
    <w:rsid w:val="0074114D"/>
    <w:rsid w:val="007413F3"/>
    <w:rsid w:val="0074155E"/>
    <w:rsid w:val="007422C3"/>
    <w:rsid w:val="0074366A"/>
    <w:rsid w:val="007467B9"/>
    <w:rsid w:val="007470BA"/>
    <w:rsid w:val="00750530"/>
    <w:rsid w:val="0075078D"/>
    <w:rsid w:val="00750C46"/>
    <w:rsid w:val="00751CC7"/>
    <w:rsid w:val="007521BD"/>
    <w:rsid w:val="007524B0"/>
    <w:rsid w:val="00752B6C"/>
    <w:rsid w:val="00752D3C"/>
    <w:rsid w:val="007545BF"/>
    <w:rsid w:val="0075471B"/>
    <w:rsid w:val="0075527B"/>
    <w:rsid w:val="007558FD"/>
    <w:rsid w:val="0075662C"/>
    <w:rsid w:val="00756984"/>
    <w:rsid w:val="00756E76"/>
    <w:rsid w:val="00756F4C"/>
    <w:rsid w:val="007575F8"/>
    <w:rsid w:val="00757690"/>
    <w:rsid w:val="00757868"/>
    <w:rsid w:val="00757E25"/>
    <w:rsid w:val="00757EAD"/>
    <w:rsid w:val="007602E2"/>
    <w:rsid w:val="00760E28"/>
    <w:rsid w:val="0076123C"/>
    <w:rsid w:val="00761AE2"/>
    <w:rsid w:val="00761DF1"/>
    <w:rsid w:val="00762A40"/>
    <w:rsid w:val="00763757"/>
    <w:rsid w:val="007638F1"/>
    <w:rsid w:val="00763A74"/>
    <w:rsid w:val="00763EAC"/>
    <w:rsid w:val="0076448E"/>
    <w:rsid w:val="00766629"/>
    <w:rsid w:val="007670F8"/>
    <w:rsid w:val="00767F3A"/>
    <w:rsid w:val="007702C7"/>
    <w:rsid w:val="00770C6B"/>
    <w:rsid w:val="00770F21"/>
    <w:rsid w:val="0077223D"/>
    <w:rsid w:val="007727FC"/>
    <w:rsid w:val="007742E7"/>
    <w:rsid w:val="0077436D"/>
    <w:rsid w:val="00774B47"/>
    <w:rsid w:val="00775492"/>
    <w:rsid w:val="00776146"/>
    <w:rsid w:val="007767D8"/>
    <w:rsid w:val="007768B3"/>
    <w:rsid w:val="007779C9"/>
    <w:rsid w:val="00780735"/>
    <w:rsid w:val="00780B82"/>
    <w:rsid w:val="00781040"/>
    <w:rsid w:val="0078122B"/>
    <w:rsid w:val="00781A1E"/>
    <w:rsid w:val="00784D55"/>
    <w:rsid w:val="0078558B"/>
    <w:rsid w:val="00785B05"/>
    <w:rsid w:val="0078690A"/>
    <w:rsid w:val="0078724E"/>
    <w:rsid w:val="00787312"/>
    <w:rsid w:val="00787363"/>
    <w:rsid w:val="007900D1"/>
    <w:rsid w:val="00790D75"/>
    <w:rsid w:val="00790DCD"/>
    <w:rsid w:val="00791334"/>
    <w:rsid w:val="00791636"/>
    <w:rsid w:val="00791AE0"/>
    <w:rsid w:val="00791D77"/>
    <w:rsid w:val="007926C6"/>
    <w:rsid w:val="00792B4A"/>
    <w:rsid w:val="0079469F"/>
    <w:rsid w:val="00795934"/>
    <w:rsid w:val="00795EEE"/>
    <w:rsid w:val="007A0DFC"/>
    <w:rsid w:val="007A1EAA"/>
    <w:rsid w:val="007A1ED8"/>
    <w:rsid w:val="007A241C"/>
    <w:rsid w:val="007A2978"/>
    <w:rsid w:val="007A2AD8"/>
    <w:rsid w:val="007A30C4"/>
    <w:rsid w:val="007A39AE"/>
    <w:rsid w:val="007A3F1D"/>
    <w:rsid w:val="007A48CA"/>
    <w:rsid w:val="007B05E1"/>
    <w:rsid w:val="007B19E2"/>
    <w:rsid w:val="007B4743"/>
    <w:rsid w:val="007B4F04"/>
    <w:rsid w:val="007B57DE"/>
    <w:rsid w:val="007B6237"/>
    <w:rsid w:val="007B63D9"/>
    <w:rsid w:val="007B650C"/>
    <w:rsid w:val="007B6988"/>
    <w:rsid w:val="007B7598"/>
    <w:rsid w:val="007B784B"/>
    <w:rsid w:val="007C0078"/>
    <w:rsid w:val="007C06F1"/>
    <w:rsid w:val="007C0C07"/>
    <w:rsid w:val="007C12B4"/>
    <w:rsid w:val="007C17FC"/>
    <w:rsid w:val="007C2133"/>
    <w:rsid w:val="007C23A5"/>
    <w:rsid w:val="007C2D38"/>
    <w:rsid w:val="007C3235"/>
    <w:rsid w:val="007C404F"/>
    <w:rsid w:val="007C462D"/>
    <w:rsid w:val="007C504D"/>
    <w:rsid w:val="007C50AA"/>
    <w:rsid w:val="007C51ED"/>
    <w:rsid w:val="007C57AA"/>
    <w:rsid w:val="007C5A7B"/>
    <w:rsid w:val="007C65A7"/>
    <w:rsid w:val="007C71F8"/>
    <w:rsid w:val="007C74FE"/>
    <w:rsid w:val="007C7624"/>
    <w:rsid w:val="007C76EB"/>
    <w:rsid w:val="007C78E0"/>
    <w:rsid w:val="007D121A"/>
    <w:rsid w:val="007D15A9"/>
    <w:rsid w:val="007D19FC"/>
    <w:rsid w:val="007D1D9D"/>
    <w:rsid w:val="007D2063"/>
    <w:rsid w:val="007D2A78"/>
    <w:rsid w:val="007D3793"/>
    <w:rsid w:val="007D38A9"/>
    <w:rsid w:val="007D439F"/>
    <w:rsid w:val="007D5DAF"/>
    <w:rsid w:val="007D6086"/>
    <w:rsid w:val="007D7CBC"/>
    <w:rsid w:val="007E1FB0"/>
    <w:rsid w:val="007E2FD0"/>
    <w:rsid w:val="007E4C12"/>
    <w:rsid w:val="007E7EFE"/>
    <w:rsid w:val="007F010E"/>
    <w:rsid w:val="007F235B"/>
    <w:rsid w:val="007F3217"/>
    <w:rsid w:val="007F3261"/>
    <w:rsid w:val="007F5D66"/>
    <w:rsid w:val="007F6772"/>
    <w:rsid w:val="00800701"/>
    <w:rsid w:val="00800841"/>
    <w:rsid w:val="008009D1"/>
    <w:rsid w:val="00801866"/>
    <w:rsid w:val="00801901"/>
    <w:rsid w:val="008019A7"/>
    <w:rsid w:val="008026B0"/>
    <w:rsid w:val="00803681"/>
    <w:rsid w:val="00803E4B"/>
    <w:rsid w:val="00805AFA"/>
    <w:rsid w:val="00805E7B"/>
    <w:rsid w:val="00806795"/>
    <w:rsid w:val="00811DAD"/>
    <w:rsid w:val="00813364"/>
    <w:rsid w:val="00814247"/>
    <w:rsid w:val="00814389"/>
    <w:rsid w:val="00814FBC"/>
    <w:rsid w:val="008150FA"/>
    <w:rsid w:val="00817167"/>
    <w:rsid w:val="008171FC"/>
    <w:rsid w:val="0082199D"/>
    <w:rsid w:val="0082264B"/>
    <w:rsid w:val="00823CC0"/>
    <w:rsid w:val="00823FBE"/>
    <w:rsid w:val="00824287"/>
    <w:rsid w:val="00824A7F"/>
    <w:rsid w:val="00824F6B"/>
    <w:rsid w:val="008258F2"/>
    <w:rsid w:val="00825D26"/>
    <w:rsid w:val="00826D87"/>
    <w:rsid w:val="00827485"/>
    <w:rsid w:val="00827C19"/>
    <w:rsid w:val="0083086D"/>
    <w:rsid w:val="008311A7"/>
    <w:rsid w:val="008339A9"/>
    <w:rsid w:val="00833C12"/>
    <w:rsid w:val="00834820"/>
    <w:rsid w:val="0083656E"/>
    <w:rsid w:val="00836792"/>
    <w:rsid w:val="00836EA5"/>
    <w:rsid w:val="0083745D"/>
    <w:rsid w:val="00837AE9"/>
    <w:rsid w:val="00837D56"/>
    <w:rsid w:val="00840F95"/>
    <w:rsid w:val="008427BA"/>
    <w:rsid w:val="0084427B"/>
    <w:rsid w:val="008447A1"/>
    <w:rsid w:val="00844D8F"/>
    <w:rsid w:val="00844FBD"/>
    <w:rsid w:val="0084665E"/>
    <w:rsid w:val="00850420"/>
    <w:rsid w:val="008506FD"/>
    <w:rsid w:val="00850BCB"/>
    <w:rsid w:val="008523C6"/>
    <w:rsid w:val="008534A6"/>
    <w:rsid w:val="00853519"/>
    <w:rsid w:val="00853AE1"/>
    <w:rsid w:val="0085473A"/>
    <w:rsid w:val="0085540D"/>
    <w:rsid w:val="00855516"/>
    <w:rsid w:val="00855651"/>
    <w:rsid w:val="0085756D"/>
    <w:rsid w:val="0085759C"/>
    <w:rsid w:val="00857F12"/>
    <w:rsid w:val="00860BE1"/>
    <w:rsid w:val="0086251C"/>
    <w:rsid w:val="00862B53"/>
    <w:rsid w:val="00863148"/>
    <w:rsid w:val="0086318A"/>
    <w:rsid w:val="00864853"/>
    <w:rsid w:val="00865257"/>
    <w:rsid w:val="0086594E"/>
    <w:rsid w:val="00865F7B"/>
    <w:rsid w:val="008663E6"/>
    <w:rsid w:val="00866E40"/>
    <w:rsid w:val="0086708F"/>
    <w:rsid w:val="008671F1"/>
    <w:rsid w:val="00867DA3"/>
    <w:rsid w:val="00867E3A"/>
    <w:rsid w:val="008726C1"/>
    <w:rsid w:val="0087312C"/>
    <w:rsid w:val="00874753"/>
    <w:rsid w:val="00874D9C"/>
    <w:rsid w:val="00875270"/>
    <w:rsid w:val="008755E4"/>
    <w:rsid w:val="00876A75"/>
    <w:rsid w:val="00877776"/>
    <w:rsid w:val="00877F09"/>
    <w:rsid w:val="00880863"/>
    <w:rsid w:val="00880A67"/>
    <w:rsid w:val="00881296"/>
    <w:rsid w:val="00881C02"/>
    <w:rsid w:val="00882FF8"/>
    <w:rsid w:val="0088310E"/>
    <w:rsid w:val="0088436C"/>
    <w:rsid w:val="00884394"/>
    <w:rsid w:val="00886D31"/>
    <w:rsid w:val="00887B01"/>
    <w:rsid w:val="00890059"/>
    <w:rsid w:val="00890C26"/>
    <w:rsid w:val="00890F41"/>
    <w:rsid w:val="008911CD"/>
    <w:rsid w:val="00891D00"/>
    <w:rsid w:val="00893F1B"/>
    <w:rsid w:val="008942E3"/>
    <w:rsid w:val="008946E0"/>
    <w:rsid w:val="00894D0F"/>
    <w:rsid w:val="00895E5D"/>
    <w:rsid w:val="00896745"/>
    <w:rsid w:val="0089744D"/>
    <w:rsid w:val="008A0801"/>
    <w:rsid w:val="008A1320"/>
    <w:rsid w:val="008A3AED"/>
    <w:rsid w:val="008A5574"/>
    <w:rsid w:val="008A6CF2"/>
    <w:rsid w:val="008B08B5"/>
    <w:rsid w:val="008B0B25"/>
    <w:rsid w:val="008B12AA"/>
    <w:rsid w:val="008B174D"/>
    <w:rsid w:val="008B1A36"/>
    <w:rsid w:val="008B23C5"/>
    <w:rsid w:val="008B32EB"/>
    <w:rsid w:val="008B3436"/>
    <w:rsid w:val="008B4F78"/>
    <w:rsid w:val="008B5E37"/>
    <w:rsid w:val="008B648B"/>
    <w:rsid w:val="008B6981"/>
    <w:rsid w:val="008B69AD"/>
    <w:rsid w:val="008B79EA"/>
    <w:rsid w:val="008C0771"/>
    <w:rsid w:val="008C1CF9"/>
    <w:rsid w:val="008C2657"/>
    <w:rsid w:val="008C2E41"/>
    <w:rsid w:val="008C48CD"/>
    <w:rsid w:val="008C53C9"/>
    <w:rsid w:val="008C6FCA"/>
    <w:rsid w:val="008D05C1"/>
    <w:rsid w:val="008D2520"/>
    <w:rsid w:val="008D2ACD"/>
    <w:rsid w:val="008D34E4"/>
    <w:rsid w:val="008D41B0"/>
    <w:rsid w:val="008D45F1"/>
    <w:rsid w:val="008D4A8D"/>
    <w:rsid w:val="008D4D5A"/>
    <w:rsid w:val="008D4E23"/>
    <w:rsid w:val="008D4F90"/>
    <w:rsid w:val="008D5063"/>
    <w:rsid w:val="008D6545"/>
    <w:rsid w:val="008D6AB1"/>
    <w:rsid w:val="008D729C"/>
    <w:rsid w:val="008E0383"/>
    <w:rsid w:val="008E1667"/>
    <w:rsid w:val="008E17C1"/>
    <w:rsid w:val="008E1AB6"/>
    <w:rsid w:val="008E1FAD"/>
    <w:rsid w:val="008E234B"/>
    <w:rsid w:val="008E32BA"/>
    <w:rsid w:val="008E55C4"/>
    <w:rsid w:val="008E5B19"/>
    <w:rsid w:val="008E7457"/>
    <w:rsid w:val="008E761F"/>
    <w:rsid w:val="008E7C7C"/>
    <w:rsid w:val="008E7FE2"/>
    <w:rsid w:val="008F0200"/>
    <w:rsid w:val="008F1C03"/>
    <w:rsid w:val="008F20A8"/>
    <w:rsid w:val="008F3093"/>
    <w:rsid w:val="008F311D"/>
    <w:rsid w:val="008F4A10"/>
    <w:rsid w:val="008F50E2"/>
    <w:rsid w:val="008F6372"/>
    <w:rsid w:val="008F66C4"/>
    <w:rsid w:val="008F6F2F"/>
    <w:rsid w:val="008F7739"/>
    <w:rsid w:val="008F7E9A"/>
    <w:rsid w:val="008F7EA9"/>
    <w:rsid w:val="00900B42"/>
    <w:rsid w:val="0090107E"/>
    <w:rsid w:val="009018DD"/>
    <w:rsid w:val="00901BA5"/>
    <w:rsid w:val="0090239C"/>
    <w:rsid w:val="00903C8B"/>
    <w:rsid w:val="00903F77"/>
    <w:rsid w:val="00905519"/>
    <w:rsid w:val="00905A7C"/>
    <w:rsid w:val="00905CB3"/>
    <w:rsid w:val="00906AF0"/>
    <w:rsid w:val="009078CF"/>
    <w:rsid w:val="009122D4"/>
    <w:rsid w:val="00912589"/>
    <w:rsid w:val="009134E8"/>
    <w:rsid w:val="009138F3"/>
    <w:rsid w:val="0091628C"/>
    <w:rsid w:val="00916AAC"/>
    <w:rsid w:val="00921E35"/>
    <w:rsid w:val="009224AC"/>
    <w:rsid w:val="009236DD"/>
    <w:rsid w:val="00923D73"/>
    <w:rsid w:val="009243A3"/>
    <w:rsid w:val="00924810"/>
    <w:rsid w:val="00926270"/>
    <w:rsid w:val="00927907"/>
    <w:rsid w:val="00927B7C"/>
    <w:rsid w:val="00930D3F"/>
    <w:rsid w:val="00931808"/>
    <w:rsid w:val="00931E21"/>
    <w:rsid w:val="00931EA4"/>
    <w:rsid w:val="00932740"/>
    <w:rsid w:val="00932945"/>
    <w:rsid w:val="0093296D"/>
    <w:rsid w:val="00933521"/>
    <w:rsid w:val="00933642"/>
    <w:rsid w:val="00933ECE"/>
    <w:rsid w:val="00934D07"/>
    <w:rsid w:val="00936CC0"/>
    <w:rsid w:val="009408D1"/>
    <w:rsid w:val="0094184D"/>
    <w:rsid w:val="00941B3E"/>
    <w:rsid w:val="00941D9C"/>
    <w:rsid w:val="00941FFB"/>
    <w:rsid w:val="0094335E"/>
    <w:rsid w:val="009437D1"/>
    <w:rsid w:val="00944BE5"/>
    <w:rsid w:val="00944DA0"/>
    <w:rsid w:val="00945DDA"/>
    <w:rsid w:val="00945E58"/>
    <w:rsid w:val="00946A11"/>
    <w:rsid w:val="00946A65"/>
    <w:rsid w:val="00946BD2"/>
    <w:rsid w:val="0094722D"/>
    <w:rsid w:val="00947C47"/>
    <w:rsid w:val="009516BC"/>
    <w:rsid w:val="00951C8C"/>
    <w:rsid w:val="0095221D"/>
    <w:rsid w:val="009529A3"/>
    <w:rsid w:val="00952C24"/>
    <w:rsid w:val="00952F51"/>
    <w:rsid w:val="009534AE"/>
    <w:rsid w:val="0095457C"/>
    <w:rsid w:val="00954983"/>
    <w:rsid w:val="00955344"/>
    <w:rsid w:val="009561FB"/>
    <w:rsid w:val="0095625B"/>
    <w:rsid w:val="00956342"/>
    <w:rsid w:val="00956EC9"/>
    <w:rsid w:val="00957AB3"/>
    <w:rsid w:val="009612F0"/>
    <w:rsid w:val="00961D90"/>
    <w:rsid w:val="009635B7"/>
    <w:rsid w:val="009650A5"/>
    <w:rsid w:val="00966206"/>
    <w:rsid w:val="009707D0"/>
    <w:rsid w:val="00970F31"/>
    <w:rsid w:val="00970FC3"/>
    <w:rsid w:val="00972043"/>
    <w:rsid w:val="009725A0"/>
    <w:rsid w:val="00972E28"/>
    <w:rsid w:val="00973399"/>
    <w:rsid w:val="009746D0"/>
    <w:rsid w:val="00974BEC"/>
    <w:rsid w:val="00974DC2"/>
    <w:rsid w:val="00974E79"/>
    <w:rsid w:val="00974E7F"/>
    <w:rsid w:val="00980275"/>
    <w:rsid w:val="0098197A"/>
    <w:rsid w:val="0098266E"/>
    <w:rsid w:val="009827A3"/>
    <w:rsid w:val="00983BCB"/>
    <w:rsid w:val="009854C6"/>
    <w:rsid w:val="00985B2A"/>
    <w:rsid w:val="00985BC8"/>
    <w:rsid w:val="00987A17"/>
    <w:rsid w:val="009901C9"/>
    <w:rsid w:val="009910B7"/>
    <w:rsid w:val="00991B3E"/>
    <w:rsid w:val="009925D0"/>
    <w:rsid w:val="0099326A"/>
    <w:rsid w:val="00993BE7"/>
    <w:rsid w:val="00994BB7"/>
    <w:rsid w:val="00994C26"/>
    <w:rsid w:val="00994E5A"/>
    <w:rsid w:val="00994F23"/>
    <w:rsid w:val="00995E4F"/>
    <w:rsid w:val="0099689A"/>
    <w:rsid w:val="00997608"/>
    <w:rsid w:val="00997871"/>
    <w:rsid w:val="00997BEE"/>
    <w:rsid w:val="009A1046"/>
    <w:rsid w:val="009A282F"/>
    <w:rsid w:val="009A29D1"/>
    <w:rsid w:val="009A3162"/>
    <w:rsid w:val="009A59A4"/>
    <w:rsid w:val="009A5E0C"/>
    <w:rsid w:val="009A6934"/>
    <w:rsid w:val="009A6BCD"/>
    <w:rsid w:val="009A70A6"/>
    <w:rsid w:val="009B01B3"/>
    <w:rsid w:val="009B06F7"/>
    <w:rsid w:val="009B1118"/>
    <w:rsid w:val="009B338D"/>
    <w:rsid w:val="009B54A8"/>
    <w:rsid w:val="009B62BA"/>
    <w:rsid w:val="009B6747"/>
    <w:rsid w:val="009B67E2"/>
    <w:rsid w:val="009B7142"/>
    <w:rsid w:val="009B7C5E"/>
    <w:rsid w:val="009B7C83"/>
    <w:rsid w:val="009C2681"/>
    <w:rsid w:val="009C3406"/>
    <w:rsid w:val="009C3468"/>
    <w:rsid w:val="009C4AE4"/>
    <w:rsid w:val="009C76E5"/>
    <w:rsid w:val="009C7CFF"/>
    <w:rsid w:val="009D012F"/>
    <w:rsid w:val="009D03A1"/>
    <w:rsid w:val="009D07A6"/>
    <w:rsid w:val="009D0CA2"/>
    <w:rsid w:val="009D1793"/>
    <w:rsid w:val="009D342B"/>
    <w:rsid w:val="009D3C91"/>
    <w:rsid w:val="009D3CBE"/>
    <w:rsid w:val="009D41DE"/>
    <w:rsid w:val="009D43AA"/>
    <w:rsid w:val="009D4912"/>
    <w:rsid w:val="009D5353"/>
    <w:rsid w:val="009D5F54"/>
    <w:rsid w:val="009D64AA"/>
    <w:rsid w:val="009D69AF"/>
    <w:rsid w:val="009D6C36"/>
    <w:rsid w:val="009D7C83"/>
    <w:rsid w:val="009E466D"/>
    <w:rsid w:val="009E4FE0"/>
    <w:rsid w:val="009E6051"/>
    <w:rsid w:val="009E6AA8"/>
    <w:rsid w:val="009E75D5"/>
    <w:rsid w:val="009E7628"/>
    <w:rsid w:val="009E7B1B"/>
    <w:rsid w:val="009F0432"/>
    <w:rsid w:val="009F0D39"/>
    <w:rsid w:val="009F13C3"/>
    <w:rsid w:val="009F1407"/>
    <w:rsid w:val="009F1D5E"/>
    <w:rsid w:val="009F1DAD"/>
    <w:rsid w:val="009F2E93"/>
    <w:rsid w:val="009F2F18"/>
    <w:rsid w:val="009F39AA"/>
    <w:rsid w:val="009F44DD"/>
    <w:rsid w:val="009F4B0F"/>
    <w:rsid w:val="009F75A5"/>
    <w:rsid w:val="009F7E3A"/>
    <w:rsid w:val="00A0039C"/>
    <w:rsid w:val="00A00DEC"/>
    <w:rsid w:val="00A02861"/>
    <w:rsid w:val="00A029B2"/>
    <w:rsid w:val="00A03076"/>
    <w:rsid w:val="00A03A59"/>
    <w:rsid w:val="00A03E24"/>
    <w:rsid w:val="00A06A86"/>
    <w:rsid w:val="00A07AD3"/>
    <w:rsid w:val="00A07CA8"/>
    <w:rsid w:val="00A07E7E"/>
    <w:rsid w:val="00A100F0"/>
    <w:rsid w:val="00A10376"/>
    <w:rsid w:val="00A110A4"/>
    <w:rsid w:val="00A129E9"/>
    <w:rsid w:val="00A140E6"/>
    <w:rsid w:val="00A14505"/>
    <w:rsid w:val="00A14BEF"/>
    <w:rsid w:val="00A15A42"/>
    <w:rsid w:val="00A15B5D"/>
    <w:rsid w:val="00A16646"/>
    <w:rsid w:val="00A16A06"/>
    <w:rsid w:val="00A1741E"/>
    <w:rsid w:val="00A21FE9"/>
    <w:rsid w:val="00A22F89"/>
    <w:rsid w:val="00A2405A"/>
    <w:rsid w:val="00A25120"/>
    <w:rsid w:val="00A25523"/>
    <w:rsid w:val="00A25D92"/>
    <w:rsid w:val="00A2771F"/>
    <w:rsid w:val="00A308E8"/>
    <w:rsid w:val="00A311D5"/>
    <w:rsid w:val="00A32CDE"/>
    <w:rsid w:val="00A32E30"/>
    <w:rsid w:val="00A330A6"/>
    <w:rsid w:val="00A337B4"/>
    <w:rsid w:val="00A343D6"/>
    <w:rsid w:val="00A3468C"/>
    <w:rsid w:val="00A354B0"/>
    <w:rsid w:val="00A35BBD"/>
    <w:rsid w:val="00A35BE6"/>
    <w:rsid w:val="00A36108"/>
    <w:rsid w:val="00A376BB"/>
    <w:rsid w:val="00A40D0D"/>
    <w:rsid w:val="00A42166"/>
    <w:rsid w:val="00A42F6C"/>
    <w:rsid w:val="00A448DE"/>
    <w:rsid w:val="00A44E5B"/>
    <w:rsid w:val="00A45CF0"/>
    <w:rsid w:val="00A47449"/>
    <w:rsid w:val="00A5068B"/>
    <w:rsid w:val="00A50808"/>
    <w:rsid w:val="00A52568"/>
    <w:rsid w:val="00A528EF"/>
    <w:rsid w:val="00A5420E"/>
    <w:rsid w:val="00A55734"/>
    <w:rsid w:val="00A55912"/>
    <w:rsid w:val="00A56447"/>
    <w:rsid w:val="00A56769"/>
    <w:rsid w:val="00A56C35"/>
    <w:rsid w:val="00A60268"/>
    <w:rsid w:val="00A6040F"/>
    <w:rsid w:val="00A606AE"/>
    <w:rsid w:val="00A6079D"/>
    <w:rsid w:val="00A619E2"/>
    <w:rsid w:val="00A6286D"/>
    <w:rsid w:val="00A62902"/>
    <w:rsid w:val="00A6295B"/>
    <w:rsid w:val="00A62B1C"/>
    <w:rsid w:val="00A62F60"/>
    <w:rsid w:val="00A631CD"/>
    <w:rsid w:val="00A63D49"/>
    <w:rsid w:val="00A651D8"/>
    <w:rsid w:val="00A658C3"/>
    <w:rsid w:val="00A67318"/>
    <w:rsid w:val="00A67B52"/>
    <w:rsid w:val="00A71ACE"/>
    <w:rsid w:val="00A76339"/>
    <w:rsid w:val="00A778BD"/>
    <w:rsid w:val="00A81C00"/>
    <w:rsid w:val="00A82414"/>
    <w:rsid w:val="00A82656"/>
    <w:rsid w:val="00A838CC"/>
    <w:rsid w:val="00A8473E"/>
    <w:rsid w:val="00A85C7E"/>
    <w:rsid w:val="00A86185"/>
    <w:rsid w:val="00A86469"/>
    <w:rsid w:val="00A87293"/>
    <w:rsid w:val="00A87528"/>
    <w:rsid w:val="00A87EC7"/>
    <w:rsid w:val="00A91D17"/>
    <w:rsid w:val="00A91E22"/>
    <w:rsid w:val="00A9268B"/>
    <w:rsid w:val="00A9293D"/>
    <w:rsid w:val="00A92D4F"/>
    <w:rsid w:val="00A9354D"/>
    <w:rsid w:val="00A93A9B"/>
    <w:rsid w:val="00A951A6"/>
    <w:rsid w:val="00A958DB"/>
    <w:rsid w:val="00A95AEF"/>
    <w:rsid w:val="00A95DE0"/>
    <w:rsid w:val="00A964BC"/>
    <w:rsid w:val="00AA0EBA"/>
    <w:rsid w:val="00AA0FCC"/>
    <w:rsid w:val="00AA1354"/>
    <w:rsid w:val="00AA4261"/>
    <w:rsid w:val="00AA5D72"/>
    <w:rsid w:val="00AA75D0"/>
    <w:rsid w:val="00AA767A"/>
    <w:rsid w:val="00AA7DCE"/>
    <w:rsid w:val="00AB1597"/>
    <w:rsid w:val="00AB169F"/>
    <w:rsid w:val="00AB16D8"/>
    <w:rsid w:val="00AB2927"/>
    <w:rsid w:val="00AB2948"/>
    <w:rsid w:val="00AB2B19"/>
    <w:rsid w:val="00AB2F8E"/>
    <w:rsid w:val="00AB33D9"/>
    <w:rsid w:val="00AB3AAE"/>
    <w:rsid w:val="00AB4DBE"/>
    <w:rsid w:val="00AB6846"/>
    <w:rsid w:val="00AB6F55"/>
    <w:rsid w:val="00AB7240"/>
    <w:rsid w:val="00AB72D8"/>
    <w:rsid w:val="00AC164E"/>
    <w:rsid w:val="00AC212C"/>
    <w:rsid w:val="00AC31BB"/>
    <w:rsid w:val="00AC35D2"/>
    <w:rsid w:val="00AC3DE5"/>
    <w:rsid w:val="00AC4108"/>
    <w:rsid w:val="00AC4292"/>
    <w:rsid w:val="00AC49CF"/>
    <w:rsid w:val="00AC4C04"/>
    <w:rsid w:val="00AC5042"/>
    <w:rsid w:val="00AC5814"/>
    <w:rsid w:val="00AC5D1D"/>
    <w:rsid w:val="00AC7425"/>
    <w:rsid w:val="00AC771C"/>
    <w:rsid w:val="00AD110D"/>
    <w:rsid w:val="00AD1E11"/>
    <w:rsid w:val="00AD214E"/>
    <w:rsid w:val="00AD28AF"/>
    <w:rsid w:val="00AD2CB7"/>
    <w:rsid w:val="00AD39D7"/>
    <w:rsid w:val="00AD3EE7"/>
    <w:rsid w:val="00AD4CCD"/>
    <w:rsid w:val="00AD5921"/>
    <w:rsid w:val="00AD5C1C"/>
    <w:rsid w:val="00AE2AD3"/>
    <w:rsid w:val="00AE2F02"/>
    <w:rsid w:val="00AE355D"/>
    <w:rsid w:val="00AE503A"/>
    <w:rsid w:val="00AE59B7"/>
    <w:rsid w:val="00AE6798"/>
    <w:rsid w:val="00AE6B8E"/>
    <w:rsid w:val="00AE73BD"/>
    <w:rsid w:val="00AE7D4D"/>
    <w:rsid w:val="00AF0869"/>
    <w:rsid w:val="00AF0DDD"/>
    <w:rsid w:val="00AF1B71"/>
    <w:rsid w:val="00AF2F4B"/>
    <w:rsid w:val="00AF3052"/>
    <w:rsid w:val="00AF41E5"/>
    <w:rsid w:val="00AF5948"/>
    <w:rsid w:val="00AF5ED5"/>
    <w:rsid w:val="00AF5F8A"/>
    <w:rsid w:val="00AF6C05"/>
    <w:rsid w:val="00AF7CF1"/>
    <w:rsid w:val="00B00718"/>
    <w:rsid w:val="00B00856"/>
    <w:rsid w:val="00B00E06"/>
    <w:rsid w:val="00B012A9"/>
    <w:rsid w:val="00B026A8"/>
    <w:rsid w:val="00B0343A"/>
    <w:rsid w:val="00B0370D"/>
    <w:rsid w:val="00B05586"/>
    <w:rsid w:val="00B05C30"/>
    <w:rsid w:val="00B05EA5"/>
    <w:rsid w:val="00B06145"/>
    <w:rsid w:val="00B06192"/>
    <w:rsid w:val="00B0662E"/>
    <w:rsid w:val="00B0696C"/>
    <w:rsid w:val="00B06FEB"/>
    <w:rsid w:val="00B079AC"/>
    <w:rsid w:val="00B10A85"/>
    <w:rsid w:val="00B10F99"/>
    <w:rsid w:val="00B12657"/>
    <w:rsid w:val="00B12FB8"/>
    <w:rsid w:val="00B1354C"/>
    <w:rsid w:val="00B13870"/>
    <w:rsid w:val="00B13E1E"/>
    <w:rsid w:val="00B149FD"/>
    <w:rsid w:val="00B15F32"/>
    <w:rsid w:val="00B16256"/>
    <w:rsid w:val="00B16F47"/>
    <w:rsid w:val="00B17AD4"/>
    <w:rsid w:val="00B20850"/>
    <w:rsid w:val="00B208F6"/>
    <w:rsid w:val="00B21809"/>
    <w:rsid w:val="00B21858"/>
    <w:rsid w:val="00B23010"/>
    <w:rsid w:val="00B253EC"/>
    <w:rsid w:val="00B26189"/>
    <w:rsid w:val="00B26393"/>
    <w:rsid w:val="00B26C29"/>
    <w:rsid w:val="00B3069B"/>
    <w:rsid w:val="00B323F4"/>
    <w:rsid w:val="00B329D6"/>
    <w:rsid w:val="00B33F6E"/>
    <w:rsid w:val="00B342BF"/>
    <w:rsid w:val="00B34765"/>
    <w:rsid w:val="00B34E79"/>
    <w:rsid w:val="00B35417"/>
    <w:rsid w:val="00B35763"/>
    <w:rsid w:val="00B37EC9"/>
    <w:rsid w:val="00B40E4E"/>
    <w:rsid w:val="00B41891"/>
    <w:rsid w:val="00B425AD"/>
    <w:rsid w:val="00B426D7"/>
    <w:rsid w:val="00B436AE"/>
    <w:rsid w:val="00B43BA5"/>
    <w:rsid w:val="00B44203"/>
    <w:rsid w:val="00B44565"/>
    <w:rsid w:val="00B44742"/>
    <w:rsid w:val="00B447AF"/>
    <w:rsid w:val="00B45264"/>
    <w:rsid w:val="00B4581F"/>
    <w:rsid w:val="00B4720E"/>
    <w:rsid w:val="00B47268"/>
    <w:rsid w:val="00B4794E"/>
    <w:rsid w:val="00B47ADF"/>
    <w:rsid w:val="00B47E48"/>
    <w:rsid w:val="00B503C9"/>
    <w:rsid w:val="00B526A2"/>
    <w:rsid w:val="00B52CD4"/>
    <w:rsid w:val="00B53562"/>
    <w:rsid w:val="00B557D5"/>
    <w:rsid w:val="00B564C1"/>
    <w:rsid w:val="00B567BE"/>
    <w:rsid w:val="00B56822"/>
    <w:rsid w:val="00B56C2F"/>
    <w:rsid w:val="00B56C5E"/>
    <w:rsid w:val="00B56DEB"/>
    <w:rsid w:val="00B60F1D"/>
    <w:rsid w:val="00B61126"/>
    <w:rsid w:val="00B6209D"/>
    <w:rsid w:val="00B62CAD"/>
    <w:rsid w:val="00B62E97"/>
    <w:rsid w:val="00B66992"/>
    <w:rsid w:val="00B70BF6"/>
    <w:rsid w:val="00B70ED7"/>
    <w:rsid w:val="00B7178D"/>
    <w:rsid w:val="00B719F8"/>
    <w:rsid w:val="00B72F25"/>
    <w:rsid w:val="00B74315"/>
    <w:rsid w:val="00B744BD"/>
    <w:rsid w:val="00B7570D"/>
    <w:rsid w:val="00B763C1"/>
    <w:rsid w:val="00B771A5"/>
    <w:rsid w:val="00B77947"/>
    <w:rsid w:val="00B77B0E"/>
    <w:rsid w:val="00B80680"/>
    <w:rsid w:val="00B81D15"/>
    <w:rsid w:val="00B81F3D"/>
    <w:rsid w:val="00B8232E"/>
    <w:rsid w:val="00B825D4"/>
    <w:rsid w:val="00B83BA2"/>
    <w:rsid w:val="00B83FE4"/>
    <w:rsid w:val="00B8402D"/>
    <w:rsid w:val="00B8411E"/>
    <w:rsid w:val="00B84266"/>
    <w:rsid w:val="00B8530A"/>
    <w:rsid w:val="00B8552C"/>
    <w:rsid w:val="00B87AEE"/>
    <w:rsid w:val="00B906E5"/>
    <w:rsid w:val="00B91307"/>
    <w:rsid w:val="00B92B7A"/>
    <w:rsid w:val="00B92D4C"/>
    <w:rsid w:val="00B96267"/>
    <w:rsid w:val="00B974CF"/>
    <w:rsid w:val="00B97677"/>
    <w:rsid w:val="00B97993"/>
    <w:rsid w:val="00B97DDD"/>
    <w:rsid w:val="00BA1A5D"/>
    <w:rsid w:val="00BA1E86"/>
    <w:rsid w:val="00BA2A26"/>
    <w:rsid w:val="00BA3D03"/>
    <w:rsid w:val="00BA4014"/>
    <w:rsid w:val="00BA42AA"/>
    <w:rsid w:val="00BA4D61"/>
    <w:rsid w:val="00BA513D"/>
    <w:rsid w:val="00BA5B8E"/>
    <w:rsid w:val="00BA630F"/>
    <w:rsid w:val="00BA6B92"/>
    <w:rsid w:val="00BA7365"/>
    <w:rsid w:val="00BA7BEC"/>
    <w:rsid w:val="00BB0116"/>
    <w:rsid w:val="00BB0408"/>
    <w:rsid w:val="00BB048C"/>
    <w:rsid w:val="00BB0E08"/>
    <w:rsid w:val="00BB31DF"/>
    <w:rsid w:val="00BB358E"/>
    <w:rsid w:val="00BB58C9"/>
    <w:rsid w:val="00BB63B2"/>
    <w:rsid w:val="00BB6848"/>
    <w:rsid w:val="00BC0244"/>
    <w:rsid w:val="00BC06A4"/>
    <w:rsid w:val="00BC102A"/>
    <w:rsid w:val="00BC14C8"/>
    <w:rsid w:val="00BC17AF"/>
    <w:rsid w:val="00BC2DB2"/>
    <w:rsid w:val="00BC3682"/>
    <w:rsid w:val="00BC3722"/>
    <w:rsid w:val="00BC4F09"/>
    <w:rsid w:val="00BC51EF"/>
    <w:rsid w:val="00BC5573"/>
    <w:rsid w:val="00BC5E74"/>
    <w:rsid w:val="00BC6721"/>
    <w:rsid w:val="00BC72F4"/>
    <w:rsid w:val="00BD0267"/>
    <w:rsid w:val="00BD06EE"/>
    <w:rsid w:val="00BD1B0B"/>
    <w:rsid w:val="00BD28A2"/>
    <w:rsid w:val="00BD333F"/>
    <w:rsid w:val="00BD34B5"/>
    <w:rsid w:val="00BD3631"/>
    <w:rsid w:val="00BD46C8"/>
    <w:rsid w:val="00BD53C7"/>
    <w:rsid w:val="00BD543E"/>
    <w:rsid w:val="00BD5E56"/>
    <w:rsid w:val="00BD7B6F"/>
    <w:rsid w:val="00BE0392"/>
    <w:rsid w:val="00BE03EE"/>
    <w:rsid w:val="00BE0CF7"/>
    <w:rsid w:val="00BE0E21"/>
    <w:rsid w:val="00BE2904"/>
    <w:rsid w:val="00BE29DC"/>
    <w:rsid w:val="00BE2EA0"/>
    <w:rsid w:val="00BE3164"/>
    <w:rsid w:val="00BE3190"/>
    <w:rsid w:val="00BE60B1"/>
    <w:rsid w:val="00BE69F3"/>
    <w:rsid w:val="00BE6A63"/>
    <w:rsid w:val="00BE6B5A"/>
    <w:rsid w:val="00BE73C8"/>
    <w:rsid w:val="00BE7820"/>
    <w:rsid w:val="00BF0662"/>
    <w:rsid w:val="00BF11A2"/>
    <w:rsid w:val="00BF12A3"/>
    <w:rsid w:val="00BF1749"/>
    <w:rsid w:val="00BF1BC7"/>
    <w:rsid w:val="00BF1D9F"/>
    <w:rsid w:val="00BF348F"/>
    <w:rsid w:val="00BF34BC"/>
    <w:rsid w:val="00BF3DEF"/>
    <w:rsid w:val="00BF3EDD"/>
    <w:rsid w:val="00C0016B"/>
    <w:rsid w:val="00C00C2B"/>
    <w:rsid w:val="00C0117C"/>
    <w:rsid w:val="00C01761"/>
    <w:rsid w:val="00C02888"/>
    <w:rsid w:val="00C03B3A"/>
    <w:rsid w:val="00C03D15"/>
    <w:rsid w:val="00C04243"/>
    <w:rsid w:val="00C046AD"/>
    <w:rsid w:val="00C0600E"/>
    <w:rsid w:val="00C06224"/>
    <w:rsid w:val="00C06353"/>
    <w:rsid w:val="00C06726"/>
    <w:rsid w:val="00C06AA5"/>
    <w:rsid w:val="00C06CF3"/>
    <w:rsid w:val="00C06D71"/>
    <w:rsid w:val="00C07B12"/>
    <w:rsid w:val="00C108D0"/>
    <w:rsid w:val="00C10D1B"/>
    <w:rsid w:val="00C110B4"/>
    <w:rsid w:val="00C1197D"/>
    <w:rsid w:val="00C12D6D"/>
    <w:rsid w:val="00C13A08"/>
    <w:rsid w:val="00C169D6"/>
    <w:rsid w:val="00C171B4"/>
    <w:rsid w:val="00C20FE5"/>
    <w:rsid w:val="00C22CEA"/>
    <w:rsid w:val="00C23134"/>
    <w:rsid w:val="00C23D4E"/>
    <w:rsid w:val="00C256D8"/>
    <w:rsid w:val="00C26B62"/>
    <w:rsid w:val="00C2794E"/>
    <w:rsid w:val="00C30042"/>
    <w:rsid w:val="00C30DB8"/>
    <w:rsid w:val="00C3143D"/>
    <w:rsid w:val="00C32AF3"/>
    <w:rsid w:val="00C34AB3"/>
    <w:rsid w:val="00C34CA2"/>
    <w:rsid w:val="00C34E2E"/>
    <w:rsid w:val="00C362C8"/>
    <w:rsid w:val="00C36595"/>
    <w:rsid w:val="00C36994"/>
    <w:rsid w:val="00C372DE"/>
    <w:rsid w:val="00C37A2A"/>
    <w:rsid w:val="00C42F7E"/>
    <w:rsid w:val="00C43E1B"/>
    <w:rsid w:val="00C44E0E"/>
    <w:rsid w:val="00C45E05"/>
    <w:rsid w:val="00C46313"/>
    <w:rsid w:val="00C4636E"/>
    <w:rsid w:val="00C50572"/>
    <w:rsid w:val="00C51F0E"/>
    <w:rsid w:val="00C52707"/>
    <w:rsid w:val="00C53049"/>
    <w:rsid w:val="00C53DF8"/>
    <w:rsid w:val="00C55041"/>
    <w:rsid w:val="00C561CF"/>
    <w:rsid w:val="00C5666F"/>
    <w:rsid w:val="00C5678F"/>
    <w:rsid w:val="00C60241"/>
    <w:rsid w:val="00C6060E"/>
    <w:rsid w:val="00C60CF4"/>
    <w:rsid w:val="00C618F0"/>
    <w:rsid w:val="00C633E5"/>
    <w:rsid w:val="00C64CDE"/>
    <w:rsid w:val="00C65DF0"/>
    <w:rsid w:val="00C6698F"/>
    <w:rsid w:val="00C66E0A"/>
    <w:rsid w:val="00C66F99"/>
    <w:rsid w:val="00C67858"/>
    <w:rsid w:val="00C6787F"/>
    <w:rsid w:val="00C67CA6"/>
    <w:rsid w:val="00C67D51"/>
    <w:rsid w:val="00C71920"/>
    <w:rsid w:val="00C71EF7"/>
    <w:rsid w:val="00C733A6"/>
    <w:rsid w:val="00C735BA"/>
    <w:rsid w:val="00C73996"/>
    <w:rsid w:val="00C758CF"/>
    <w:rsid w:val="00C76DBA"/>
    <w:rsid w:val="00C77829"/>
    <w:rsid w:val="00C802CD"/>
    <w:rsid w:val="00C80963"/>
    <w:rsid w:val="00C80C54"/>
    <w:rsid w:val="00C81E29"/>
    <w:rsid w:val="00C82A3A"/>
    <w:rsid w:val="00C82A64"/>
    <w:rsid w:val="00C831A1"/>
    <w:rsid w:val="00C8356F"/>
    <w:rsid w:val="00C83785"/>
    <w:rsid w:val="00C83B15"/>
    <w:rsid w:val="00C8427E"/>
    <w:rsid w:val="00C849FA"/>
    <w:rsid w:val="00C84E02"/>
    <w:rsid w:val="00C86A70"/>
    <w:rsid w:val="00C86F7B"/>
    <w:rsid w:val="00C870A0"/>
    <w:rsid w:val="00C90009"/>
    <w:rsid w:val="00C90D9F"/>
    <w:rsid w:val="00C90EF1"/>
    <w:rsid w:val="00C917CE"/>
    <w:rsid w:val="00C91B33"/>
    <w:rsid w:val="00C92067"/>
    <w:rsid w:val="00C921A7"/>
    <w:rsid w:val="00C92DF7"/>
    <w:rsid w:val="00C939E5"/>
    <w:rsid w:val="00C93A9D"/>
    <w:rsid w:val="00C9591C"/>
    <w:rsid w:val="00C964A6"/>
    <w:rsid w:val="00C97804"/>
    <w:rsid w:val="00CA098F"/>
    <w:rsid w:val="00CA16EB"/>
    <w:rsid w:val="00CA1B22"/>
    <w:rsid w:val="00CA1F0C"/>
    <w:rsid w:val="00CA247C"/>
    <w:rsid w:val="00CA392E"/>
    <w:rsid w:val="00CA39BD"/>
    <w:rsid w:val="00CA3CA9"/>
    <w:rsid w:val="00CA49CE"/>
    <w:rsid w:val="00CA4DC9"/>
    <w:rsid w:val="00CA530E"/>
    <w:rsid w:val="00CA5324"/>
    <w:rsid w:val="00CA5D81"/>
    <w:rsid w:val="00CA5FC8"/>
    <w:rsid w:val="00CA749B"/>
    <w:rsid w:val="00CA7946"/>
    <w:rsid w:val="00CB1159"/>
    <w:rsid w:val="00CB2EA5"/>
    <w:rsid w:val="00CB456B"/>
    <w:rsid w:val="00CB465D"/>
    <w:rsid w:val="00CB4747"/>
    <w:rsid w:val="00CB48DC"/>
    <w:rsid w:val="00CB5C63"/>
    <w:rsid w:val="00CB61F6"/>
    <w:rsid w:val="00CB719A"/>
    <w:rsid w:val="00CB7E8F"/>
    <w:rsid w:val="00CC0EC6"/>
    <w:rsid w:val="00CC19E8"/>
    <w:rsid w:val="00CC266E"/>
    <w:rsid w:val="00CC38E4"/>
    <w:rsid w:val="00CC4908"/>
    <w:rsid w:val="00CC4F5D"/>
    <w:rsid w:val="00CC5C7E"/>
    <w:rsid w:val="00CC65CA"/>
    <w:rsid w:val="00CC6DD1"/>
    <w:rsid w:val="00CC7D3B"/>
    <w:rsid w:val="00CC7E3C"/>
    <w:rsid w:val="00CD0987"/>
    <w:rsid w:val="00CD1484"/>
    <w:rsid w:val="00CD1A8E"/>
    <w:rsid w:val="00CD2AC7"/>
    <w:rsid w:val="00CD3097"/>
    <w:rsid w:val="00CD32BC"/>
    <w:rsid w:val="00CD4755"/>
    <w:rsid w:val="00CD4ABC"/>
    <w:rsid w:val="00CD4EAF"/>
    <w:rsid w:val="00CD7C2C"/>
    <w:rsid w:val="00CE04B0"/>
    <w:rsid w:val="00CE079E"/>
    <w:rsid w:val="00CE2A06"/>
    <w:rsid w:val="00CE31CF"/>
    <w:rsid w:val="00CE3DFB"/>
    <w:rsid w:val="00CE4813"/>
    <w:rsid w:val="00CE57D2"/>
    <w:rsid w:val="00CE618D"/>
    <w:rsid w:val="00CE6508"/>
    <w:rsid w:val="00CE6738"/>
    <w:rsid w:val="00CE683B"/>
    <w:rsid w:val="00CE73AD"/>
    <w:rsid w:val="00CF077E"/>
    <w:rsid w:val="00CF19AC"/>
    <w:rsid w:val="00CF3288"/>
    <w:rsid w:val="00CF378A"/>
    <w:rsid w:val="00CF3923"/>
    <w:rsid w:val="00CF3A13"/>
    <w:rsid w:val="00CF4ED0"/>
    <w:rsid w:val="00CF5289"/>
    <w:rsid w:val="00CF6148"/>
    <w:rsid w:val="00CF759D"/>
    <w:rsid w:val="00CF7D67"/>
    <w:rsid w:val="00D00E82"/>
    <w:rsid w:val="00D01606"/>
    <w:rsid w:val="00D0246C"/>
    <w:rsid w:val="00D03E44"/>
    <w:rsid w:val="00D04704"/>
    <w:rsid w:val="00D059FB"/>
    <w:rsid w:val="00D05FD4"/>
    <w:rsid w:val="00D064C0"/>
    <w:rsid w:val="00D06B76"/>
    <w:rsid w:val="00D06E5B"/>
    <w:rsid w:val="00D07531"/>
    <w:rsid w:val="00D077ED"/>
    <w:rsid w:val="00D10C3B"/>
    <w:rsid w:val="00D1169E"/>
    <w:rsid w:val="00D139B9"/>
    <w:rsid w:val="00D13E12"/>
    <w:rsid w:val="00D14B6D"/>
    <w:rsid w:val="00D14BA3"/>
    <w:rsid w:val="00D14D55"/>
    <w:rsid w:val="00D16122"/>
    <w:rsid w:val="00D16AE4"/>
    <w:rsid w:val="00D17A9D"/>
    <w:rsid w:val="00D204F7"/>
    <w:rsid w:val="00D205C2"/>
    <w:rsid w:val="00D20C37"/>
    <w:rsid w:val="00D21F54"/>
    <w:rsid w:val="00D24398"/>
    <w:rsid w:val="00D24967"/>
    <w:rsid w:val="00D2498A"/>
    <w:rsid w:val="00D265A0"/>
    <w:rsid w:val="00D30D40"/>
    <w:rsid w:val="00D3122C"/>
    <w:rsid w:val="00D31313"/>
    <w:rsid w:val="00D3221B"/>
    <w:rsid w:val="00D328A4"/>
    <w:rsid w:val="00D338C6"/>
    <w:rsid w:val="00D33CB2"/>
    <w:rsid w:val="00D341E4"/>
    <w:rsid w:val="00D347CE"/>
    <w:rsid w:val="00D368C1"/>
    <w:rsid w:val="00D3786F"/>
    <w:rsid w:val="00D37C69"/>
    <w:rsid w:val="00D4081A"/>
    <w:rsid w:val="00D40E17"/>
    <w:rsid w:val="00D41B2F"/>
    <w:rsid w:val="00D42333"/>
    <w:rsid w:val="00D42D43"/>
    <w:rsid w:val="00D4350A"/>
    <w:rsid w:val="00D44977"/>
    <w:rsid w:val="00D45C36"/>
    <w:rsid w:val="00D4647D"/>
    <w:rsid w:val="00D5095D"/>
    <w:rsid w:val="00D51627"/>
    <w:rsid w:val="00D5193F"/>
    <w:rsid w:val="00D51A8D"/>
    <w:rsid w:val="00D52007"/>
    <w:rsid w:val="00D525BD"/>
    <w:rsid w:val="00D530C1"/>
    <w:rsid w:val="00D534EE"/>
    <w:rsid w:val="00D53549"/>
    <w:rsid w:val="00D56FEF"/>
    <w:rsid w:val="00D60A2E"/>
    <w:rsid w:val="00D61CD2"/>
    <w:rsid w:val="00D623E8"/>
    <w:rsid w:val="00D62E3C"/>
    <w:rsid w:val="00D638F6"/>
    <w:rsid w:val="00D63BF1"/>
    <w:rsid w:val="00D63C75"/>
    <w:rsid w:val="00D6450E"/>
    <w:rsid w:val="00D648F4"/>
    <w:rsid w:val="00D64F8B"/>
    <w:rsid w:val="00D661F2"/>
    <w:rsid w:val="00D66575"/>
    <w:rsid w:val="00D6676A"/>
    <w:rsid w:val="00D6734F"/>
    <w:rsid w:val="00D67F36"/>
    <w:rsid w:val="00D67F81"/>
    <w:rsid w:val="00D7009A"/>
    <w:rsid w:val="00D70981"/>
    <w:rsid w:val="00D70C72"/>
    <w:rsid w:val="00D70FCF"/>
    <w:rsid w:val="00D71BA1"/>
    <w:rsid w:val="00D71E4F"/>
    <w:rsid w:val="00D72A0B"/>
    <w:rsid w:val="00D72E02"/>
    <w:rsid w:val="00D74D6C"/>
    <w:rsid w:val="00D7536D"/>
    <w:rsid w:val="00D757FE"/>
    <w:rsid w:val="00D7625E"/>
    <w:rsid w:val="00D7719D"/>
    <w:rsid w:val="00D82BDE"/>
    <w:rsid w:val="00D83123"/>
    <w:rsid w:val="00D8434E"/>
    <w:rsid w:val="00D85402"/>
    <w:rsid w:val="00D86825"/>
    <w:rsid w:val="00D878B6"/>
    <w:rsid w:val="00D929AD"/>
    <w:rsid w:val="00D93F32"/>
    <w:rsid w:val="00D9518C"/>
    <w:rsid w:val="00D96264"/>
    <w:rsid w:val="00D96CD3"/>
    <w:rsid w:val="00D97085"/>
    <w:rsid w:val="00D97446"/>
    <w:rsid w:val="00D97F8B"/>
    <w:rsid w:val="00DA071F"/>
    <w:rsid w:val="00DA09E7"/>
    <w:rsid w:val="00DA1A48"/>
    <w:rsid w:val="00DA22FB"/>
    <w:rsid w:val="00DA2981"/>
    <w:rsid w:val="00DA304C"/>
    <w:rsid w:val="00DA421F"/>
    <w:rsid w:val="00DA443B"/>
    <w:rsid w:val="00DA4959"/>
    <w:rsid w:val="00DA6565"/>
    <w:rsid w:val="00DA6F1E"/>
    <w:rsid w:val="00DB01CA"/>
    <w:rsid w:val="00DB0400"/>
    <w:rsid w:val="00DB0A3E"/>
    <w:rsid w:val="00DB0CAE"/>
    <w:rsid w:val="00DB16BF"/>
    <w:rsid w:val="00DB1B7A"/>
    <w:rsid w:val="00DB1F6A"/>
    <w:rsid w:val="00DB2624"/>
    <w:rsid w:val="00DB309D"/>
    <w:rsid w:val="00DB4028"/>
    <w:rsid w:val="00DB40DE"/>
    <w:rsid w:val="00DB4A32"/>
    <w:rsid w:val="00DB4ED4"/>
    <w:rsid w:val="00DB6127"/>
    <w:rsid w:val="00DB631F"/>
    <w:rsid w:val="00DB7402"/>
    <w:rsid w:val="00DB7F49"/>
    <w:rsid w:val="00DC0063"/>
    <w:rsid w:val="00DC0506"/>
    <w:rsid w:val="00DC15B0"/>
    <w:rsid w:val="00DC710D"/>
    <w:rsid w:val="00DD06FD"/>
    <w:rsid w:val="00DD0E57"/>
    <w:rsid w:val="00DD0F1B"/>
    <w:rsid w:val="00DD10A1"/>
    <w:rsid w:val="00DD15CA"/>
    <w:rsid w:val="00DD2C59"/>
    <w:rsid w:val="00DD4B16"/>
    <w:rsid w:val="00DD752B"/>
    <w:rsid w:val="00DD7DE0"/>
    <w:rsid w:val="00DE112C"/>
    <w:rsid w:val="00DE23E1"/>
    <w:rsid w:val="00DE26C4"/>
    <w:rsid w:val="00DE2C7B"/>
    <w:rsid w:val="00DE2E8C"/>
    <w:rsid w:val="00DE4C86"/>
    <w:rsid w:val="00DE4D82"/>
    <w:rsid w:val="00DE5432"/>
    <w:rsid w:val="00DF0039"/>
    <w:rsid w:val="00DF21FA"/>
    <w:rsid w:val="00DF28C2"/>
    <w:rsid w:val="00DF5D24"/>
    <w:rsid w:val="00DF63F4"/>
    <w:rsid w:val="00DF6BEE"/>
    <w:rsid w:val="00DF6E1B"/>
    <w:rsid w:val="00DF7524"/>
    <w:rsid w:val="00DF7CB2"/>
    <w:rsid w:val="00E004F3"/>
    <w:rsid w:val="00E00961"/>
    <w:rsid w:val="00E00F4E"/>
    <w:rsid w:val="00E0121D"/>
    <w:rsid w:val="00E015D9"/>
    <w:rsid w:val="00E022DF"/>
    <w:rsid w:val="00E029F8"/>
    <w:rsid w:val="00E0326B"/>
    <w:rsid w:val="00E033C0"/>
    <w:rsid w:val="00E03DC0"/>
    <w:rsid w:val="00E0456E"/>
    <w:rsid w:val="00E05C7F"/>
    <w:rsid w:val="00E05DC4"/>
    <w:rsid w:val="00E07367"/>
    <w:rsid w:val="00E0785B"/>
    <w:rsid w:val="00E10128"/>
    <w:rsid w:val="00E10863"/>
    <w:rsid w:val="00E1216F"/>
    <w:rsid w:val="00E12DD6"/>
    <w:rsid w:val="00E13758"/>
    <w:rsid w:val="00E14C41"/>
    <w:rsid w:val="00E17988"/>
    <w:rsid w:val="00E20D61"/>
    <w:rsid w:val="00E21D06"/>
    <w:rsid w:val="00E225A2"/>
    <w:rsid w:val="00E2320A"/>
    <w:rsid w:val="00E238D3"/>
    <w:rsid w:val="00E24249"/>
    <w:rsid w:val="00E268D1"/>
    <w:rsid w:val="00E26BFB"/>
    <w:rsid w:val="00E26E5F"/>
    <w:rsid w:val="00E27568"/>
    <w:rsid w:val="00E27FBF"/>
    <w:rsid w:val="00E30515"/>
    <w:rsid w:val="00E32DEA"/>
    <w:rsid w:val="00E3397A"/>
    <w:rsid w:val="00E33DE3"/>
    <w:rsid w:val="00E34950"/>
    <w:rsid w:val="00E356FA"/>
    <w:rsid w:val="00E35C68"/>
    <w:rsid w:val="00E35F2C"/>
    <w:rsid w:val="00E3692F"/>
    <w:rsid w:val="00E36DBD"/>
    <w:rsid w:val="00E41075"/>
    <w:rsid w:val="00E416EB"/>
    <w:rsid w:val="00E41856"/>
    <w:rsid w:val="00E430B6"/>
    <w:rsid w:val="00E4321E"/>
    <w:rsid w:val="00E43B72"/>
    <w:rsid w:val="00E43C58"/>
    <w:rsid w:val="00E43FA6"/>
    <w:rsid w:val="00E44009"/>
    <w:rsid w:val="00E44EE3"/>
    <w:rsid w:val="00E4515C"/>
    <w:rsid w:val="00E46391"/>
    <w:rsid w:val="00E464D7"/>
    <w:rsid w:val="00E46BA2"/>
    <w:rsid w:val="00E47B82"/>
    <w:rsid w:val="00E50EDF"/>
    <w:rsid w:val="00E51DB4"/>
    <w:rsid w:val="00E531B1"/>
    <w:rsid w:val="00E53C10"/>
    <w:rsid w:val="00E545F2"/>
    <w:rsid w:val="00E54736"/>
    <w:rsid w:val="00E55D22"/>
    <w:rsid w:val="00E562BE"/>
    <w:rsid w:val="00E5657D"/>
    <w:rsid w:val="00E570CD"/>
    <w:rsid w:val="00E60893"/>
    <w:rsid w:val="00E60E6B"/>
    <w:rsid w:val="00E61D00"/>
    <w:rsid w:val="00E62226"/>
    <w:rsid w:val="00E62511"/>
    <w:rsid w:val="00E62918"/>
    <w:rsid w:val="00E62B7D"/>
    <w:rsid w:val="00E6417C"/>
    <w:rsid w:val="00E64A56"/>
    <w:rsid w:val="00E64B28"/>
    <w:rsid w:val="00E6528F"/>
    <w:rsid w:val="00E65351"/>
    <w:rsid w:val="00E6637C"/>
    <w:rsid w:val="00E673B8"/>
    <w:rsid w:val="00E67B82"/>
    <w:rsid w:val="00E70794"/>
    <w:rsid w:val="00E7151E"/>
    <w:rsid w:val="00E71A93"/>
    <w:rsid w:val="00E73982"/>
    <w:rsid w:val="00E73CD3"/>
    <w:rsid w:val="00E748EC"/>
    <w:rsid w:val="00E74ADE"/>
    <w:rsid w:val="00E75C0C"/>
    <w:rsid w:val="00E75F4F"/>
    <w:rsid w:val="00E760B8"/>
    <w:rsid w:val="00E76835"/>
    <w:rsid w:val="00E77274"/>
    <w:rsid w:val="00E7730B"/>
    <w:rsid w:val="00E77F29"/>
    <w:rsid w:val="00E80330"/>
    <w:rsid w:val="00E819DD"/>
    <w:rsid w:val="00E82287"/>
    <w:rsid w:val="00E827DC"/>
    <w:rsid w:val="00E838B0"/>
    <w:rsid w:val="00E84E66"/>
    <w:rsid w:val="00E84E95"/>
    <w:rsid w:val="00E8591E"/>
    <w:rsid w:val="00E86D0D"/>
    <w:rsid w:val="00E909CC"/>
    <w:rsid w:val="00E90B84"/>
    <w:rsid w:val="00E90CD1"/>
    <w:rsid w:val="00E9115D"/>
    <w:rsid w:val="00E91D7A"/>
    <w:rsid w:val="00E92850"/>
    <w:rsid w:val="00E947C5"/>
    <w:rsid w:val="00E96B18"/>
    <w:rsid w:val="00E96CC5"/>
    <w:rsid w:val="00E96F61"/>
    <w:rsid w:val="00E97272"/>
    <w:rsid w:val="00E9778D"/>
    <w:rsid w:val="00E97B57"/>
    <w:rsid w:val="00EA0BC6"/>
    <w:rsid w:val="00EA0CE0"/>
    <w:rsid w:val="00EA1296"/>
    <w:rsid w:val="00EA2821"/>
    <w:rsid w:val="00EA2C4C"/>
    <w:rsid w:val="00EA4753"/>
    <w:rsid w:val="00EA4B4D"/>
    <w:rsid w:val="00EA57C6"/>
    <w:rsid w:val="00EA5940"/>
    <w:rsid w:val="00EA648B"/>
    <w:rsid w:val="00EA7420"/>
    <w:rsid w:val="00EA7428"/>
    <w:rsid w:val="00EB00C0"/>
    <w:rsid w:val="00EB1972"/>
    <w:rsid w:val="00EB30CF"/>
    <w:rsid w:val="00EB3816"/>
    <w:rsid w:val="00EB4569"/>
    <w:rsid w:val="00EB4EAC"/>
    <w:rsid w:val="00EB5868"/>
    <w:rsid w:val="00EB6CBC"/>
    <w:rsid w:val="00EB7A35"/>
    <w:rsid w:val="00EC1413"/>
    <w:rsid w:val="00EC358A"/>
    <w:rsid w:val="00EC3859"/>
    <w:rsid w:val="00EC3D51"/>
    <w:rsid w:val="00EC3E2A"/>
    <w:rsid w:val="00EC45BB"/>
    <w:rsid w:val="00EC5519"/>
    <w:rsid w:val="00EC553A"/>
    <w:rsid w:val="00EC5BF9"/>
    <w:rsid w:val="00EC5E81"/>
    <w:rsid w:val="00EC60BE"/>
    <w:rsid w:val="00EC702F"/>
    <w:rsid w:val="00EC72D3"/>
    <w:rsid w:val="00ED0F48"/>
    <w:rsid w:val="00ED159A"/>
    <w:rsid w:val="00ED1BB0"/>
    <w:rsid w:val="00ED2718"/>
    <w:rsid w:val="00ED29BC"/>
    <w:rsid w:val="00ED2D11"/>
    <w:rsid w:val="00ED2D5E"/>
    <w:rsid w:val="00ED3328"/>
    <w:rsid w:val="00ED3E1B"/>
    <w:rsid w:val="00ED5114"/>
    <w:rsid w:val="00ED5BB9"/>
    <w:rsid w:val="00ED66A0"/>
    <w:rsid w:val="00ED6CD7"/>
    <w:rsid w:val="00ED6FC4"/>
    <w:rsid w:val="00ED7158"/>
    <w:rsid w:val="00ED7BFA"/>
    <w:rsid w:val="00ED7C1A"/>
    <w:rsid w:val="00EE00F1"/>
    <w:rsid w:val="00EE1164"/>
    <w:rsid w:val="00EE1E81"/>
    <w:rsid w:val="00EE1EFA"/>
    <w:rsid w:val="00EE2C27"/>
    <w:rsid w:val="00EE2C66"/>
    <w:rsid w:val="00EE4FB4"/>
    <w:rsid w:val="00EE53A6"/>
    <w:rsid w:val="00EE5CC9"/>
    <w:rsid w:val="00EE6528"/>
    <w:rsid w:val="00EF02E0"/>
    <w:rsid w:val="00EF04D7"/>
    <w:rsid w:val="00EF0AA5"/>
    <w:rsid w:val="00EF0D8A"/>
    <w:rsid w:val="00EF134C"/>
    <w:rsid w:val="00EF16F4"/>
    <w:rsid w:val="00EF2167"/>
    <w:rsid w:val="00EF2AC7"/>
    <w:rsid w:val="00EF2B16"/>
    <w:rsid w:val="00EF2D2C"/>
    <w:rsid w:val="00EF31BA"/>
    <w:rsid w:val="00EF3580"/>
    <w:rsid w:val="00EF36E3"/>
    <w:rsid w:val="00EF3B52"/>
    <w:rsid w:val="00EF4D90"/>
    <w:rsid w:val="00EF50F7"/>
    <w:rsid w:val="00EF5A40"/>
    <w:rsid w:val="00EF5E0C"/>
    <w:rsid w:val="00EF70FB"/>
    <w:rsid w:val="00EF7285"/>
    <w:rsid w:val="00EF75E3"/>
    <w:rsid w:val="00EF7AA2"/>
    <w:rsid w:val="00F00E0E"/>
    <w:rsid w:val="00F00FEA"/>
    <w:rsid w:val="00F0121B"/>
    <w:rsid w:val="00F01436"/>
    <w:rsid w:val="00F014AE"/>
    <w:rsid w:val="00F01885"/>
    <w:rsid w:val="00F02E35"/>
    <w:rsid w:val="00F02EBA"/>
    <w:rsid w:val="00F032E7"/>
    <w:rsid w:val="00F05532"/>
    <w:rsid w:val="00F0578C"/>
    <w:rsid w:val="00F05EE0"/>
    <w:rsid w:val="00F06654"/>
    <w:rsid w:val="00F0714C"/>
    <w:rsid w:val="00F076E7"/>
    <w:rsid w:val="00F077FD"/>
    <w:rsid w:val="00F103CE"/>
    <w:rsid w:val="00F10D3F"/>
    <w:rsid w:val="00F1354C"/>
    <w:rsid w:val="00F139CC"/>
    <w:rsid w:val="00F13DF0"/>
    <w:rsid w:val="00F14121"/>
    <w:rsid w:val="00F15875"/>
    <w:rsid w:val="00F17481"/>
    <w:rsid w:val="00F17507"/>
    <w:rsid w:val="00F200C7"/>
    <w:rsid w:val="00F206CC"/>
    <w:rsid w:val="00F20CF5"/>
    <w:rsid w:val="00F21412"/>
    <w:rsid w:val="00F21597"/>
    <w:rsid w:val="00F21998"/>
    <w:rsid w:val="00F21E9A"/>
    <w:rsid w:val="00F22745"/>
    <w:rsid w:val="00F22DA1"/>
    <w:rsid w:val="00F23F4E"/>
    <w:rsid w:val="00F24553"/>
    <w:rsid w:val="00F24E13"/>
    <w:rsid w:val="00F25495"/>
    <w:rsid w:val="00F25DED"/>
    <w:rsid w:val="00F30322"/>
    <w:rsid w:val="00F31013"/>
    <w:rsid w:val="00F32625"/>
    <w:rsid w:val="00F32E20"/>
    <w:rsid w:val="00F33271"/>
    <w:rsid w:val="00F3436D"/>
    <w:rsid w:val="00F36DC4"/>
    <w:rsid w:val="00F4141B"/>
    <w:rsid w:val="00F41AA8"/>
    <w:rsid w:val="00F41C22"/>
    <w:rsid w:val="00F41CB2"/>
    <w:rsid w:val="00F420D2"/>
    <w:rsid w:val="00F421C0"/>
    <w:rsid w:val="00F4293F"/>
    <w:rsid w:val="00F42ACE"/>
    <w:rsid w:val="00F438E1"/>
    <w:rsid w:val="00F44693"/>
    <w:rsid w:val="00F44C87"/>
    <w:rsid w:val="00F45DC0"/>
    <w:rsid w:val="00F46643"/>
    <w:rsid w:val="00F473E3"/>
    <w:rsid w:val="00F4756A"/>
    <w:rsid w:val="00F47BE7"/>
    <w:rsid w:val="00F5089B"/>
    <w:rsid w:val="00F50B42"/>
    <w:rsid w:val="00F51466"/>
    <w:rsid w:val="00F517A2"/>
    <w:rsid w:val="00F51EB3"/>
    <w:rsid w:val="00F53360"/>
    <w:rsid w:val="00F543EE"/>
    <w:rsid w:val="00F5552D"/>
    <w:rsid w:val="00F569E5"/>
    <w:rsid w:val="00F57908"/>
    <w:rsid w:val="00F57CF1"/>
    <w:rsid w:val="00F6068A"/>
    <w:rsid w:val="00F6096B"/>
    <w:rsid w:val="00F614ED"/>
    <w:rsid w:val="00F61FA2"/>
    <w:rsid w:val="00F642DA"/>
    <w:rsid w:val="00F65E65"/>
    <w:rsid w:val="00F66F53"/>
    <w:rsid w:val="00F67624"/>
    <w:rsid w:val="00F67F5A"/>
    <w:rsid w:val="00F71720"/>
    <w:rsid w:val="00F727BD"/>
    <w:rsid w:val="00F72A25"/>
    <w:rsid w:val="00F73434"/>
    <w:rsid w:val="00F734CE"/>
    <w:rsid w:val="00F73C59"/>
    <w:rsid w:val="00F75520"/>
    <w:rsid w:val="00F775BD"/>
    <w:rsid w:val="00F7774E"/>
    <w:rsid w:val="00F830D1"/>
    <w:rsid w:val="00F836C7"/>
    <w:rsid w:val="00F83C96"/>
    <w:rsid w:val="00F85556"/>
    <w:rsid w:val="00F857F9"/>
    <w:rsid w:val="00F8583E"/>
    <w:rsid w:val="00F86AEB"/>
    <w:rsid w:val="00F86B87"/>
    <w:rsid w:val="00F8760D"/>
    <w:rsid w:val="00F9057B"/>
    <w:rsid w:val="00F908E3"/>
    <w:rsid w:val="00F9181C"/>
    <w:rsid w:val="00F928CA"/>
    <w:rsid w:val="00F93D00"/>
    <w:rsid w:val="00F94AB7"/>
    <w:rsid w:val="00F95CBD"/>
    <w:rsid w:val="00FA0054"/>
    <w:rsid w:val="00FA00FD"/>
    <w:rsid w:val="00FA10B0"/>
    <w:rsid w:val="00FA1D7E"/>
    <w:rsid w:val="00FA20F7"/>
    <w:rsid w:val="00FA2A9D"/>
    <w:rsid w:val="00FA4DC0"/>
    <w:rsid w:val="00FA58BE"/>
    <w:rsid w:val="00FA61AF"/>
    <w:rsid w:val="00FA6546"/>
    <w:rsid w:val="00FB028C"/>
    <w:rsid w:val="00FB3952"/>
    <w:rsid w:val="00FB3C9D"/>
    <w:rsid w:val="00FB4565"/>
    <w:rsid w:val="00FB4A24"/>
    <w:rsid w:val="00FB55B4"/>
    <w:rsid w:val="00FB6632"/>
    <w:rsid w:val="00FB69AE"/>
    <w:rsid w:val="00FB7497"/>
    <w:rsid w:val="00FB7820"/>
    <w:rsid w:val="00FB7B40"/>
    <w:rsid w:val="00FB7C44"/>
    <w:rsid w:val="00FB7EEC"/>
    <w:rsid w:val="00FC0F88"/>
    <w:rsid w:val="00FC1326"/>
    <w:rsid w:val="00FC1474"/>
    <w:rsid w:val="00FC29E0"/>
    <w:rsid w:val="00FC2C72"/>
    <w:rsid w:val="00FC2EE7"/>
    <w:rsid w:val="00FC3530"/>
    <w:rsid w:val="00FC3AC3"/>
    <w:rsid w:val="00FC46F6"/>
    <w:rsid w:val="00FC4978"/>
    <w:rsid w:val="00FC7E47"/>
    <w:rsid w:val="00FD26D9"/>
    <w:rsid w:val="00FD297B"/>
    <w:rsid w:val="00FD3767"/>
    <w:rsid w:val="00FD434D"/>
    <w:rsid w:val="00FD4BD6"/>
    <w:rsid w:val="00FD6682"/>
    <w:rsid w:val="00FD75A5"/>
    <w:rsid w:val="00FD7AD0"/>
    <w:rsid w:val="00FD7B66"/>
    <w:rsid w:val="00FD7EF1"/>
    <w:rsid w:val="00FE03D1"/>
    <w:rsid w:val="00FE124E"/>
    <w:rsid w:val="00FE18B9"/>
    <w:rsid w:val="00FE1C39"/>
    <w:rsid w:val="00FE292B"/>
    <w:rsid w:val="00FE3B07"/>
    <w:rsid w:val="00FE3FF4"/>
    <w:rsid w:val="00FE4339"/>
    <w:rsid w:val="00FE460C"/>
    <w:rsid w:val="00FE4F88"/>
    <w:rsid w:val="00FE5149"/>
    <w:rsid w:val="00FE5E2D"/>
    <w:rsid w:val="00FE609C"/>
    <w:rsid w:val="00FE61B8"/>
    <w:rsid w:val="00FE674F"/>
    <w:rsid w:val="00FE6F2F"/>
    <w:rsid w:val="00FE713D"/>
    <w:rsid w:val="00FF023C"/>
    <w:rsid w:val="00FF028C"/>
    <w:rsid w:val="00FF08B4"/>
    <w:rsid w:val="00FF1992"/>
    <w:rsid w:val="00FF1D3B"/>
    <w:rsid w:val="00FF261B"/>
    <w:rsid w:val="00FF378C"/>
    <w:rsid w:val="00FF430D"/>
    <w:rsid w:val="00FF5542"/>
    <w:rsid w:val="00FF5A10"/>
    <w:rsid w:val="00FF7460"/>
    <w:rsid w:val="00FF7F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20"/>
        <w:ind w:left="144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858"/>
    <w:pPr>
      <w:spacing w:after="0" w:line="360" w:lineRule="auto"/>
      <w:ind w:left="0" w:firstLine="432"/>
      <w:contextualSpacing/>
      <w:jc w:val="both"/>
    </w:pPr>
    <w:rPr>
      <w:rFonts w:ascii="Times New Roman" w:eastAsiaTheme="minorHAnsi" w:hAnsi="Times New Roman"/>
      <w:sz w:val="26"/>
    </w:rPr>
  </w:style>
  <w:style w:type="paragraph" w:styleId="Heading1">
    <w:name w:val="heading 1"/>
    <w:basedOn w:val="Normal"/>
    <w:next w:val="Normal"/>
    <w:link w:val="Heading1Char"/>
    <w:uiPriority w:val="9"/>
    <w:qFormat/>
    <w:rsid w:val="007D3793"/>
    <w:pPr>
      <w:keepNext/>
      <w:keepLines/>
      <w:spacing w:before="100" w:beforeAutospacing="1"/>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D6545"/>
    <w:pPr>
      <w:keepNext/>
      <w:keepLines/>
      <w:spacing w:before="160" w:after="240"/>
      <w:ind w:firstLine="0"/>
      <w:contextualSpacing w:val="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763C1"/>
    <w:pPr>
      <w:keepNext/>
      <w:keepLines/>
      <w:spacing w:before="160" w:after="120"/>
      <w:ind w:firstLine="0"/>
      <w:outlineLvl w:val="2"/>
    </w:pPr>
    <w:rPr>
      <w:rFonts w:eastAsiaTheme="majorEastAsia" w:cstheme="majorBidi"/>
      <w:b/>
      <w:bCs/>
      <w:i/>
    </w:rPr>
  </w:style>
  <w:style w:type="paragraph" w:styleId="Heading4">
    <w:name w:val="heading 4"/>
    <w:aliases w:val="Gạch đầu dòng"/>
    <w:basedOn w:val="Normal"/>
    <w:next w:val="Normal"/>
    <w:link w:val="Heading4Char"/>
    <w:uiPriority w:val="9"/>
    <w:unhideWhenUsed/>
    <w:rsid w:val="00E24249"/>
    <w:pPr>
      <w:keepNext/>
      <w:keepLines/>
      <w:numPr>
        <w:numId w:val="1"/>
      </w:numPr>
      <w:ind w:left="1800"/>
      <w:outlineLvl w:val="3"/>
    </w:pPr>
    <w:rPr>
      <w:rFonts w:eastAsiaTheme="majorEastAsia" w:cstheme="majorBidi"/>
      <w:bCs/>
      <w:iCs/>
    </w:rPr>
  </w:style>
  <w:style w:type="paragraph" w:styleId="Heading5">
    <w:name w:val="heading 5"/>
    <w:aliases w:val="Heading 4 -1"/>
    <w:basedOn w:val="Heading4"/>
    <w:next w:val="Normal"/>
    <w:link w:val="Heading5Char"/>
    <w:autoRedefine/>
    <w:uiPriority w:val="9"/>
    <w:unhideWhenUsed/>
    <w:qFormat/>
    <w:rsid w:val="00126BE2"/>
    <w:pPr>
      <w:numPr>
        <w:numId w:val="0"/>
      </w:numPr>
      <w:spacing w:after="120"/>
      <w:contextualSpacing w:val="0"/>
      <w:jc w:val="left"/>
      <w:outlineLvl w:val="4"/>
    </w:pPr>
    <w:rPr>
      <w:bCs w:val="0"/>
      <w:i/>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ing"/>
    <w:uiPriority w:val="1"/>
    <w:qFormat/>
    <w:rsid w:val="00823CC0"/>
    <w:pPr>
      <w:spacing w:after="0"/>
      <w:ind w:left="720"/>
      <w:contextualSpacing/>
      <w:jc w:val="left"/>
    </w:pPr>
    <w:rPr>
      <w:rFonts w:ascii="Courier New" w:hAnsi="Courier New"/>
      <w:color w:val="42043E"/>
      <w:sz w:val="24"/>
    </w:rPr>
  </w:style>
  <w:style w:type="character" w:customStyle="1" w:styleId="Heading1Char">
    <w:name w:val="Heading 1 Char"/>
    <w:basedOn w:val="DefaultParagraphFont"/>
    <w:link w:val="Heading1"/>
    <w:uiPriority w:val="9"/>
    <w:rsid w:val="007D3793"/>
    <w:rPr>
      <w:rFonts w:ascii="Times New Roman" w:eastAsiaTheme="majorEastAsia" w:hAnsi="Times New Roman" w:cstheme="majorBidi"/>
      <w:b/>
      <w:bCs/>
      <w:sz w:val="26"/>
      <w:szCs w:val="28"/>
    </w:rPr>
  </w:style>
  <w:style w:type="character" w:customStyle="1" w:styleId="Heading2Char">
    <w:name w:val="Heading 2 Char"/>
    <w:basedOn w:val="DefaultParagraphFont"/>
    <w:link w:val="Heading2"/>
    <w:uiPriority w:val="9"/>
    <w:rsid w:val="008D6545"/>
    <w:rPr>
      <w:rFonts w:ascii="Times New Roman" w:eastAsiaTheme="majorEastAsia" w:hAnsi="Times New Roman" w:cstheme="majorBidi"/>
      <w:b/>
      <w:bCs/>
      <w:sz w:val="26"/>
      <w:szCs w:val="26"/>
    </w:rPr>
  </w:style>
  <w:style w:type="paragraph" w:styleId="DocumentMap">
    <w:name w:val="Document Map"/>
    <w:basedOn w:val="Normal"/>
    <w:link w:val="DocumentMapChar"/>
    <w:uiPriority w:val="99"/>
    <w:semiHidden/>
    <w:unhideWhenUsed/>
    <w:rsid w:val="00614CEA"/>
    <w:rPr>
      <w:rFonts w:ascii="Tahoma" w:hAnsi="Tahoma" w:cs="Tahoma"/>
      <w:sz w:val="16"/>
      <w:szCs w:val="16"/>
    </w:rPr>
  </w:style>
  <w:style w:type="character" w:customStyle="1" w:styleId="DocumentMapChar">
    <w:name w:val="Document Map Char"/>
    <w:basedOn w:val="DefaultParagraphFont"/>
    <w:link w:val="DocumentMap"/>
    <w:uiPriority w:val="99"/>
    <w:semiHidden/>
    <w:rsid w:val="00614CEA"/>
    <w:rPr>
      <w:rFonts w:ascii="Tahoma" w:hAnsi="Tahoma" w:cs="Tahoma"/>
      <w:sz w:val="16"/>
      <w:szCs w:val="16"/>
    </w:rPr>
  </w:style>
  <w:style w:type="paragraph" w:styleId="Title">
    <w:name w:val="Title"/>
    <w:basedOn w:val="Normal"/>
    <w:next w:val="Normal"/>
    <w:link w:val="TitleChar"/>
    <w:uiPriority w:val="10"/>
    <w:qFormat/>
    <w:rsid w:val="006B4C76"/>
    <w:pPr>
      <w:spacing w:after="300"/>
      <w:jc w:val="center"/>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6B4C76"/>
    <w:rPr>
      <w:rFonts w:ascii="Times New Roman" w:eastAsiaTheme="majorEastAsia" w:hAnsi="Times New Roman" w:cstheme="majorBidi"/>
      <w:b/>
      <w:spacing w:val="5"/>
      <w:kern w:val="28"/>
      <w:sz w:val="36"/>
      <w:szCs w:val="52"/>
    </w:rPr>
  </w:style>
  <w:style w:type="character" w:customStyle="1" w:styleId="Heading3Char">
    <w:name w:val="Heading 3 Char"/>
    <w:basedOn w:val="DefaultParagraphFont"/>
    <w:link w:val="Heading3"/>
    <w:uiPriority w:val="9"/>
    <w:rsid w:val="00B763C1"/>
    <w:rPr>
      <w:rFonts w:ascii="Times New Roman" w:eastAsiaTheme="majorEastAsia" w:hAnsi="Times New Roman" w:cstheme="majorBidi"/>
      <w:b/>
      <w:bCs/>
      <w:i/>
      <w:sz w:val="26"/>
    </w:rPr>
  </w:style>
  <w:style w:type="paragraph" w:styleId="ListParagraph">
    <w:name w:val="List Paragraph"/>
    <w:basedOn w:val="Normal"/>
    <w:uiPriority w:val="34"/>
    <w:qFormat/>
    <w:rsid w:val="00C00C2B"/>
    <w:pPr>
      <w:ind w:left="720"/>
    </w:pPr>
  </w:style>
  <w:style w:type="character" w:customStyle="1" w:styleId="Heading4Char">
    <w:name w:val="Heading 4 Char"/>
    <w:aliases w:val="Gạch đầu dòng Char"/>
    <w:basedOn w:val="DefaultParagraphFont"/>
    <w:link w:val="Heading4"/>
    <w:uiPriority w:val="9"/>
    <w:rsid w:val="00E24249"/>
    <w:rPr>
      <w:rFonts w:ascii="Times New Roman" w:eastAsiaTheme="majorEastAsia" w:hAnsi="Times New Roman" w:cstheme="majorBidi"/>
      <w:bCs/>
      <w:iCs/>
      <w:sz w:val="26"/>
    </w:rPr>
  </w:style>
  <w:style w:type="character" w:customStyle="1" w:styleId="Heading5Char">
    <w:name w:val="Heading 5 Char"/>
    <w:aliases w:val="Heading 4 -1 Char"/>
    <w:basedOn w:val="DefaultParagraphFont"/>
    <w:link w:val="Heading5"/>
    <w:uiPriority w:val="9"/>
    <w:rsid w:val="003D4436"/>
    <w:rPr>
      <w:rFonts w:ascii="Times New Roman" w:eastAsiaTheme="majorEastAsia" w:hAnsi="Times New Roman" w:cstheme="majorBidi"/>
      <w:i/>
      <w:sz w:val="26"/>
    </w:rPr>
  </w:style>
  <w:style w:type="paragraph" w:styleId="BalloonText">
    <w:name w:val="Balloon Text"/>
    <w:basedOn w:val="Normal"/>
    <w:link w:val="BalloonTextChar"/>
    <w:uiPriority w:val="99"/>
    <w:semiHidden/>
    <w:unhideWhenUsed/>
    <w:rsid w:val="00155745"/>
    <w:rPr>
      <w:rFonts w:ascii="Tahoma" w:hAnsi="Tahoma" w:cs="Tahoma"/>
      <w:sz w:val="16"/>
      <w:szCs w:val="16"/>
    </w:rPr>
  </w:style>
  <w:style w:type="character" w:customStyle="1" w:styleId="BalloonTextChar">
    <w:name w:val="Balloon Text Char"/>
    <w:basedOn w:val="DefaultParagraphFont"/>
    <w:link w:val="BalloonText"/>
    <w:uiPriority w:val="99"/>
    <w:semiHidden/>
    <w:rsid w:val="00155745"/>
    <w:rPr>
      <w:rFonts w:ascii="Tahoma" w:hAnsi="Tahoma" w:cs="Tahoma"/>
      <w:sz w:val="16"/>
      <w:szCs w:val="16"/>
    </w:rPr>
  </w:style>
  <w:style w:type="paragraph" w:styleId="Header">
    <w:name w:val="header"/>
    <w:basedOn w:val="Normal"/>
    <w:link w:val="HeaderChar"/>
    <w:uiPriority w:val="99"/>
    <w:unhideWhenUsed/>
    <w:rsid w:val="0034053B"/>
    <w:pPr>
      <w:tabs>
        <w:tab w:val="center" w:pos="4680"/>
        <w:tab w:val="right" w:pos="9360"/>
      </w:tabs>
    </w:pPr>
  </w:style>
  <w:style w:type="character" w:customStyle="1" w:styleId="HeaderChar">
    <w:name w:val="Header Char"/>
    <w:basedOn w:val="DefaultParagraphFont"/>
    <w:link w:val="Header"/>
    <w:uiPriority w:val="99"/>
    <w:rsid w:val="0034053B"/>
    <w:rPr>
      <w:rFonts w:ascii="Times New Roman" w:hAnsi="Times New Roman"/>
      <w:sz w:val="26"/>
    </w:rPr>
  </w:style>
  <w:style w:type="paragraph" w:styleId="Footer">
    <w:name w:val="footer"/>
    <w:basedOn w:val="Normal"/>
    <w:link w:val="FooterChar"/>
    <w:uiPriority w:val="99"/>
    <w:unhideWhenUsed/>
    <w:rsid w:val="0034053B"/>
    <w:pPr>
      <w:tabs>
        <w:tab w:val="center" w:pos="4680"/>
        <w:tab w:val="right" w:pos="9360"/>
      </w:tabs>
    </w:pPr>
  </w:style>
  <w:style w:type="character" w:customStyle="1" w:styleId="FooterChar">
    <w:name w:val="Footer Char"/>
    <w:basedOn w:val="DefaultParagraphFont"/>
    <w:link w:val="Footer"/>
    <w:uiPriority w:val="99"/>
    <w:rsid w:val="0034053B"/>
    <w:rPr>
      <w:rFonts w:ascii="Times New Roman" w:hAnsi="Times New Roman"/>
      <w:sz w:val="26"/>
    </w:rPr>
  </w:style>
  <w:style w:type="paragraph" w:customStyle="1" w:styleId="Comment">
    <w:name w:val="Comment"/>
    <w:basedOn w:val="Normal"/>
    <w:link w:val="CommentChar"/>
    <w:qFormat/>
    <w:rsid w:val="00972E28"/>
    <w:pPr>
      <w:spacing w:line="240" w:lineRule="auto"/>
      <w:ind w:left="720" w:firstLine="0"/>
      <w:jc w:val="left"/>
    </w:pPr>
    <w:rPr>
      <w:rFonts w:ascii="Courier New" w:hAnsi="Courier New" w:cs="Times New Roman"/>
      <w:color w:val="006600"/>
      <w:sz w:val="24"/>
      <w:szCs w:val="26"/>
    </w:rPr>
  </w:style>
  <w:style w:type="character" w:customStyle="1" w:styleId="CommentChar">
    <w:name w:val="Comment Char"/>
    <w:basedOn w:val="DefaultParagraphFont"/>
    <w:link w:val="Comment"/>
    <w:rsid w:val="00972E28"/>
    <w:rPr>
      <w:rFonts w:ascii="Courier New" w:eastAsiaTheme="minorHAnsi" w:hAnsi="Courier New" w:cs="Times New Roman"/>
      <w:color w:val="006600"/>
      <w:sz w:val="24"/>
      <w:szCs w:val="26"/>
    </w:rPr>
  </w:style>
  <w:style w:type="paragraph" w:styleId="PlainText">
    <w:name w:val="Plain Text"/>
    <w:basedOn w:val="Normal"/>
    <w:link w:val="PlainTextChar"/>
    <w:unhideWhenUsed/>
    <w:rsid w:val="00D42D43"/>
    <w:pPr>
      <w:widowControl w:val="0"/>
      <w:suppressAutoHyphens/>
      <w:spacing w:before="40" w:after="40" w:line="340" w:lineRule="exact"/>
      <w:ind w:firstLine="397"/>
    </w:pPr>
    <w:rPr>
      <w:rFonts w:ascii=".VnTime" w:eastAsia="Times New Roman" w:hAnsi=".VnTime" w:cs=".VnTime"/>
      <w:color w:val="000000"/>
      <w:szCs w:val="20"/>
      <w:lang w:val="en-GB" w:eastAsia="zh-CN"/>
    </w:rPr>
  </w:style>
  <w:style w:type="character" w:customStyle="1" w:styleId="PlainTextChar">
    <w:name w:val="Plain Text Char"/>
    <w:basedOn w:val="DefaultParagraphFont"/>
    <w:link w:val="PlainText"/>
    <w:rsid w:val="00D42D43"/>
    <w:rPr>
      <w:rFonts w:ascii=".VnTime" w:eastAsia="Times New Roman" w:hAnsi=".VnTime" w:cs=".VnTime"/>
      <w:color w:val="000000"/>
      <w:sz w:val="24"/>
      <w:szCs w:val="20"/>
      <w:lang w:val="en-GB" w:eastAsia="zh-CN"/>
    </w:rPr>
  </w:style>
  <w:style w:type="character" w:styleId="Hyperlink">
    <w:name w:val="Hyperlink"/>
    <w:basedOn w:val="DefaultParagraphFont"/>
    <w:uiPriority w:val="99"/>
    <w:unhideWhenUsed/>
    <w:rsid w:val="00416275"/>
    <w:rPr>
      <w:color w:val="0000FF" w:themeColor="hyperlink"/>
      <w:u w:val="single"/>
    </w:rPr>
  </w:style>
  <w:style w:type="character" w:customStyle="1" w:styleId="apple-converted-space">
    <w:name w:val="apple-converted-space"/>
    <w:basedOn w:val="DefaultParagraphFont"/>
    <w:rsid w:val="007B4743"/>
  </w:style>
  <w:style w:type="paragraph" w:styleId="Subtitle">
    <w:name w:val="Subtitle"/>
    <w:basedOn w:val="Normal"/>
    <w:next w:val="Normal"/>
    <w:link w:val="SubtitleChar"/>
    <w:uiPriority w:val="11"/>
    <w:qFormat/>
    <w:rsid w:val="009B1118"/>
    <w:pPr>
      <w:numPr>
        <w:numId w:val="2"/>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B1118"/>
    <w:rPr>
      <w:rFonts w:ascii="Times New Roman" w:eastAsiaTheme="majorEastAsia" w:hAnsi="Times New Roman" w:cstheme="majorBidi"/>
      <w:i/>
      <w:iCs/>
      <w:spacing w:val="15"/>
      <w:sz w:val="26"/>
      <w:szCs w:val="24"/>
    </w:rPr>
  </w:style>
  <w:style w:type="character" w:styleId="PlaceholderText">
    <w:name w:val="Placeholder Text"/>
    <w:basedOn w:val="DefaultParagraphFont"/>
    <w:uiPriority w:val="99"/>
    <w:semiHidden/>
    <w:rsid w:val="004A6443"/>
    <w:rPr>
      <w:color w:val="808080"/>
    </w:rPr>
  </w:style>
  <w:style w:type="table" w:styleId="TableGrid">
    <w:name w:val="Table Grid"/>
    <w:basedOn w:val="TableNormal"/>
    <w:uiPriority w:val="59"/>
    <w:rsid w:val="00E570CD"/>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
    <w:name w:val="para"/>
    <w:basedOn w:val="Normal"/>
    <w:rsid w:val="00B8530A"/>
    <w:pPr>
      <w:spacing w:before="100" w:beforeAutospacing="1" w:after="100" w:afterAutospacing="1"/>
      <w:ind w:firstLine="0"/>
      <w:contextualSpacing w:val="0"/>
      <w:jc w:val="left"/>
    </w:pPr>
    <w:rPr>
      <w:rFonts w:eastAsia="Times New Roman" w:cs="Times New Roman"/>
      <w:sz w:val="24"/>
      <w:szCs w:val="24"/>
    </w:rPr>
  </w:style>
  <w:style w:type="character" w:styleId="Strong">
    <w:name w:val="Strong"/>
    <w:basedOn w:val="DefaultParagraphFont"/>
    <w:uiPriority w:val="22"/>
    <w:qFormat/>
    <w:rsid w:val="00B8530A"/>
    <w:rPr>
      <w:b/>
      <w:bCs/>
    </w:rPr>
  </w:style>
  <w:style w:type="paragraph" w:styleId="NormalWeb">
    <w:name w:val="Normal (Web)"/>
    <w:basedOn w:val="Normal"/>
    <w:uiPriority w:val="99"/>
    <w:unhideWhenUsed/>
    <w:rsid w:val="00BE03EE"/>
    <w:pPr>
      <w:spacing w:before="100" w:beforeAutospacing="1" w:after="100" w:afterAutospacing="1"/>
      <w:ind w:firstLine="0"/>
      <w:contextualSpacing w:val="0"/>
      <w:jc w:val="left"/>
    </w:pPr>
    <w:rPr>
      <w:rFonts w:eastAsia="Times New Roman" w:cs="Times New Roman"/>
      <w:sz w:val="24"/>
      <w:szCs w:val="24"/>
    </w:rPr>
  </w:style>
  <w:style w:type="paragraph" w:styleId="TOC3">
    <w:name w:val="toc 3"/>
    <w:basedOn w:val="Normal"/>
    <w:next w:val="Normal"/>
    <w:autoRedefine/>
    <w:uiPriority w:val="39"/>
    <w:unhideWhenUsed/>
    <w:rsid w:val="00357C8E"/>
    <w:pPr>
      <w:spacing w:after="100"/>
      <w:ind w:left="520"/>
    </w:pPr>
  </w:style>
  <w:style w:type="paragraph" w:styleId="TOC2">
    <w:name w:val="toc 2"/>
    <w:basedOn w:val="Normal"/>
    <w:next w:val="Normal"/>
    <w:autoRedefine/>
    <w:uiPriority w:val="39"/>
    <w:unhideWhenUsed/>
    <w:rsid w:val="00357C8E"/>
    <w:pPr>
      <w:spacing w:after="100"/>
      <w:ind w:left="260"/>
    </w:pPr>
  </w:style>
  <w:style w:type="paragraph" w:styleId="TOCHeading">
    <w:name w:val="TOC Heading"/>
    <w:basedOn w:val="Heading1"/>
    <w:next w:val="Normal"/>
    <w:uiPriority w:val="39"/>
    <w:semiHidden/>
    <w:unhideWhenUsed/>
    <w:qFormat/>
    <w:rsid w:val="008C6FCA"/>
    <w:pPr>
      <w:spacing w:before="480" w:beforeAutospacing="0" w:line="276" w:lineRule="auto"/>
      <w:contextualSpacing w:val="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8C6FCA"/>
    <w:pPr>
      <w:spacing w:after="100"/>
    </w:pPr>
  </w:style>
  <w:style w:type="paragraph" w:styleId="TOC4">
    <w:name w:val="toc 4"/>
    <w:basedOn w:val="Normal"/>
    <w:next w:val="Normal"/>
    <w:autoRedefine/>
    <w:uiPriority w:val="39"/>
    <w:unhideWhenUsed/>
    <w:rsid w:val="008C6FCA"/>
    <w:pPr>
      <w:spacing w:after="100" w:line="276" w:lineRule="auto"/>
      <w:ind w:left="660" w:firstLine="0"/>
      <w:contextualSpacing w:val="0"/>
      <w:jc w:val="left"/>
    </w:pPr>
    <w:rPr>
      <w:rFonts w:asciiTheme="minorHAnsi" w:eastAsiaTheme="minorEastAsia" w:hAnsiTheme="minorHAnsi"/>
      <w:sz w:val="22"/>
    </w:rPr>
  </w:style>
  <w:style w:type="paragraph" w:styleId="TOC5">
    <w:name w:val="toc 5"/>
    <w:basedOn w:val="Normal"/>
    <w:next w:val="Normal"/>
    <w:autoRedefine/>
    <w:uiPriority w:val="39"/>
    <w:unhideWhenUsed/>
    <w:rsid w:val="008C6FCA"/>
    <w:pPr>
      <w:spacing w:after="100" w:line="276" w:lineRule="auto"/>
      <w:ind w:left="880" w:firstLine="0"/>
      <w:contextualSpacing w:val="0"/>
      <w:jc w:val="left"/>
    </w:pPr>
    <w:rPr>
      <w:rFonts w:asciiTheme="minorHAnsi" w:eastAsiaTheme="minorEastAsia" w:hAnsiTheme="minorHAnsi"/>
      <w:sz w:val="22"/>
    </w:rPr>
  </w:style>
  <w:style w:type="paragraph" w:styleId="TOC6">
    <w:name w:val="toc 6"/>
    <w:basedOn w:val="Normal"/>
    <w:next w:val="Normal"/>
    <w:autoRedefine/>
    <w:uiPriority w:val="39"/>
    <w:unhideWhenUsed/>
    <w:rsid w:val="008C6FCA"/>
    <w:pPr>
      <w:spacing w:after="100" w:line="276" w:lineRule="auto"/>
      <w:ind w:left="1100" w:firstLine="0"/>
      <w:contextualSpacing w:val="0"/>
      <w:jc w:val="left"/>
    </w:pPr>
    <w:rPr>
      <w:rFonts w:asciiTheme="minorHAnsi" w:eastAsiaTheme="minorEastAsia" w:hAnsiTheme="minorHAnsi"/>
      <w:sz w:val="22"/>
    </w:rPr>
  </w:style>
  <w:style w:type="paragraph" w:styleId="TOC7">
    <w:name w:val="toc 7"/>
    <w:basedOn w:val="Normal"/>
    <w:next w:val="Normal"/>
    <w:autoRedefine/>
    <w:uiPriority w:val="39"/>
    <w:unhideWhenUsed/>
    <w:rsid w:val="008C6FCA"/>
    <w:pPr>
      <w:spacing w:after="100" w:line="276" w:lineRule="auto"/>
      <w:ind w:left="1320" w:firstLine="0"/>
      <w:contextualSpacing w:val="0"/>
      <w:jc w:val="left"/>
    </w:pPr>
    <w:rPr>
      <w:rFonts w:asciiTheme="minorHAnsi" w:eastAsiaTheme="minorEastAsia" w:hAnsiTheme="minorHAnsi"/>
      <w:sz w:val="22"/>
    </w:rPr>
  </w:style>
  <w:style w:type="paragraph" w:styleId="TOC8">
    <w:name w:val="toc 8"/>
    <w:basedOn w:val="Normal"/>
    <w:next w:val="Normal"/>
    <w:autoRedefine/>
    <w:uiPriority w:val="39"/>
    <w:unhideWhenUsed/>
    <w:rsid w:val="008C6FCA"/>
    <w:pPr>
      <w:spacing w:after="100" w:line="276" w:lineRule="auto"/>
      <w:ind w:left="1540" w:firstLine="0"/>
      <w:contextualSpacing w:val="0"/>
      <w:jc w:val="left"/>
    </w:pPr>
    <w:rPr>
      <w:rFonts w:asciiTheme="minorHAnsi" w:eastAsiaTheme="minorEastAsia" w:hAnsiTheme="minorHAnsi"/>
      <w:sz w:val="22"/>
    </w:rPr>
  </w:style>
  <w:style w:type="paragraph" w:styleId="TOC9">
    <w:name w:val="toc 9"/>
    <w:basedOn w:val="Normal"/>
    <w:next w:val="Normal"/>
    <w:autoRedefine/>
    <w:uiPriority w:val="39"/>
    <w:unhideWhenUsed/>
    <w:rsid w:val="008C6FCA"/>
    <w:pPr>
      <w:spacing w:after="100" w:line="276" w:lineRule="auto"/>
      <w:ind w:left="1760" w:firstLine="0"/>
      <w:contextualSpacing w:val="0"/>
      <w:jc w:val="left"/>
    </w:pPr>
    <w:rPr>
      <w:rFonts w:asciiTheme="minorHAnsi" w:eastAsiaTheme="minorEastAsia" w:hAnsiTheme="minorHAnsi"/>
      <w:sz w:val="22"/>
    </w:rPr>
  </w:style>
  <w:style w:type="paragraph" w:styleId="EndnoteText">
    <w:name w:val="endnote text"/>
    <w:basedOn w:val="Normal"/>
    <w:link w:val="EndnoteTextChar"/>
    <w:uiPriority w:val="99"/>
    <w:semiHidden/>
    <w:unhideWhenUsed/>
    <w:rsid w:val="00980275"/>
    <w:pPr>
      <w:spacing w:line="240" w:lineRule="auto"/>
    </w:pPr>
    <w:rPr>
      <w:sz w:val="20"/>
      <w:szCs w:val="20"/>
    </w:rPr>
  </w:style>
  <w:style w:type="character" w:customStyle="1" w:styleId="EndnoteTextChar">
    <w:name w:val="Endnote Text Char"/>
    <w:basedOn w:val="DefaultParagraphFont"/>
    <w:link w:val="EndnoteText"/>
    <w:uiPriority w:val="99"/>
    <w:semiHidden/>
    <w:rsid w:val="00980275"/>
    <w:rPr>
      <w:rFonts w:ascii="Times New Roman" w:eastAsiaTheme="minorHAnsi" w:hAnsi="Times New Roman"/>
      <w:sz w:val="20"/>
      <w:szCs w:val="20"/>
    </w:rPr>
  </w:style>
  <w:style w:type="character" w:styleId="EndnoteReference">
    <w:name w:val="endnote reference"/>
    <w:basedOn w:val="DefaultParagraphFont"/>
    <w:uiPriority w:val="99"/>
    <w:semiHidden/>
    <w:unhideWhenUsed/>
    <w:rsid w:val="00980275"/>
    <w:rPr>
      <w:vertAlign w:val="superscript"/>
    </w:rPr>
  </w:style>
</w:styles>
</file>

<file path=word/webSettings.xml><?xml version="1.0" encoding="utf-8"?>
<w:webSettings xmlns:r="http://schemas.openxmlformats.org/officeDocument/2006/relationships" xmlns:w="http://schemas.openxmlformats.org/wordprocessingml/2006/main">
  <w:divs>
    <w:div w:id="51858285">
      <w:bodyDiv w:val="1"/>
      <w:marLeft w:val="0"/>
      <w:marRight w:val="0"/>
      <w:marTop w:val="0"/>
      <w:marBottom w:val="0"/>
      <w:divBdr>
        <w:top w:val="none" w:sz="0" w:space="0" w:color="auto"/>
        <w:left w:val="none" w:sz="0" w:space="0" w:color="auto"/>
        <w:bottom w:val="none" w:sz="0" w:space="0" w:color="auto"/>
        <w:right w:val="none" w:sz="0" w:space="0" w:color="auto"/>
      </w:divBdr>
    </w:div>
    <w:div w:id="149951334">
      <w:bodyDiv w:val="1"/>
      <w:marLeft w:val="0"/>
      <w:marRight w:val="0"/>
      <w:marTop w:val="0"/>
      <w:marBottom w:val="0"/>
      <w:divBdr>
        <w:top w:val="none" w:sz="0" w:space="0" w:color="auto"/>
        <w:left w:val="none" w:sz="0" w:space="0" w:color="auto"/>
        <w:bottom w:val="none" w:sz="0" w:space="0" w:color="auto"/>
        <w:right w:val="none" w:sz="0" w:space="0" w:color="auto"/>
      </w:divBdr>
    </w:div>
    <w:div w:id="180054488">
      <w:bodyDiv w:val="1"/>
      <w:marLeft w:val="0"/>
      <w:marRight w:val="0"/>
      <w:marTop w:val="0"/>
      <w:marBottom w:val="0"/>
      <w:divBdr>
        <w:top w:val="none" w:sz="0" w:space="0" w:color="auto"/>
        <w:left w:val="none" w:sz="0" w:space="0" w:color="auto"/>
        <w:bottom w:val="none" w:sz="0" w:space="0" w:color="auto"/>
        <w:right w:val="none" w:sz="0" w:space="0" w:color="auto"/>
      </w:divBdr>
    </w:div>
    <w:div w:id="233200325">
      <w:bodyDiv w:val="1"/>
      <w:marLeft w:val="0"/>
      <w:marRight w:val="0"/>
      <w:marTop w:val="0"/>
      <w:marBottom w:val="0"/>
      <w:divBdr>
        <w:top w:val="none" w:sz="0" w:space="0" w:color="auto"/>
        <w:left w:val="none" w:sz="0" w:space="0" w:color="auto"/>
        <w:bottom w:val="none" w:sz="0" w:space="0" w:color="auto"/>
        <w:right w:val="none" w:sz="0" w:space="0" w:color="auto"/>
      </w:divBdr>
    </w:div>
    <w:div w:id="411466036">
      <w:bodyDiv w:val="1"/>
      <w:marLeft w:val="0"/>
      <w:marRight w:val="0"/>
      <w:marTop w:val="0"/>
      <w:marBottom w:val="0"/>
      <w:divBdr>
        <w:top w:val="none" w:sz="0" w:space="0" w:color="auto"/>
        <w:left w:val="none" w:sz="0" w:space="0" w:color="auto"/>
        <w:bottom w:val="none" w:sz="0" w:space="0" w:color="auto"/>
        <w:right w:val="none" w:sz="0" w:space="0" w:color="auto"/>
      </w:divBdr>
    </w:div>
    <w:div w:id="435490425">
      <w:bodyDiv w:val="1"/>
      <w:marLeft w:val="0"/>
      <w:marRight w:val="0"/>
      <w:marTop w:val="0"/>
      <w:marBottom w:val="0"/>
      <w:divBdr>
        <w:top w:val="none" w:sz="0" w:space="0" w:color="auto"/>
        <w:left w:val="none" w:sz="0" w:space="0" w:color="auto"/>
        <w:bottom w:val="none" w:sz="0" w:space="0" w:color="auto"/>
        <w:right w:val="none" w:sz="0" w:space="0" w:color="auto"/>
      </w:divBdr>
    </w:div>
    <w:div w:id="490563643">
      <w:bodyDiv w:val="1"/>
      <w:marLeft w:val="0"/>
      <w:marRight w:val="0"/>
      <w:marTop w:val="0"/>
      <w:marBottom w:val="0"/>
      <w:divBdr>
        <w:top w:val="none" w:sz="0" w:space="0" w:color="auto"/>
        <w:left w:val="none" w:sz="0" w:space="0" w:color="auto"/>
        <w:bottom w:val="none" w:sz="0" w:space="0" w:color="auto"/>
        <w:right w:val="none" w:sz="0" w:space="0" w:color="auto"/>
      </w:divBdr>
    </w:div>
    <w:div w:id="494691353">
      <w:bodyDiv w:val="1"/>
      <w:marLeft w:val="0"/>
      <w:marRight w:val="0"/>
      <w:marTop w:val="0"/>
      <w:marBottom w:val="0"/>
      <w:divBdr>
        <w:top w:val="none" w:sz="0" w:space="0" w:color="auto"/>
        <w:left w:val="none" w:sz="0" w:space="0" w:color="auto"/>
        <w:bottom w:val="none" w:sz="0" w:space="0" w:color="auto"/>
        <w:right w:val="none" w:sz="0" w:space="0" w:color="auto"/>
      </w:divBdr>
    </w:div>
    <w:div w:id="553539746">
      <w:bodyDiv w:val="1"/>
      <w:marLeft w:val="0"/>
      <w:marRight w:val="0"/>
      <w:marTop w:val="0"/>
      <w:marBottom w:val="0"/>
      <w:divBdr>
        <w:top w:val="none" w:sz="0" w:space="0" w:color="auto"/>
        <w:left w:val="none" w:sz="0" w:space="0" w:color="auto"/>
        <w:bottom w:val="none" w:sz="0" w:space="0" w:color="auto"/>
        <w:right w:val="none" w:sz="0" w:space="0" w:color="auto"/>
      </w:divBdr>
    </w:div>
    <w:div w:id="556014127">
      <w:bodyDiv w:val="1"/>
      <w:marLeft w:val="0"/>
      <w:marRight w:val="0"/>
      <w:marTop w:val="0"/>
      <w:marBottom w:val="0"/>
      <w:divBdr>
        <w:top w:val="none" w:sz="0" w:space="0" w:color="auto"/>
        <w:left w:val="none" w:sz="0" w:space="0" w:color="auto"/>
        <w:bottom w:val="none" w:sz="0" w:space="0" w:color="auto"/>
        <w:right w:val="none" w:sz="0" w:space="0" w:color="auto"/>
      </w:divBdr>
    </w:div>
    <w:div w:id="575284150">
      <w:bodyDiv w:val="1"/>
      <w:marLeft w:val="0"/>
      <w:marRight w:val="0"/>
      <w:marTop w:val="0"/>
      <w:marBottom w:val="0"/>
      <w:divBdr>
        <w:top w:val="none" w:sz="0" w:space="0" w:color="auto"/>
        <w:left w:val="none" w:sz="0" w:space="0" w:color="auto"/>
        <w:bottom w:val="none" w:sz="0" w:space="0" w:color="auto"/>
        <w:right w:val="none" w:sz="0" w:space="0" w:color="auto"/>
      </w:divBdr>
    </w:div>
    <w:div w:id="703869769">
      <w:bodyDiv w:val="1"/>
      <w:marLeft w:val="0"/>
      <w:marRight w:val="0"/>
      <w:marTop w:val="0"/>
      <w:marBottom w:val="0"/>
      <w:divBdr>
        <w:top w:val="none" w:sz="0" w:space="0" w:color="auto"/>
        <w:left w:val="none" w:sz="0" w:space="0" w:color="auto"/>
        <w:bottom w:val="none" w:sz="0" w:space="0" w:color="auto"/>
        <w:right w:val="none" w:sz="0" w:space="0" w:color="auto"/>
      </w:divBdr>
    </w:div>
    <w:div w:id="760949230">
      <w:bodyDiv w:val="1"/>
      <w:marLeft w:val="0"/>
      <w:marRight w:val="0"/>
      <w:marTop w:val="0"/>
      <w:marBottom w:val="0"/>
      <w:divBdr>
        <w:top w:val="none" w:sz="0" w:space="0" w:color="auto"/>
        <w:left w:val="none" w:sz="0" w:space="0" w:color="auto"/>
        <w:bottom w:val="none" w:sz="0" w:space="0" w:color="auto"/>
        <w:right w:val="none" w:sz="0" w:space="0" w:color="auto"/>
      </w:divBdr>
      <w:divsChild>
        <w:div w:id="1963417681">
          <w:marLeft w:val="0"/>
          <w:marRight w:val="0"/>
          <w:marTop w:val="0"/>
          <w:marBottom w:val="0"/>
          <w:divBdr>
            <w:top w:val="none" w:sz="0" w:space="0" w:color="auto"/>
            <w:left w:val="none" w:sz="0" w:space="0" w:color="auto"/>
            <w:bottom w:val="none" w:sz="0" w:space="0" w:color="auto"/>
            <w:right w:val="none" w:sz="0" w:space="0" w:color="auto"/>
          </w:divBdr>
        </w:div>
        <w:div w:id="486170307">
          <w:marLeft w:val="0"/>
          <w:marRight w:val="0"/>
          <w:marTop w:val="0"/>
          <w:marBottom w:val="0"/>
          <w:divBdr>
            <w:top w:val="none" w:sz="0" w:space="0" w:color="auto"/>
            <w:left w:val="none" w:sz="0" w:space="0" w:color="auto"/>
            <w:bottom w:val="none" w:sz="0" w:space="0" w:color="auto"/>
            <w:right w:val="none" w:sz="0" w:space="0" w:color="auto"/>
          </w:divBdr>
        </w:div>
        <w:div w:id="1990402034">
          <w:marLeft w:val="0"/>
          <w:marRight w:val="0"/>
          <w:marTop w:val="0"/>
          <w:marBottom w:val="0"/>
          <w:divBdr>
            <w:top w:val="none" w:sz="0" w:space="0" w:color="auto"/>
            <w:left w:val="none" w:sz="0" w:space="0" w:color="auto"/>
            <w:bottom w:val="none" w:sz="0" w:space="0" w:color="auto"/>
            <w:right w:val="none" w:sz="0" w:space="0" w:color="auto"/>
          </w:divBdr>
        </w:div>
        <w:div w:id="262153617">
          <w:marLeft w:val="0"/>
          <w:marRight w:val="0"/>
          <w:marTop w:val="0"/>
          <w:marBottom w:val="0"/>
          <w:divBdr>
            <w:top w:val="none" w:sz="0" w:space="0" w:color="auto"/>
            <w:left w:val="none" w:sz="0" w:space="0" w:color="auto"/>
            <w:bottom w:val="none" w:sz="0" w:space="0" w:color="auto"/>
            <w:right w:val="none" w:sz="0" w:space="0" w:color="auto"/>
          </w:divBdr>
        </w:div>
      </w:divsChild>
    </w:div>
    <w:div w:id="912393447">
      <w:bodyDiv w:val="1"/>
      <w:marLeft w:val="0"/>
      <w:marRight w:val="0"/>
      <w:marTop w:val="0"/>
      <w:marBottom w:val="0"/>
      <w:divBdr>
        <w:top w:val="none" w:sz="0" w:space="0" w:color="auto"/>
        <w:left w:val="none" w:sz="0" w:space="0" w:color="auto"/>
        <w:bottom w:val="none" w:sz="0" w:space="0" w:color="auto"/>
        <w:right w:val="none" w:sz="0" w:space="0" w:color="auto"/>
      </w:divBdr>
    </w:div>
    <w:div w:id="935409118">
      <w:bodyDiv w:val="1"/>
      <w:marLeft w:val="0"/>
      <w:marRight w:val="0"/>
      <w:marTop w:val="0"/>
      <w:marBottom w:val="0"/>
      <w:divBdr>
        <w:top w:val="none" w:sz="0" w:space="0" w:color="auto"/>
        <w:left w:val="none" w:sz="0" w:space="0" w:color="auto"/>
        <w:bottom w:val="none" w:sz="0" w:space="0" w:color="auto"/>
        <w:right w:val="none" w:sz="0" w:space="0" w:color="auto"/>
      </w:divBdr>
    </w:div>
    <w:div w:id="942608463">
      <w:bodyDiv w:val="1"/>
      <w:marLeft w:val="0"/>
      <w:marRight w:val="0"/>
      <w:marTop w:val="0"/>
      <w:marBottom w:val="0"/>
      <w:divBdr>
        <w:top w:val="none" w:sz="0" w:space="0" w:color="auto"/>
        <w:left w:val="none" w:sz="0" w:space="0" w:color="auto"/>
        <w:bottom w:val="none" w:sz="0" w:space="0" w:color="auto"/>
        <w:right w:val="none" w:sz="0" w:space="0" w:color="auto"/>
      </w:divBdr>
    </w:div>
    <w:div w:id="1093475500">
      <w:bodyDiv w:val="1"/>
      <w:marLeft w:val="0"/>
      <w:marRight w:val="0"/>
      <w:marTop w:val="0"/>
      <w:marBottom w:val="0"/>
      <w:divBdr>
        <w:top w:val="none" w:sz="0" w:space="0" w:color="auto"/>
        <w:left w:val="none" w:sz="0" w:space="0" w:color="auto"/>
        <w:bottom w:val="none" w:sz="0" w:space="0" w:color="auto"/>
        <w:right w:val="none" w:sz="0" w:space="0" w:color="auto"/>
      </w:divBdr>
    </w:div>
    <w:div w:id="1115825405">
      <w:bodyDiv w:val="1"/>
      <w:marLeft w:val="0"/>
      <w:marRight w:val="0"/>
      <w:marTop w:val="0"/>
      <w:marBottom w:val="0"/>
      <w:divBdr>
        <w:top w:val="none" w:sz="0" w:space="0" w:color="auto"/>
        <w:left w:val="none" w:sz="0" w:space="0" w:color="auto"/>
        <w:bottom w:val="none" w:sz="0" w:space="0" w:color="auto"/>
        <w:right w:val="none" w:sz="0" w:space="0" w:color="auto"/>
      </w:divBdr>
    </w:div>
    <w:div w:id="1159157302">
      <w:bodyDiv w:val="1"/>
      <w:marLeft w:val="0"/>
      <w:marRight w:val="0"/>
      <w:marTop w:val="0"/>
      <w:marBottom w:val="0"/>
      <w:divBdr>
        <w:top w:val="none" w:sz="0" w:space="0" w:color="auto"/>
        <w:left w:val="none" w:sz="0" w:space="0" w:color="auto"/>
        <w:bottom w:val="none" w:sz="0" w:space="0" w:color="auto"/>
        <w:right w:val="none" w:sz="0" w:space="0" w:color="auto"/>
      </w:divBdr>
    </w:div>
    <w:div w:id="1161391687">
      <w:bodyDiv w:val="1"/>
      <w:marLeft w:val="0"/>
      <w:marRight w:val="0"/>
      <w:marTop w:val="0"/>
      <w:marBottom w:val="0"/>
      <w:divBdr>
        <w:top w:val="none" w:sz="0" w:space="0" w:color="auto"/>
        <w:left w:val="none" w:sz="0" w:space="0" w:color="auto"/>
        <w:bottom w:val="none" w:sz="0" w:space="0" w:color="auto"/>
        <w:right w:val="none" w:sz="0" w:space="0" w:color="auto"/>
      </w:divBdr>
    </w:div>
    <w:div w:id="1273706943">
      <w:bodyDiv w:val="1"/>
      <w:marLeft w:val="0"/>
      <w:marRight w:val="0"/>
      <w:marTop w:val="0"/>
      <w:marBottom w:val="0"/>
      <w:divBdr>
        <w:top w:val="none" w:sz="0" w:space="0" w:color="auto"/>
        <w:left w:val="none" w:sz="0" w:space="0" w:color="auto"/>
        <w:bottom w:val="none" w:sz="0" w:space="0" w:color="auto"/>
        <w:right w:val="none" w:sz="0" w:space="0" w:color="auto"/>
      </w:divBdr>
    </w:div>
    <w:div w:id="1427728643">
      <w:bodyDiv w:val="1"/>
      <w:marLeft w:val="0"/>
      <w:marRight w:val="0"/>
      <w:marTop w:val="0"/>
      <w:marBottom w:val="0"/>
      <w:divBdr>
        <w:top w:val="none" w:sz="0" w:space="0" w:color="auto"/>
        <w:left w:val="none" w:sz="0" w:space="0" w:color="auto"/>
        <w:bottom w:val="none" w:sz="0" w:space="0" w:color="auto"/>
        <w:right w:val="none" w:sz="0" w:space="0" w:color="auto"/>
      </w:divBdr>
    </w:div>
    <w:div w:id="1474522801">
      <w:bodyDiv w:val="1"/>
      <w:marLeft w:val="0"/>
      <w:marRight w:val="0"/>
      <w:marTop w:val="0"/>
      <w:marBottom w:val="0"/>
      <w:divBdr>
        <w:top w:val="none" w:sz="0" w:space="0" w:color="auto"/>
        <w:left w:val="none" w:sz="0" w:space="0" w:color="auto"/>
        <w:bottom w:val="none" w:sz="0" w:space="0" w:color="auto"/>
        <w:right w:val="none" w:sz="0" w:space="0" w:color="auto"/>
      </w:divBdr>
    </w:div>
    <w:div w:id="1511215440">
      <w:bodyDiv w:val="1"/>
      <w:marLeft w:val="0"/>
      <w:marRight w:val="0"/>
      <w:marTop w:val="0"/>
      <w:marBottom w:val="0"/>
      <w:divBdr>
        <w:top w:val="none" w:sz="0" w:space="0" w:color="auto"/>
        <w:left w:val="none" w:sz="0" w:space="0" w:color="auto"/>
        <w:bottom w:val="none" w:sz="0" w:space="0" w:color="auto"/>
        <w:right w:val="none" w:sz="0" w:space="0" w:color="auto"/>
      </w:divBdr>
    </w:div>
    <w:div w:id="1591700164">
      <w:bodyDiv w:val="1"/>
      <w:marLeft w:val="0"/>
      <w:marRight w:val="0"/>
      <w:marTop w:val="0"/>
      <w:marBottom w:val="0"/>
      <w:divBdr>
        <w:top w:val="none" w:sz="0" w:space="0" w:color="auto"/>
        <w:left w:val="none" w:sz="0" w:space="0" w:color="auto"/>
        <w:bottom w:val="none" w:sz="0" w:space="0" w:color="auto"/>
        <w:right w:val="none" w:sz="0" w:space="0" w:color="auto"/>
      </w:divBdr>
    </w:div>
    <w:div w:id="1718049059">
      <w:bodyDiv w:val="1"/>
      <w:marLeft w:val="0"/>
      <w:marRight w:val="0"/>
      <w:marTop w:val="0"/>
      <w:marBottom w:val="0"/>
      <w:divBdr>
        <w:top w:val="none" w:sz="0" w:space="0" w:color="auto"/>
        <w:left w:val="none" w:sz="0" w:space="0" w:color="auto"/>
        <w:bottom w:val="none" w:sz="0" w:space="0" w:color="auto"/>
        <w:right w:val="none" w:sz="0" w:space="0" w:color="auto"/>
      </w:divBdr>
    </w:div>
    <w:div w:id="1776050771">
      <w:bodyDiv w:val="1"/>
      <w:marLeft w:val="0"/>
      <w:marRight w:val="0"/>
      <w:marTop w:val="0"/>
      <w:marBottom w:val="0"/>
      <w:divBdr>
        <w:top w:val="none" w:sz="0" w:space="0" w:color="auto"/>
        <w:left w:val="none" w:sz="0" w:space="0" w:color="auto"/>
        <w:bottom w:val="none" w:sz="0" w:space="0" w:color="auto"/>
        <w:right w:val="none" w:sz="0" w:space="0" w:color="auto"/>
      </w:divBdr>
      <w:divsChild>
        <w:div w:id="2109542683">
          <w:marLeft w:val="0"/>
          <w:marRight w:val="0"/>
          <w:marTop w:val="0"/>
          <w:marBottom w:val="0"/>
          <w:divBdr>
            <w:top w:val="none" w:sz="0" w:space="0" w:color="auto"/>
            <w:left w:val="none" w:sz="0" w:space="0" w:color="auto"/>
            <w:bottom w:val="none" w:sz="0" w:space="0" w:color="auto"/>
            <w:right w:val="none" w:sz="0" w:space="0" w:color="auto"/>
          </w:divBdr>
        </w:div>
        <w:div w:id="867180539">
          <w:marLeft w:val="0"/>
          <w:marRight w:val="0"/>
          <w:marTop w:val="0"/>
          <w:marBottom w:val="0"/>
          <w:divBdr>
            <w:top w:val="none" w:sz="0" w:space="0" w:color="auto"/>
            <w:left w:val="none" w:sz="0" w:space="0" w:color="auto"/>
            <w:bottom w:val="none" w:sz="0" w:space="0" w:color="auto"/>
            <w:right w:val="none" w:sz="0" w:space="0" w:color="auto"/>
          </w:divBdr>
        </w:div>
        <w:div w:id="2106684927">
          <w:marLeft w:val="0"/>
          <w:marRight w:val="0"/>
          <w:marTop w:val="0"/>
          <w:marBottom w:val="0"/>
          <w:divBdr>
            <w:top w:val="none" w:sz="0" w:space="0" w:color="auto"/>
            <w:left w:val="none" w:sz="0" w:space="0" w:color="auto"/>
            <w:bottom w:val="none" w:sz="0" w:space="0" w:color="auto"/>
            <w:right w:val="none" w:sz="0" w:space="0" w:color="auto"/>
          </w:divBdr>
        </w:div>
        <w:div w:id="1359550749">
          <w:marLeft w:val="0"/>
          <w:marRight w:val="0"/>
          <w:marTop w:val="0"/>
          <w:marBottom w:val="0"/>
          <w:divBdr>
            <w:top w:val="none" w:sz="0" w:space="0" w:color="auto"/>
            <w:left w:val="none" w:sz="0" w:space="0" w:color="auto"/>
            <w:bottom w:val="none" w:sz="0" w:space="0" w:color="auto"/>
            <w:right w:val="none" w:sz="0" w:space="0" w:color="auto"/>
          </w:divBdr>
        </w:div>
      </w:divsChild>
    </w:div>
    <w:div w:id="1830168030">
      <w:bodyDiv w:val="1"/>
      <w:marLeft w:val="0"/>
      <w:marRight w:val="0"/>
      <w:marTop w:val="0"/>
      <w:marBottom w:val="0"/>
      <w:divBdr>
        <w:top w:val="none" w:sz="0" w:space="0" w:color="auto"/>
        <w:left w:val="none" w:sz="0" w:space="0" w:color="auto"/>
        <w:bottom w:val="none" w:sz="0" w:space="0" w:color="auto"/>
        <w:right w:val="none" w:sz="0" w:space="0" w:color="auto"/>
      </w:divBdr>
    </w:div>
    <w:div w:id="1846705610">
      <w:bodyDiv w:val="1"/>
      <w:marLeft w:val="0"/>
      <w:marRight w:val="0"/>
      <w:marTop w:val="0"/>
      <w:marBottom w:val="0"/>
      <w:divBdr>
        <w:top w:val="none" w:sz="0" w:space="0" w:color="auto"/>
        <w:left w:val="none" w:sz="0" w:space="0" w:color="auto"/>
        <w:bottom w:val="none" w:sz="0" w:space="0" w:color="auto"/>
        <w:right w:val="none" w:sz="0" w:space="0" w:color="auto"/>
      </w:divBdr>
    </w:div>
    <w:div w:id="1849977477">
      <w:bodyDiv w:val="1"/>
      <w:marLeft w:val="0"/>
      <w:marRight w:val="0"/>
      <w:marTop w:val="0"/>
      <w:marBottom w:val="0"/>
      <w:divBdr>
        <w:top w:val="none" w:sz="0" w:space="0" w:color="auto"/>
        <w:left w:val="none" w:sz="0" w:space="0" w:color="auto"/>
        <w:bottom w:val="none" w:sz="0" w:space="0" w:color="auto"/>
        <w:right w:val="none" w:sz="0" w:space="0" w:color="auto"/>
      </w:divBdr>
    </w:div>
    <w:div w:id="1921794878">
      <w:bodyDiv w:val="1"/>
      <w:marLeft w:val="0"/>
      <w:marRight w:val="0"/>
      <w:marTop w:val="0"/>
      <w:marBottom w:val="0"/>
      <w:divBdr>
        <w:top w:val="none" w:sz="0" w:space="0" w:color="auto"/>
        <w:left w:val="none" w:sz="0" w:space="0" w:color="auto"/>
        <w:bottom w:val="none" w:sz="0" w:space="0" w:color="auto"/>
        <w:right w:val="none" w:sz="0" w:space="0" w:color="auto"/>
      </w:divBdr>
    </w:div>
    <w:div w:id="1959220311">
      <w:bodyDiv w:val="1"/>
      <w:marLeft w:val="0"/>
      <w:marRight w:val="0"/>
      <w:marTop w:val="0"/>
      <w:marBottom w:val="0"/>
      <w:divBdr>
        <w:top w:val="none" w:sz="0" w:space="0" w:color="auto"/>
        <w:left w:val="none" w:sz="0" w:space="0" w:color="auto"/>
        <w:bottom w:val="none" w:sz="0" w:space="0" w:color="auto"/>
        <w:right w:val="none" w:sz="0" w:space="0" w:color="auto"/>
      </w:divBdr>
    </w:div>
    <w:div w:id="1973369057">
      <w:bodyDiv w:val="1"/>
      <w:marLeft w:val="0"/>
      <w:marRight w:val="0"/>
      <w:marTop w:val="0"/>
      <w:marBottom w:val="0"/>
      <w:divBdr>
        <w:top w:val="none" w:sz="0" w:space="0" w:color="auto"/>
        <w:left w:val="none" w:sz="0" w:space="0" w:color="auto"/>
        <w:bottom w:val="none" w:sz="0" w:space="0" w:color="auto"/>
        <w:right w:val="none" w:sz="0" w:space="0" w:color="auto"/>
      </w:divBdr>
    </w:div>
    <w:div w:id="212626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gif"/><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D:\An%20to&#224;n%20th&#244;ng%20tin\My%20documents\LuuQuang%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F4BC5-5774-4616-A061-EDD074A0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LuuQuang Template.dotx</Template>
  <TotalTime>3510</TotalTime>
  <Pages>93</Pages>
  <Words>14101</Words>
  <Characters>80381</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GIÁO TRÌNH LẬP TRÌNH JAVABỘ MÔN AN TOÀN HỆ THỐNG THÔNG TINTRƯỜNG ĐẠI HỌC CÔNG NGHỆ THÔNG TIN VÀ TRUYỀN THÔNG THÁI NGUYÊN</vt:lpstr>
    </vt:vector>
  </TitlesOfParts>
  <Company/>
  <LinksUpToDate>false</LinksUpToDate>
  <CharactersWithSpaces>94294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GIÁO TRÌNH LẬP TRÌNH JAVABỘ MÔN AN TOÀN HỆ THỐNG THÔNG TINTRƯỜNG ĐẠI HỌC CÔNG NGHỆ THÔNG TIN VÀ TRUYỀN THÔNG THÁI NGUYÊN</dc:title>
  <dc:creator>LuuQuang ICT</dc:creator>
  <cp:lastModifiedBy>LuuQuang ICT</cp:lastModifiedBy>
  <cp:revision>3096</cp:revision>
  <dcterms:created xsi:type="dcterms:W3CDTF">2015-08-12T09:10:00Z</dcterms:created>
  <dcterms:modified xsi:type="dcterms:W3CDTF">2016-08-14T10:27:00Z</dcterms:modified>
</cp:coreProperties>
</file>